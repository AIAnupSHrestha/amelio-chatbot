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4.svg" ContentType="image/svg+xml"/>
  <Override PartName="/word/media/image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2911780"/>
        <w:docPartObj>
          <w:docPartGallery w:val="Cover Pages"/>
          <w:docPartUnique/>
        </w:docPartObj>
      </w:sdtPr>
      <w:sdtEndPr>
        <w:rPr>
          <w:rFonts w:cs="Open Sans"/>
          <w:color w:val="666666" w:themeColor="text1" w:themeTint="99"/>
        </w:rPr>
      </w:sdtEndPr>
      <w:sdtContent>
        <w:p w14:paraId="138EBFDC" w14:textId="16AA25D0" w:rsidR="001D6EFE" w:rsidRDefault="00B43EF8" w:rsidP="001D6EFE">
          <w:r w:rsidRPr="00B43EF8">
            <w:rPr>
              <w:noProof/>
            </w:rPr>
            <w:drawing>
              <wp:anchor distT="0" distB="0" distL="114300" distR="114300" simplePos="0" relativeHeight="251684867" behindDoc="0" locked="0" layoutInCell="1" allowOverlap="1" wp14:anchorId="714E09E9" wp14:editId="741CF031">
                <wp:simplePos x="0" y="0"/>
                <wp:positionH relativeFrom="column">
                  <wp:posOffset>-162816</wp:posOffset>
                </wp:positionH>
                <wp:positionV relativeFrom="paragraph">
                  <wp:posOffset>178378</wp:posOffset>
                </wp:positionV>
                <wp:extent cx="2825087" cy="851293"/>
                <wp:effectExtent l="0" t="0" r="0" b="6350"/>
                <wp:wrapNone/>
                <wp:docPr id="504798488" name="Image 1" descr="An image containing text, font, logo, graph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98488" name="Image 1" descr="Une image contenant texte, Police, logo, Graphique&#10;&#10;Description générée automatiquement"/>
                        <pic:cNvPicPr/>
                      </pic:nvPicPr>
                      <pic:blipFill>
                        <a:blip r:embed="rId13"/>
                        <a:stretch>
                          <a:fillRect/>
                        </a:stretch>
                      </pic:blipFill>
                      <pic:spPr>
                        <a:xfrm>
                          <a:off x="0" y="0"/>
                          <a:ext cx="2837381" cy="854998"/>
                        </a:xfrm>
                        <a:prstGeom prst="rect">
                          <a:avLst/>
                        </a:prstGeom>
                      </pic:spPr>
                    </pic:pic>
                  </a:graphicData>
                </a:graphic>
                <wp14:sizeRelH relativeFrom="page">
                  <wp14:pctWidth>0</wp14:pctWidth>
                </wp14:sizeRelH>
                <wp14:sizeRelV relativeFrom="page">
                  <wp14:pctHeight>0</wp14:pctHeight>
                </wp14:sizeRelV>
              </wp:anchor>
            </w:drawing>
          </w:r>
        </w:p>
        <w:p w14:paraId="66630421" w14:textId="77777777" w:rsidR="001D6EFE" w:rsidRDefault="001A5159" w:rsidP="001D6EFE">
          <w:pPr>
            <w:pStyle w:val="BodyText1-justify"/>
          </w:pPr>
          <w:r w:rsidRPr="007A209E">
            <w:rPr>
              <w:noProof/>
            </w:rPr>
            <mc:AlternateContent>
              <mc:Choice Requires="wps">
                <w:drawing>
                  <wp:anchor distT="0" distB="0" distL="114300" distR="114300" simplePos="0" relativeHeight="251676675" behindDoc="0" locked="0" layoutInCell="1" allowOverlap="1" wp14:anchorId="2F607B9E" wp14:editId="0339EBF7">
                    <wp:simplePos x="0" y="0"/>
                    <wp:positionH relativeFrom="column">
                      <wp:posOffset>-1071245</wp:posOffset>
                    </wp:positionH>
                    <wp:positionV relativeFrom="paragraph">
                      <wp:posOffset>4072255</wp:posOffset>
                    </wp:positionV>
                    <wp:extent cx="6663055" cy="4798695"/>
                    <wp:effectExtent l="0" t="0" r="4445" b="1905"/>
                    <wp:wrapNone/>
                    <wp:docPr id="17" name="Freeform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663055" cy="4798695"/>
                            </a:xfrm>
                            <a:custGeom>
                              <a:avLst/>
                              <a:gdLst>
                                <a:gd name="connsiteX0" fmla="*/ 0 w 6663600"/>
                                <a:gd name="connsiteY0" fmla="*/ 0 h 4798800"/>
                                <a:gd name="connsiteX1" fmla="*/ 4264200 w 6663600"/>
                                <a:gd name="connsiteY1" fmla="*/ 0 h 4798800"/>
                                <a:gd name="connsiteX2" fmla="*/ 4267200 w 6663600"/>
                                <a:gd name="connsiteY2" fmla="*/ 0 h 4798800"/>
                                <a:gd name="connsiteX3" fmla="*/ 4267200 w 6663600"/>
                                <a:gd name="connsiteY3" fmla="*/ 152 h 4798800"/>
                                <a:gd name="connsiteX4" fmla="*/ 4509525 w 6663600"/>
                                <a:gd name="connsiteY4" fmla="*/ 12388 h 4798800"/>
                                <a:gd name="connsiteX5" fmla="*/ 6663600 w 6663600"/>
                                <a:gd name="connsiteY5" fmla="*/ 2399400 h 4798800"/>
                                <a:gd name="connsiteX6" fmla="*/ 4509525 w 6663600"/>
                                <a:gd name="connsiteY6" fmla="*/ 4786412 h 4798800"/>
                                <a:gd name="connsiteX7" fmla="*/ 4267200 w 6663600"/>
                                <a:gd name="connsiteY7" fmla="*/ 4798649 h 4798800"/>
                                <a:gd name="connsiteX8" fmla="*/ 4267200 w 6663600"/>
                                <a:gd name="connsiteY8" fmla="*/ 4798800 h 4798800"/>
                                <a:gd name="connsiteX9" fmla="*/ 4264200 w 6663600"/>
                                <a:gd name="connsiteY9" fmla="*/ 4798800 h 4798800"/>
                                <a:gd name="connsiteX10" fmla="*/ 0 w 6663600"/>
                                <a:gd name="connsiteY10" fmla="*/ 4798800 h 479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6663600" h="4798800">
                                  <a:moveTo>
                                    <a:pt x="0" y="0"/>
                                  </a:moveTo>
                                  <a:lnTo>
                                    <a:pt x="4264200" y="0"/>
                                  </a:lnTo>
                                  <a:lnTo>
                                    <a:pt x="4267200" y="0"/>
                                  </a:lnTo>
                                  <a:lnTo>
                                    <a:pt x="4267200" y="152"/>
                                  </a:lnTo>
                                  <a:lnTo>
                                    <a:pt x="4509525" y="12388"/>
                                  </a:lnTo>
                                  <a:cubicBezTo>
                                    <a:pt x="5719437" y="135261"/>
                                    <a:pt x="6663600" y="1157070"/>
                                    <a:pt x="6663600" y="2399400"/>
                                  </a:cubicBezTo>
                                  <a:cubicBezTo>
                                    <a:pt x="6663600" y="3641730"/>
                                    <a:pt x="5719437" y="4663539"/>
                                    <a:pt x="4509525" y="4786412"/>
                                  </a:cubicBezTo>
                                  <a:lnTo>
                                    <a:pt x="4267200" y="4798649"/>
                                  </a:lnTo>
                                  <a:lnTo>
                                    <a:pt x="4267200" y="4798800"/>
                                  </a:lnTo>
                                  <a:lnTo>
                                    <a:pt x="4264200" y="4798800"/>
                                  </a:lnTo>
                                  <a:lnTo>
                                    <a:pt x="0" y="4798800"/>
                                  </a:lnTo>
                                  <a:close/>
                                </a:path>
                              </a:pathLst>
                            </a:custGeom>
                            <a:blipFill dpi="0" rotWithShape="1">
                              <a:blip r:embed="rId14"/>
                              <a:srcRect/>
                              <a:tile tx="-2540000" ty="-3810000" sx="35000" sy="35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xmlns:asvg="http://schemas.microsoft.com/office/drawing/2016/SVG/main" xmlns:pic="http://schemas.openxmlformats.org/drawingml/2006/picture" xmlns:a="http://schemas.openxmlformats.org/drawingml/2006/main">
                <w:pict>
                  <v:shape id="Freeform 6" style="position:absolute;margin-left:-84.35pt;margin-top:320.65pt;width:524.65pt;height:377.85pt;z-index:251676675;visibility:visible;mso-wrap-style:square;mso-wrap-distance-left:9pt;mso-wrap-distance-top:0;mso-wrap-distance-right:9pt;mso-wrap-distance-bottom:0;mso-position-horizontal:absolute;mso-position-horizontal-relative:text;mso-position-vertical:absolute;mso-position-vertical-relative:text;v-text-anchor:middle" coordsize="6663600,4798800" o:spid="_x0000_s1026" stroked="f" strokeweight="1pt" path="m,l4264200,r3000,l4267200,152r242325,12236c5719437,135261,6663600,1157070,6663600,2399400v,1242330,-944163,2264139,-2154075,2387012l4267200,4798649r,151l4264200,4798800,,4798800,,x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" w14:anchorId="70288EFF">
                    <v:fill type="tile" o:title="" recolor="t" rotate="t" r:id="rId15"/>
                    <v:stroke joinstyle="miter"/>
                    <v:path arrowok="t" o:connecttype="custom" o:connectlocs="0,0;4263851,0;4266851,0;4266851,152;4509156,12388;6663055,2399348;4509156,4786307;4266851,4798544;4266851,4798695;4263851,4798695;0,4798695" o:connectangles="0,0,0,0,0,0,0,0,0,0,0"/>
                    <o:lock v:ext="edit" aspectratio="t"/>
                  </v:shape>
                </w:pict>
              </mc:Fallback>
            </mc:AlternateContent>
          </w:r>
          <w:r w:rsidR="00B43EF8">
            <w:rPr>
              <w:noProof/>
            </w:rPr>
            <mc:AlternateContent>
              <mc:Choice Requires="wps">
                <w:drawing>
                  <wp:anchor distT="0" distB="0" distL="114300" distR="114300" simplePos="0" relativeHeight="251679747" behindDoc="0" locked="0" layoutInCell="1" allowOverlap="1" wp14:anchorId="5FDF271A" wp14:editId="581B7B38">
                    <wp:simplePos x="0" y="0"/>
                    <wp:positionH relativeFrom="column">
                      <wp:posOffset>512445</wp:posOffset>
                    </wp:positionH>
                    <wp:positionV relativeFrom="paragraph">
                      <wp:posOffset>2067560</wp:posOffset>
                    </wp:positionV>
                    <wp:extent cx="5371200" cy="1982880"/>
                    <wp:effectExtent l="0" t="0" r="1270" b="0"/>
                    <wp:wrapNone/>
                    <wp:docPr id="8" name="Text Box 8"/>
                    <wp:cNvGraphicFramePr/>
                    <a:graphic xmlns:a="http://schemas.openxmlformats.org/drawingml/2006/main">
                      <a:graphicData uri="http://schemas.microsoft.com/office/word/2010/wordprocessingShape">
                        <wps:wsp>
                          <wps:cNvSpPr txBox="1"/>
                          <wps:spPr>
                            <a:xfrm>
                              <a:off x="0" y="0"/>
                              <a:ext cx="5371200" cy="1982880"/>
                            </a:xfrm>
                            <a:prstGeom prst="rect">
                              <a:avLst/>
                            </a:prstGeom>
                            <a:noFill/>
                            <a:ln w="6350">
                              <a:noFill/>
                            </a:ln>
                          </wps:spPr>
                          <wps:txbx>
                            <w:txbxContent>
                              <w:p w14:paraId="1B9747D1" w14:textId="77777777" w:rsidR="001D6EFE" w:rsidRPr="00B43EF8" w:rsidRDefault="00B43EF8" w:rsidP="00B43EF8">
                                <w:pPr>
                                  <w:pStyle w:val="Title1-left"/>
                                  <w:spacing w:line="240" w:lineRule="auto"/>
                                  <w:rPr>
                                    <w:rStyle w:val="Fontused-bold"/>
                                    <w:color w:val="262626" w:themeColor="text1" w:themeTint="D9"/>
                                    <w:spacing w:val="0"/>
                                    <w:sz w:val="56"/>
                                    <w:szCs w:val="20"/>
                                    <w:lang w:val="fr-CA"/>
                                  </w:rPr>
                                </w:pPr>
                                <w:r w:rsidRPr="00B43EF8">
                                  <w:rPr>
                                    <w:rStyle w:val="Fontused-bold"/>
                                    <w:color w:val="262626" w:themeColor="text1" w:themeTint="D9"/>
                                    <w:spacing w:val="0"/>
                                    <w:sz w:val="56"/>
                                    <w:szCs w:val="20"/>
                                  </w:rPr>
                                  <w:t>WORKING TIME POLICY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F271A" id="_x0000_t202" coordsize="21600,21600" o:spt="202" path="m,l,21600r21600,l21600,xe">
                    <v:stroke joinstyle="miter"/>
                    <v:path gradientshapeok="t" o:connecttype="rect"/>
                  </v:shapetype>
                  <v:shape id="Text Box 8" o:spid="_x0000_s1026" type="#_x0000_t202" style="position:absolute;left:0;text-align:left;margin-left:40.35pt;margin-top:162.8pt;width:422.95pt;height:156.15pt;z-index:2516797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" filled="f" stroked="f" strokeweight=".5pt">
                    <v:textbox inset="0,0,0,0">
                      <w:txbxContent>
                        <w:p w14:paraId="1B9747D1" w14:textId="77777777" w:rsidR="001D6EFE" w:rsidRPr="00B43EF8" w:rsidRDefault="00B43EF8" w:rsidP="00B43EF8">
                          <w:pPr>
                            <w:pStyle w:val="Title1-left"/>
                            <w:spacing w:line="240" w:lineRule="auto"/>
                            <w:rPr>
                              <w:rStyle w:val="Fontused-bold"/>
                              <w:color w:val="262626" w:themeColor="text1" w:themeTint="D9"/>
                              <w:spacing w:val="0"/>
                              <w:sz w:val="56"/>
                              <w:szCs w:val="20"/>
                              <w:lang w:val="fr-CA"/>
                            </w:rPr>
                          </w:pPr>
                          <w:r w:rsidRPr="00B43EF8">
                            <w:rPr>
                              <w:rStyle w:val="Fontused-bold"/>
                              <w:color w:val="262626" w:themeColor="text1" w:themeTint="D9"/>
                              <w:spacing w:val="0"/>
                              <w:sz w:val="56"/>
                              <w:szCs w:val="20"/>
                            </w:rPr>
                            <w:t>WORKING TIME POLICY</w:t>
                          </w:r>
                        </w:p>
                      </w:txbxContent>
                    </v:textbox>
                  </v:shape>
                </w:pict>
              </mc:Fallback>
            </mc:AlternateContent>
          </w:r>
          <w:r w:rsidR="001D6EFE">
            <w:rPr>
              <w:noProof/>
            </w:rPr>
            <mc:AlternateContent>
              <mc:Choice Requires="wps">
                <w:drawing>
                  <wp:anchor distT="0" distB="0" distL="114300" distR="114300" simplePos="0" relativeHeight="251683843" behindDoc="0" locked="0" layoutInCell="1" allowOverlap="1" wp14:anchorId="482BAD73" wp14:editId="4EA9FD01">
                    <wp:simplePos x="0" y="0"/>
                    <wp:positionH relativeFrom="column">
                      <wp:posOffset>5611495</wp:posOffset>
                    </wp:positionH>
                    <wp:positionV relativeFrom="paragraph">
                      <wp:posOffset>8582481</wp:posOffset>
                    </wp:positionV>
                    <wp:extent cx="288000" cy="288000"/>
                    <wp:effectExtent l="0" t="0" r="4445" b="4445"/>
                    <wp:wrapNone/>
                    <wp:docPr id="26" name="Oval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88000" cy="288000"/>
                            </a:xfrm>
                            <a:prstGeom prst="ellipse">
                              <a:avLst/>
                            </a:prstGeom>
                            <a:solidFill>
                              <a:srgbClr val="F4B9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pic="http://schemas.openxmlformats.org/drawingml/2006/picture" xmlns:a="http://schemas.openxmlformats.org/drawingml/2006/main">
                <w:pict>
                  <v:oval id="Oval 26" style="position:absolute;margin-left:441.85pt;margin-top:675.8pt;width:22.7pt;height:22.7pt;z-index:2516838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4b991" stroked="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" w14:anchorId="76D32349">
                    <v:stroke joinstyle="miter"/>
                    <o:lock v:ext="edit" aspectratio="t"/>
                  </v:oval>
                </w:pict>
              </mc:Fallback>
            </mc:AlternateContent>
          </w:r>
          <w:r w:rsidR="001D6EFE" w:rsidRPr="007A209E">
            <w:rPr>
              <w:noProof/>
            </w:rPr>
            <mc:AlternateContent>
              <mc:Choice Requires="wps">
                <w:drawing>
                  <wp:anchor distT="0" distB="0" distL="114300" distR="114300" simplePos="0" relativeHeight="251677699" behindDoc="0" locked="0" layoutInCell="1" allowOverlap="1" wp14:anchorId="6A5BDC3D" wp14:editId="0BFC8244">
                    <wp:simplePos x="0" y="0"/>
                    <wp:positionH relativeFrom="column">
                      <wp:posOffset>3413304</wp:posOffset>
                    </wp:positionH>
                    <wp:positionV relativeFrom="paragraph">
                      <wp:posOffset>4850765</wp:posOffset>
                    </wp:positionV>
                    <wp:extent cx="3695400" cy="3373200"/>
                    <wp:effectExtent l="0" t="0" r="635" b="5080"/>
                    <wp:wrapNone/>
                    <wp:docPr id="25" name="Freeform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95400" cy="3373200"/>
                            </a:xfrm>
                            <a:custGeom>
                              <a:avLst/>
                              <a:gdLst>
                                <a:gd name="connsiteX0" fmla="*/ 1686600 w 3695400"/>
                                <a:gd name="connsiteY0" fmla="*/ 0 h 3373200"/>
                                <a:gd name="connsiteX1" fmla="*/ 1707988 w 3695400"/>
                                <a:gd name="connsiteY1" fmla="*/ 1080 h 3373200"/>
                                <a:gd name="connsiteX2" fmla="*/ 3695400 w 3695400"/>
                                <a:gd name="connsiteY2" fmla="*/ 1080 h 3373200"/>
                                <a:gd name="connsiteX3" fmla="*/ 3695400 w 3695400"/>
                                <a:gd name="connsiteY3" fmla="*/ 3373200 h 3373200"/>
                                <a:gd name="connsiteX4" fmla="*/ 1686600 w 3695400"/>
                                <a:gd name="connsiteY4" fmla="*/ 3373200 h 3373200"/>
                                <a:gd name="connsiteX5" fmla="*/ 0 w 3695400"/>
                                <a:gd name="connsiteY5" fmla="*/ 1686600 h 3373200"/>
                                <a:gd name="connsiteX6" fmla="*/ 1686600 w 3695400"/>
                                <a:gd name="connsiteY6" fmla="*/ 0 h 3373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95400" h="3373200">
                                  <a:moveTo>
                                    <a:pt x="1686600" y="0"/>
                                  </a:moveTo>
                                  <a:lnTo>
                                    <a:pt x="1707988" y="1080"/>
                                  </a:lnTo>
                                  <a:lnTo>
                                    <a:pt x="3695400" y="1080"/>
                                  </a:lnTo>
                                  <a:lnTo>
                                    <a:pt x="3695400" y="3373200"/>
                                  </a:lnTo>
                                  <a:lnTo>
                                    <a:pt x="1686600" y="3373200"/>
                                  </a:lnTo>
                                  <a:cubicBezTo>
                                    <a:pt x="755117" y="3373200"/>
                                    <a:pt x="0" y="2618083"/>
                                    <a:pt x="0" y="1686600"/>
                                  </a:cubicBezTo>
                                  <a:cubicBezTo>
                                    <a:pt x="0" y="755117"/>
                                    <a:pt x="755117" y="0"/>
                                    <a:pt x="1686600" y="0"/>
                                  </a:cubicBezTo>
                                  <a:close/>
                                </a:path>
                              </a:pathLst>
                            </a:custGeom>
                            <a:solidFill>
                              <a:srgbClr val="F4B99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xmlns:asvg="http://schemas.microsoft.com/office/drawing/2016/SVG/main" xmlns:pic="http://schemas.openxmlformats.org/drawingml/2006/picture" xmlns:a="http://schemas.openxmlformats.org/drawingml/2006/main">
                <w:pict>
                  <v:shape id="Freeform 7" style="position:absolute;margin-left:268.75pt;margin-top:381.95pt;width:291pt;height:265.6pt;z-index:251677699;visibility:visible;mso-wrap-style:square;mso-wrap-distance-left:9pt;mso-wrap-distance-top:0;mso-wrap-distance-right:9pt;mso-wrap-distance-bottom:0;mso-position-horizontal:absolute;mso-position-horizontal-relative:text;mso-position-vertical:absolute;mso-position-vertical-relative:text;v-text-anchor:middle" coordsize="3695400,3373200" o:spid="_x0000_s1026" fillcolor="#f4b991" stroked="f" strokeweight="1pt" path="m1686600,r21388,1080l3695400,1080r,3372120l1686600,3373200c755117,3373200,,2618083,,1686600,,755117,755117,,16866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" w14:anchorId="5DEDAE50">
                    <v:stroke joinstyle="miter"/>
                    <v:path arrowok="t" o:connecttype="custom" o:connectlocs="1686600,0;1707988,1080;3695400,1080;3695400,3373200;1686600,3373200;0,1686600;1686600,0" o:connectangles="0,0,0,0,0,0,0"/>
                    <o:lock v:ext="edit" aspectratio="t"/>
                  </v:shape>
                </w:pict>
              </mc:Fallback>
            </mc:AlternateContent>
          </w:r>
          <w:r w:rsidR="001D6EFE">
            <w:rPr>
              <w:noProof/>
            </w:rPr>
            <mc:AlternateContent>
              <mc:Choice Requires="wps">
                <w:drawing>
                  <wp:anchor distT="0" distB="0" distL="114300" distR="114300" simplePos="0" relativeHeight="251682819" behindDoc="0" locked="0" layoutInCell="1" allowOverlap="1" wp14:anchorId="16001351" wp14:editId="1BF1D355">
                    <wp:simplePos x="0" y="0"/>
                    <wp:positionH relativeFrom="column">
                      <wp:posOffset>4299585</wp:posOffset>
                    </wp:positionH>
                    <wp:positionV relativeFrom="paragraph">
                      <wp:posOffset>5714544</wp:posOffset>
                    </wp:positionV>
                    <wp:extent cx="1612800" cy="1645023"/>
                    <wp:effectExtent l="0" t="0" r="635" b="6350"/>
                    <wp:wrapNone/>
                    <wp:docPr id="16" name="Text Box 16"/>
                    <wp:cNvGraphicFramePr/>
                    <a:graphic xmlns:a="http://schemas.openxmlformats.org/drawingml/2006/main">
                      <a:graphicData uri="http://schemas.microsoft.com/office/word/2010/wordprocessingShape">
                        <wps:wsp>
                          <wps:cNvSpPr txBox="1"/>
                          <wps:spPr>
                            <a:xfrm>
                              <a:off x="0" y="0"/>
                              <a:ext cx="1612800" cy="1645023"/>
                            </a:xfrm>
                            <a:prstGeom prst="rect">
                              <a:avLst/>
                            </a:prstGeom>
                            <a:noFill/>
                            <a:ln w="6350">
                              <a:noFill/>
                            </a:ln>
                          </wps:spPr>
                          <wps:txbx>
                            <w:txbx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ayout w:type="fixed"/>
                                  <w:tblCellMar>
                                    <w:left w:w="0" w:type="dxa"/>
                                    <w:right w:w="0" w:type="dxa"/>
                                  </w:tblCellMar>
                                  <w:tblLook w:val="04A0" w:firstRow="1" w:lastRow="0" w:firstColumn="1" w:lastColumn="0" w:noHBand="0" w:noVBand="1"/>
                                </w:tblPr>
                                <w:tblGrid>
                                  <w:gridCol w:w="2534"/>
                                </w:tblGrid>
                                <w:tr w:rsidR="001D6EFE" w:rsidRPr="00F02C42" w14:paraId="2F1E4B4F" w14:textId="77777777" w:rsidTr="00F02C42">
                                  <w:tc>
                                    <w:tcPr>
                                      <w:tcW w:w="2534" w:type="dxa"/>
                                    </w:tcPr>
                                    <w:p w14:paraId="0C157B0D" w14:textId="233A5031" w:rsidR="001D6EFE" w:rsidRPr="00F02C42" w:rsidRDefault="001D6EFE" w:rsidP="00F02C42">
                                      <w:pPr>
                                        <w:pStyle w:val="Heading3-right"/>
                                        <w:rPr>
                                          <w:rStyle w:val="Fontused-bold"/>
                                        </w:rPr>
                                      </w:pPr>
                                      <w:r w:rsidRPr="00F02C42">
                                        <w:rPr>
                                          <w:rStyle w:val="Fontused-bold"/>
                                        </w:rPr>
                                        <w:t xml:space="preserve">CREATED </w:t>
                                      </w:r>
                                      <w:proofErr w:type="gramStart"/>
                                      <w:r w:rsidRPr="00F02C42">
                                        <w:rPr>
                                          <w:rStyle w:val="Fontused-bold"/>
                                        </w:rPr>
                                        <w:t>FOR</w:t>
                                      </w:r>
                                      <w:proofErr w:type="gramEnd"/>
                                      <w:r w:rsidR="003A6661">
                                        <w:rPr>
                                          <w:rStyle w:val="Fontused-bold"/>
                                        </w:rPr>
                                        <w:t>:</w:t>
                                      </w:r>
                                    </w:p>
                                  </w:tc>
                                </w:tr>
                                <w:tr w:rsidR="001D6EFE" w14:paraId="695055A0" w14:textId="77777777" w:rsidTr="00F02C42">
                                  <w:tc>
                                    <w:tcPr>
                                      <w:tcW w:w="2534" w:type="dxa"/>
                                      <w:tcMar>
                                        <w:top w:w="57" w:type="dxa"/>
                                      </w:tcMar>
                                    </w:tcPr>
                                    <w:p w14:paraId="383BE845" w14:textId="77777777" w:rsidR="001D6EFE" w:rsidRPr="00F02C42" w:rsidRDefault="001D6EFE" w:rsidP="00F02C42">
                                      <w:pPr>
                                        <w:pStyle w:val="Heading4-right"/>
                                        <w:rPr>
                                          <w:rStyle w:val="Fontused-regular"/>
                                        </w:rPr>
                                      </w:pPr>
                                      <w:r w:rsidRPr="00F02C42">
                                        <w:rPr>
                                          <w:rStyle w:val="Fontused-regular"/>
                                        </w:rPr>
                                        <w:t>Leaflove Design</w:t>
                                      </w:r>
                                    </w:p>
                                    <w:p w14:paraId="6D4A7F59" w14:textId="77777777" w:rsidR="001D6EFE" w:rsidRPr="00F02C42" w:rsidRDefault="001D6EFE" w:rsidP="00F02C42">
                                      <w:pPr>
                                        <w:pStyle w:val="Bodytext1-right"/>
                                        <w:rPr>
                                          <w:rStyle w:val="Fontused-regular"/>
                                        </w:rPr>
                                      </w:pPr>
                                      <w:r w:rsidRPr="00F02C42">
                                        <w:rPr>
                                          <w:rStyle w:val="Fontused-regular"/>
                                        </w:rPr>
                                        <w:t>+88 12 345 6789 100</w:t>
                                      </w:r>
                                    </w:p>
                                    <w:p w14:paraId="5E0462D4" w14:textId="77777777" w:rsidR="001D6EFE" w:rsidRPr="00F02C42" w:rsidRDefault="001D6EFE" w:rsidP="00F02C42">
                                      <w:pPr>
                                        <w:pStyle w:val="Bodytext1-right"/>
                                        <w:rPr>
                                          <w:rStyle w:val="Fontused-regular"/>
                                        </w:rPr>
                                      </w:pPr>
                                      <w:r w:rsidRPr="00F02C42">
                                        <w:rPr>
                                          <w:rStyle w:val="Fontused-regular"/>
                                        </w:rPr>
                                        <w:t>email_here@gmail.com</w:t>
                                      </w:r>
                                    </w:p>
                                  </w:tc>
                                </w:tr>
                                <w:tr w:rsidR="001D6EFE" w14:paraId="5BCEB5D6" w14:textId="77777777" w:rsidTr="00F02C42">
                                  <w:tc>
                                    <w:tcPr>
                                      <w:tcW w:w="2534" w:type="dxa"/>
                                    </w:tcPr>
                                    <w:p w14:paraId="49F1C992" w14:textId="77777777" w:rsidR="001D6EFE" w:rsidRPr="00F02C42" w:rsidRDefault="001D6EFE" w:rsidP="00F02C42">
                                      <w:pPr>
                                        <w:pStyle w:val="Bodytext1-right"/>
                                        <w:rPr>
                                          <w:rStyle w:val="Fontused-regular"/>
                                        </w:rPr>
                                      </w:pPr>
                                    </w:p>
                                  </w:tc>
                                </w:tr>
                                <w:tr w:rsidR="001D6EFE" w:rsidRPr="00F02C42" w14:paraId="63D5E42F" w14:textId="77777777" w:rsidTr="00BD087F">
                                  <w:tc>
                                    <w:tcPr>
                                      <w:tcW w:w="2534" w:type="dxa"/>
                                    </w:tcPr>
                                    <w:p w14:paraId="2422BDBE" w14:textId="55DF2AA8" w:rsidR="001D6EFE" w:rsidRPr="00F02C42" w:rsidRDefault="001D6EFE" w:rsidP="00F02C42">
                                      <w:pPr>
                                        <w:pStyle w:val="Heading3-right"/>
                                        <w:rPr>
                                          <w:rStyle w:val="Fontused-bold"/>
                                        </w:rPr>
                                      </w:pPr>
                                      <w:r>
                                        <w:rPr>
                                          <w:rStyle w:val="Fontused-bold"/>
                                        </w:rPr>
                                        <w:t xml:space="preserve">DATE </w:t>
                                      </w:r>
                                      <w:proofErr w:type="gramStart"/>
                                      <w:r>
                                        <w:rPr>
                                          <w:rStyle w:val="Fontused-bold"/>
                                        </w:rPr>
                                        <w:t>CREATED</w:t>
                                      </w:r>
                                      <w:proofErr w:type="gramEnd"/>
                                      <w:r w:rsidR="003A6661">
                                        <w:rPr>
                                          <w:rStyle w:val="Fontused-bold"/>
                                        </w:rPr>
                                        <w:t>:</w:t>
                                      </w:r>
                                    </w:p>
                                  </w:tc>
                                </w:tr>
                                <w:tr w:rsidR="001D6EFE" w:rsidRPr="00F02C42" w14:paraId="4FC1C0F1" w14:textId="77777777" w:rsidTr="00BD087F">
                                  <w:tc>
                                    <w:tcPr>
                                      <w:tcW w:w="2534" w:type="dxa"/>
                                      <w:tcMar>
                                        <w:top w:w="57" w:type="dxa"/>
                                      </w:tcMar>
                                    </w:tcPr>
                                    <w:p w14:paraId="1F9FC7D4" w14:textId="77777777" w:rsidR="001D6EFE" w:rsidRPr="00F02C42" w:rsidRDefault="001D6EFE" w:rsidP="00F02C42">
                                      <w:pPr>
                                        <w:pStyle w:val="Heading4-right"/>
                                        <w:rPr>
                                          <w:rStyle w:val="Fontused-regular"/>
                                        </w:rPr>
                                      </w:pPr>
                                      <w:r>
                                        <w:rPr>
                                          <w:rStyle w:val="Fontused-regular"/>
                                        </w:rPr>
                                        <w:t>February 28, 2022</w:t>
                                      </w:r>
                                    </w:p>
                                  </w:tc>
                                </w:tr>
                              </w:tbl>
                              <w:p w14:paraId="5713CED7" w14:textId="77777777" w:rsidR="001D6EFE" w:rsidRPr="00F02C42" w:rsidRDefault="001D6EFE" w:rsidP="001D6EFE">
                                <w:pPr>
                                  <w:pStyle w:val="Bodytext1-right"/>
                                  <w:rPr>
                                    <w:rStyle w:val="Fontused-regula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01351" id="Text Box 16" o:spid="_x0000_s1027" type="#_x0000_t202" style="position:absolute;left:0;text-align:left;margin-left:338.55pt;margin-top:449.95pt;width:127pt;height:129.55pt;z-index:2516828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" filled="f" stroked="f" strokeweight=".5pt">
                    <v:textbox inset="0,0,0,0">
                      <w:txbx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ayout w:type="fixed"/>
                            <w:tblCellMar>
                              <w:left w:w="0" w:type="dxa"/>
                              <w:right w:w="0" w:type="dxa"/>
                            </w:tblCellMar>
                            <w:tblLook w:val="04A0" w:firstRow="1" w:lastRow="0" w:firstColumn="1" w:lastColumn="0" w:noHBand="0" w:noVBand="1"/>
                          </w:tblPr>
                          <w:tblGrid>
                            <w:gridCol w:w="2534"/>
                          </w:tblGrid>
                          <w:tr w:rsidR="001D6EFE" w:rsidRPr="00F02C42" w14:paraId="2F1E4B4F" w14:textId="77777777" w:rsidTr="00F02C42">
                            <w:tc>
                              <w:tcPr>
                                <w:tcW w:w="2534" w:type="dxa"/>
                              </w:tcPr>
                              <w:p w14:paraId="0C157B0D" w14:textId="233A5031" w:rsidR="001D6EFE" w:rsidRPr="00F02C42" w:rsidRDefault="001D6EFE" w:rsidP="00F02C42">
                                <w:pPr>
                                  <w:pStyle w:val="Heading3-right"/>
                                  <w:rPr>
                                    <w:rStyle w:val="Fontused-bold"/>
                                  </w:rPr>
                                </w:pPr>
                                <w:r w:rsidRPr="00F02C42">
                                  <w:rPr>
                                    <w:rStyle w:val="Fontused-bold"/>
                                  </w:rPr>
                                  <w:t xml:space="preserve">CREATED </w:t>
                                </w:r>
                                <w:proofErr w:type="gramStart"/>
                                <w:r w:rsidRPr="00F02C42">
                                  <w:rPr>
                                    <w:rStyle w:val="Fontused-bold"/>
                                  </w:rPr>
                                  <w:t>FOR</w:t>
                                </w:r>
                                <w:proofErr w:type="gramEnd"/>
                                <w:r w:rsidR="003A6661">
                                  <w:rPr>
                                    <w:rStyle w:val="Fontused-bold"/>
                                  </w:rPr>
                                  <w:t>:</w:t>
                                </w:r>
                              </w:p>
                            </w:tc>
                          </w:tr>
                          <w:tr w:rsidR="001D6EFE" w14:paraId="695055A0" w14:textId="77777777" w:rsidTr="00F02C42">
                            <w:tc>
                              <w:tcPr>
                                <w:tcW w:w="2534" w:type="dxa"/>
                                <w:tcMar>
                                  <w:top w:w="57" w:type="dxa"/>
                                </w:tcMar>
                              </w:tcPr>
                              <w:p w14:paraId="383BE845" w14:textId="77777777" w:rsidR="001D6EFE" w:rsidRPr="00F02C42" w:rsidRDefault="001D6EFE" w:rsidP="00F02C42">
                                <w:pPr>
                                  <w:pStyle w:val="Heading4-right"/>
                                  <w:rPr>
                                    <w:rStyle w:val="Fontused-regular"/>
                                  </w:rPr>
                                </w:pPr>
                                <w:r w:rsidRPr="00F02C42">
                                  <w:rPr>
                                    <w:rStyle w:val="Fontused-regular"/>
                                  </w:rPr>
                                  <w:t>Leaflove Design</w:t>
                                </w:r>
                              </w:p>
                              <w:p w14:paraId="6D4A7F59" w14:textId="77777777" w:rsidR="001D6EFE" w:rsidRPr="00F02C42" w:rsidRDefault="001D6EFE" w:rsidP="00F02C42">
                                <w:pPr>
                                  <w:pStyle w:val="Bodytext1-right"/>
                                  <w:rPr>
                                    <w:rStyle w:val="Fontused-regular"/>
                                  </w:rPr>
                                </w:pPr>
                                <w:r w:rsidRPr="00F02C42">
                                  <w:rPr>
                                    <w:rStyle w:val="Fontused-regular"/>
                                  </w:rPr>
                                  <w:t>+88 12 345 6789 100</w:t>
                                </w:r>
                              </w:p>
                              <w:p w14:paraId="5E0462D4" w14:textId="77777777" w:rsidR="001D6EFE" w:rsidRPr="00F02C42" w:rsidRDefault="001D6EFE" w:rsidP="00F02C42">
                                <w:pPr>
                                  <w:pStyle w:val="Bodytext1-right"/>
                                  <w:rPr>
                                    <w:rStyle w:val="Fontused-regular"/>
                                  </w:rPr>
                                </w:pPr>
                                <w:r w:rsidRPr="00F02C42">
                                  <w:rPr>
                                    <w:rStyle w:val="Fontused-regular"/>
                                  </w:rPr>
                                  <w:t>email_here@gmail.com</w:t>
                                </w:r>
                              </w:p>
                            </w:tc>
                          </w:tr>
                          <w:tr w:rsidR="001D6EFE" w14:paraId="5BCEB5D6" w14:textId="77777777" w:rsidTr="00F02C42">
                            <w:tc>
                              <w:tcPr>
                                <w:tcW w:w="2534" w:type="dxa"/>
                              </w:tcPr>
                              <w:p w14:paraId="49F1C992" w14:textId="77777777" w:rsidR="001D6EFE" w:rsidRPr="00F02C42" w:rsidRDefault="001D6EFE" w:rsidP="00F02C42">
                                <w:pPr>
                                  <w:pStyle w:val="Bodytext1-right"/>
                                  <w:rPr>
                                    <w:rStyle w:val="Fontused-regular"/>
                                  </w:rPr>
                                </w:pPr>
                              </w:p>
                            </w:tc>
                          </w:tr>
                          <w:tr w:rsidR="001D6EFE" w:rsidRPr="00F02C42" w14:paraId="63D5E42F" w14:textId="77777777" w:rsidTr="00BD087F">
                            <w:tc>
                              <w:tcPr>
                                <w:tcW w:w="2534" w:type="dxa"/>
                              </w:tcPr>
                              <w:p w14:paraId="2422BDBE" w14:textId="55DF2AA8" w:rsidR="001D6EFE" w:rsidRPr="00F02C42" w:rsidRDefault="001D6EFE" w:rsidP="00F02C42">
                                <w:pPr>
                                  <w:pStyle w:val="Heading3-right"/>
                                  <w:rPr>
                                    <w:rStyle w:val="Fontused-bold"/>
                                  </w:rPr>
                                </w:pPr>
                                <w:r>
                                  <w:rPr>
                                    <w:rStyle w:val="Fontused-bold"/>
                                  </w:rPr>
                                  <w:t xml:space="preserve">DATE </w:t>
                                </w:r>
                                <w:proofErr w:type="gramStart"/>
                                <w:r>
                                  <w:rPr>
                                    <w:rStyle w:val="Fontused-bold"/>
                                  </w:rPr>
                                  <w:t>CREATED</w:t>
                                </w:r>
                                <w:proofErr w:type="gramEnd"/>
                                <w:r w:rsidR="003A6661">
                                  <w:rPr>
                                    <w:rStyle w:val="Fontused-bold"/>
                                  </w:rPr>
                                  <w:t>:</w:t>
                                </w:r>
                              </w:p>
                            </w:tc>
                          </w:tr>
                          <w:tr w:rsidR="001D6EFE" w:rsidRPr="00F02C42" w14:paraId="4FC1C0F1" w14:textId="77777777" w:rsidTr="00BD087F">
                            <w:tc>
                              <w:tcPr>
                                <w:tcW w:w="2534" w:type="dxa"/>
                                <w:tcMar>
                                  <w:top w:w="57" w:type="dxa"/>
                                </w:tcMar>
                              </w:tcPr>
                              <w:p w14:paraId="1F9FC7D4" w14:textId="77777777" w:rsidR="001D6EFE" w:rsidRPr="00F02C42" w:rsidRDefault="001D6EFE" w:rsidP="00F02C42">
                                <w:pPr>
                                  <w:pStyle w:val="Heading4-right"/>
                                  <w:rPr>
                                    <w:rStyle w:val="Fontused-regular"/>
                                  </w:rPr>
                                </w:pPr>
                                <w:r>
                                  <w:rPr>
                                    <w:rStyle w:val="Fontused-regular"/>
                                  </w:rPr>
                                  <w:t>February 28, 2022</w:t>
                                </w:r>
                              </w:p>
                            </w:tc>
                          </w:tr>
                        </w:tbl>
                        <w:p w14:paraId="5713CED7" w14:textId="77777777" w:rsidR="001D6EFE" w:rsidRPr="00F02C42" w:rsidRDefault="001D6EFE" w:rsidP="001D6EFE">
                          <w:pPr>
                            <w:pStyle w:val="Bodytext1-right"/>
                            <w:rPr>
                              <w:rStyle w:val="Fontused-regular"/>
                              <w:lang w:val="en-US"/>
                            </w:rPr>
                          </w:pPr>
                        </w:p>
                      </w:txbxContent>
                    </v:textbox>
                  </v:shape>
                </w:pict>
              </mc:Fallback>
            </mc:AlternateContent>
          </w:r>
          <w:r w:rsidR="001D6EFE">
            <w:rPr>
              <w:noProof/>
            </w:rPr>
            <mc:AlternateContent>
              <mc:Choice Requires="wps">
                <w:drawing>
                  <wp:anchor distT="0" distB="0" distL="114300" distR="114300" simplePos="0" relativeHeight="251681795" behindDoc="0" locked="0" layoutInCell="1" allowOverlap="1" wp14:anchorId="2745339B" wp14:editId="12E4A3E3">
                    <wp:simplePos x="0" y="0"/>
                    <wp:positionH relativeFrom="column">
                      <wp:posOffset>4303395</wp:posOffset>
                    </wp:positionH>
                    <wp:positionV relativeFrom="paragraph">
                      <wp:posOffset>125904</wp:posOffset>
                    </wp:positionV>
                    <wp:extent cx="1612800" cy="717120"/>
                    <wp:effectExtent l="0" t="0" r="635" b="6985"/>
                    <wp:wrapNone/>
                    <wp:docPr id="11" name="Text Box 11"/>
                    <wp:cNvGraphicFramePr/>
                    <a:graphic xmlns:a="http://schemas.openxmlformats.org/drawingml/2006/main">
                      <a:graphicData uri="http://schemas.microsoft.com/office/word/2010/wordprocessingShape">
                        <wps:wsp>
                          <wps:cNvSpPr txBox="1"/>
                          <wps:spPr>
                            <a:xfrm>
                              <a:off x="0" y="0"/>
                              <a:ext cx="1612800" cy="717120"/>
                            </a:xfrm>
                            <a:prstGeom prst="rect">
                              <a:avLst/>
                            </a:prstGeom>
                            <a:noFill/>
                            <a:ln w="6350">
                              <a:noFill/>
                            </a:ln>
                          </wps:spPr>
                          <wps:txbx>
                            <w:txbxContent>
                              <w:p w14:paraId="50900005" w14:textId="77777777" w:rsidR="001D6EFE" w:rsidRDefault="001D6EFE" w:rsidP="001D6EFE">
                                <w:pPr>
                                  <w:pStyle w:val="Bodytext1-right"/>
                                  <w:rPr>
                                    <w:rStyle w:val="Fontused-regular"/>
                                    <w:lang w:val="en-US"/>
                                  </w:rPr>
                                </w:pPr>
                                <w:r>
                                  <w:rPr>
                                    <w:rStyle w:val="Fontused-regular"/>
                                  </w:rPr>
                                  <w:t>+88 12 345 6789 100</w:t>
                                </w:r>
                              </w:p>
                              <w:p w14:paraId="3F5D95D6" w14:textId="77777777" w:rsidR="001D6EFE" w:rsidRDefault="001D6EFE" w:rsidP="001D6EFE">
                                <w:pPr>
                                  <w:pStyle w:val="Bodytext1-right"/>
                                  <w:rPr>
                                    <w:rStyle w:val="Fontused-regular"/>
                                    <w:lang w:val="en-US"/>
                                  </w:rPr>
                                </w:pPr>
                                <w:r>
                                  <w:rPr>
                                    <w:rStyle w:val="Fontused-regular"/>
                                  </w:rPr>
                                  <w:t>email_here@gmail.com</w:t>
                                </w:r>
                              </w:p>
                              <w:p w14:paraId="0449FA4D" w14:textId="77777777" w:rsidR="001D6EFE" w:rsidRPr="00F02C42" w:rsidRDefault="001D6EFE" w:rsidP="001D6EFE">
                                <w:pPr>
                                  <w:pStyle w:val="Bodytext1-right"/>
                                  <w:rPr>
                                    <w:rStyle w:val="Fontused-regular"/>
                                    <w:lang w:val="en-US"/>
                                  </w:rPr>
                                </w:pPr>
                                <w:r>
                                  <w:rPr>
                                    <w:rStyle w:val="Fontused-regular"/>
                                  </w:rPr>
                                  <w:t>www.yourwebsite.com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339B" id="Text Box 11" o:spid="_x0000_s1028" type="#_x0000_t202" style="position:absolute;left:0;text-align:left;margin-left:338.85pt;margin-top:9.9pt;width:127pt;height:56.45pt;z-index:2516817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" filled="f" stroked="f" strokeweight=".5pt">
                    <v:textbox inset="0,0,0,0">
                      <w:txbxContent>
                        <w:p w14:paraId="50900005" w14:textId="77777777" w:rsidR="001D6EFE" w:rsidRDefault="001D6EFE" w:rsidP="001D6EFE">
                          <w:pPr>
                            <w:pStyle w:val="Bodytext1-right"/>
                            <w:rPr>
                              <w:rStyle w:val="Fontused-regular"/>
                              <w:lang w:val="en-US"/>
                            </w:rPr>
                          </w:pPr>
                          <w:r>
                            <w:rPr>
                              <w:rStyle w:val="Fontused-regular"/>
                            </w:rPr>
                            <w:t>+88 12 345 6789 100</w:t>
                          </w:r>
                        </w:p>
                        <w:p w14:paraId="3F5D95D6" w14:textId="77777777" w:rsidR="001D6EFE" w:rsidRDefault="001D6EFE" w:rsidP="001D6EFE">
                          <w:pPr>
                            <w:pStyle w:val="Bodytext1-right"/>
                            <w:rPr>
                              <w:rStyle w:val="Fontused-regular"/>
                              <w:lang w:val="en-US"/>
                            </w:rPr>
                          </w:pPr>
                          <w:r>
                            <w:rPr>
                              <w:rStyle w:val="Fontused-regular"/>
                            </w:rPr>
                            <w:t>email_here@gmail.com</w:t>
                          </w:r>
                        </w:p>
                        <w:p w14:paraId="0449FA4D" w14:textId="77777777" w:rsidR="001D6EFE" w:rsidRPr="00F02C42" w:rsidRDefault="001D6EFE" w:rsidP="001D6EFE">
                          <w:pPr>
                            <w:pStyle w:val="Bodytext1-right"/>
                            <w:rPr>
                              <w:rStyle w:val="Fontused-regular"/>
                              <w:lang w:val="en-US"/>
                            </w:rPr>
                          </w:pPr>
                          <w:r>
                            <w:rPr>
                              <w:rStyle w:val="Fontused-regular"/>
                            </w:rPr>
                            <w:t>www.yourwebsite.com</w:t>
                          </w:r>
                        </w:p>
                      </w:txbxContent>
                    </v:textbox>
                  </v:shape>
                </w:pict>
              </mc:Fallback>
            </mc:AlternateContent>
          </w:r>
          <w:r w:rsidR="001D6EFE">
            <w:br w:type="page"/>
          </w:r>
        </w:p>
        <w:p w14:paraId="2514215C" w14:textId="77777777" w:rsidR="008A7718" w:rsidRDefault="003A6661">
          <w:pPr>
            <w:spacing w:after="320"/>
            <w:rPr>
              <w:rFonts w:eastAsiaTheme="majorEastAsia" w:cs="Open Sans"/>
              <w:b/>
              <w:color w:val="666666" w:themeColor="text1" w:themeTint="99"/>
              <w:sz w:val="28"/>
              <w:szCs w:val="36"/>
            </w:rPr>
          </w:pPr>
        </w:p>
      </w:sdtContent>
    </w:sdt>
    <w:p w14:paraId="1050818B" w14:textId="77777777" w:rsidR="00A47935" w:rsidRDefault="006E2E70">
      <w:pPr>
        <w:spacing w:after="320"/>
        <w:rPr>
          <w:rFonts w:cs="Open Sans"/>
          <w:color w:val="666666" w:themeColor="text1" w:themeTint="99"/>
        </w:rPr>
      </w:pPr>
      <w:r>
        <w:rPr>
          <w:rFonts w:cs="Open Sans"/>
          <w:noProof/>
          <w:color w:val="666666" w:themeColor="text1" w:themeTint="99"/>
        </w:rPr>
        <mc:AlternateContent>
          <mc:Choice Requires="wps">
            <w:drawing>
              <wp:anchor distT="0" distB="0" distL="114300" distR="114300" simplePos="0" relativeHeight="251655171" behindDoc="0" locked="0" layoutInCell="1" allowOverlap="1" wp14:anchorId="78498582" wp14:editId="6118BD2B">
                <wp:simplePos x="0" y="0"/>
                <wp:positionH relativeFrom="margin">
                  <wp:align>center</wp:align>
                </wp:positionH>
                <wp:positionV relativeFrom="paragraph">
                  <wp:posOffset>32385</wp:posOffset>
                </wp:positionV>
                <wp:extent cx="6300000" cy="468000"/>
                <wp:effectExtent l="38100" t="38100" r="100965" b="103505"/>
                <wp:wrapNone/>
                <wp:docPr id="316351286" name="Rectangle 1"/>
                <wp:cNvGraphicFramePr/>
                <a:graphic xmlns:a="http://schemas.openxmlformats.org/drawingml/2006/main">
                  <a:graphicData uri="http://schemas.microsoft.com/office/word/2010/wordprocessingShape">
                    <wps:wsp>
                      <wps:cNvSpPr/>
                      <wps:spPr>
                        <a:xfrm>
                          <a:off x="0" y="0"/>
                          <a:ext cx="6300000" cy="468000"/>
                        </a:xfrm>
                        <a:prstGeom prst="flowChartAlternateProcess">
                          <a:avLst/>
                        </a:prstGeom>
                        <a:solidFill>
                          <a:srgbClr val="F0E8FF"/>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7F541DA" w14:textId="77777777" w:rsidR="006E2E70" w:rsidRPr="00261FC3" w:rsidRDefault="006E2E70" w:rsidP="006E2E70">
                            <w:pPr>
                              <w:rPr>
                                <w:color w:val="000000" w:themeColor="text1"/>
                              </w:rPr>
                            </w:pPr>
                            <w:r w:rsidRPr="00261FC3">
                              <w:rPr>
                                <w:b/>
                                <w:color w:val="000000" w:themeColor="text1"/>
                                <w:sz w:val="24"/>
                                <w:szCs w:val="24"/>
                              </w:rPr>
                              <w:t>ABOUT INNOVRH</w:t>
                            </w:r>
                          </w:p>
                        </w:txbxContent>
                      </wps:txbx>
                      <wps:bodyPr rot="0" spcFirstLastPara="0" vertOverflow="overflow" horzOverflow="overflow" vert="horz" wrap="square" lIns="91440" tIns="108000" rIns="91440" bIns="10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9858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Rectangle 1" o:spid="_x0000_s1029" type="#_x0000_t176" style="position:absolute;margin-left:0;margin-top:2.55pt;width:496.05pt;height:36.85pt;z-index:25165517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" fillcolor="#f0e8ff" stroked="f" strokeweight="1pt">
                <v:shadow on="t" color="#bfbfbf [2412]" opacity="26214f" origin="-.5,-.5" offset=".74836mm,.74836mm"/>
                <v:textbox inset=",3mm,,3mm">
                  <w:txbxContent>
                    <w:p w14:paraId="17F541DA" w14:textId="77777777" w:rsidR="006E2E70" w:rsidRPr="00261FC3" w:rsidRDefault="006E2E70" w:rsidP="006E2E70">
                      <w:pPr>
                        <w:rPr>
                          <w:color w:val="000000" w:themeColor="text1"/>
                        </w:rPr>
                      </w:pPr>
                      <w:r w:rsidRPr="00261FC3">
                        <w:rPr>
                          <w:b/>
                          <w:color w:val="000000" w:themeColor="text1"/>
                          <w:sz w:val="24"/>
                          <w:szCs w:val="24"/>
                        </w:rPr>
                        <w:t>ABOUT INNOVRH</w:t>
                      </w:r>
                    </w:p>
                  </w:txbxContent>
                </v:textbox>
                <w10:wrap anchorx="margin"/>
              </v:shape>
            </w:pict>
          </mc:Fallback>
        </mc:AlternateContent>
      </w:r>
    </w:p>
    <w:p w14:paraId="36EC0D0E" w14:textId="77777777" w:rsidR="00166ED7" w:rsidRDefault="00166ED7" w:rsidP="006E2E70">
      <w:pPr>
        <w:rPr>
          <w:bCs/>
          <w:sz w:val="20"/>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786C40" w14:paraId="568227BA" w14:textId="77777777" w:rsidTr="00884F7E">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18BDA928" w14:textId="77777777" w:rsidR="00884F7E" w:rsidRPr="0032584C" w:rsidRDefault="00884F7E" w:rsidP="003B0DD7">
            <w:pPr>
              <w:rPr>
                <w:bCs/>
                <w:color w:val="000000" w:themeColor="text1"/>
                <w:sz w:val="20"/>
                <w:lang w:val="en-CA"/>
              </w:rPr>
            </w:pPr>
            <w:proofErr w:type="spellStart"/>
            <w:r w:rsidRPr="00B42EFA">
              <w:rPr>
                <w:bCs/>
                <w:color w:val="000000" w:themeColor="text1"/>
                <w:sz w:val="20"/>
              </w:rPr>
              <w:t>InnovRH</w:t>
            </w:r>
            <w:proofErr w:type="spellEnd"/>
            <w:r w:rsidRPr="00B42EFA">
              <w:rPr>
                <w:bCs/>
                <w:color w:val="000000" w:themeColor="text1"/>
                <w:sz w:val="20"/>
              </w:rPr>
              <w:t xml:space="preserve"> is your true ally for the development of your full potential as an HR professional and the success of your organization. </w:t>
            </w:r>
          </w:p>
          <w:p w14:paraId="3F0F198E" w14:textId="77777777" w:rsidR="00884F7E" w:rsidRPr="0032584C" w:rsidRDefault="00884F7E" w:rsidP="003B0DD7">
            <w:pPr>
              <w:rPr>
                <w:bCs/>
                <w:color w:val="000000" w:themeColor="text1"/>
                <w:sz w:val="20"/>
                <w:lang w:val="en-CA"/>
              </w:rPr>
            </w:pPr>
            <w:r w:rsidRPr="00B42EFA">
              <w:rPr>
                <w:bCs/>
                <w:color w:val="000000" w:themeColor="text1"/>
                <w:sz w:val="20"/>
              </w:rPr>
              <w:t xml:space="preserve">Our goal is to offer you free content that will allow you to always remain at the forefront and at the top of your game as a human resources expert. </w:t>
            </w:r>
          </w:p>
          <w:p w14:paraId="41543500" w14:textId="77777777" w:rsidR="00884F7E" w:rsidRPr="0032584C" w:rsidRDefault="00884F7E" w:rsidP="003B0DD7">
            <w:pPr>
              <w:rPr>
                <w:b/>
                <w:sz w:val="24"/>
                <w:szCs w:val="24"/>
                <w:lang w:val="en-CA"/>
              </w:rPr>
            </w:pPr>
            <w:r w:rsidRPr="00B42EFA">
              <w:rPr>
                <w:bCs/>
                <w:color w:val="000000" w:themeColor="text1"/>
                <w:sz w:val="20"/>
              </w:rPr>
              <w:t xml:space="preserve">With </w:t>
            </w:r>
            <w:proofErr w:type="spellStart"/>
            <w:r w:rsidRPr="00B42EFA">
              <w:rPr>
                <w:bCs/>
                <w:color w:val="000000" w:themeColor="text1"/>
                <w:sz w:val="20"/>
              </w:rPr>
              <w:t>InnovRH</w:t>
            </w:r>
            <w:proofErr w:type="spellEnd"/>
            <w:r w:rsidRPr="00B42EFA">
              <w:rPr>
                <w:bCs/>
                <w:color w:val="000000" w:themeColor="text1"/>
                <w:sz w:val="20"/>
              </w:rPr>
              <w:t>, adopt the best practices in human resources.</w:t>
            </w:r>
          </w:p>
        </w:tc>
      </w:tr>
    </w:tbl>
    <w:p w14:paraId="5A3AE588" w14:textId="77777777" w:rsidR="00884F7E" w:rsidRPr="0032584C" w:rsidRDefault="00884F7E" w:rsidP="006E2E70">
      <w:pPr>
        <w:rPr>
          <w:bCs/>
          <w:sz w:val="20"/>
          <w:lang w:val="en-CA"/>
        </w:rPr>
      </w:pPr>
    </w:p>
    <w:p w14:paraId="20847FE1" w14:textId="77777777" w:rsidR="00884F7E" w:rsidRPr="0032584C" w:rsidRDefault="00884F7E" w:rsidP="00884F7E">
      <w:pPr>
        <w:spacing w:after="320"/>
        <w:rPr>
          <w:rFonts w:cs="Open Sans"/>
          <w:color w:val="666666" w:themeColor="text1" w:themeTint="99"/>
          <w:lang w:val="en-CA"/>
        </w:rPr>
      </w:pPr>
      <w:r>
        <w:rPr>
          <w:rFonts w:cs="Open Sans"/>
          <w:noProof/>
          <w:color w:val="666666" w:themeColor="text1" w:themeTint="99"/>
        </w:rPr>
        <mc:AlternateContent>
          <mc:Choice Requires="wps">
            <w:drawing>
              <wp:anchor distT="0" distB="0" distL="114300" distR="114300" simplePos="0" relativeHeight="251653632" behindDoc="0" locked="0" layoutInCell="1" allowOverlap="1" wp14:anchorId="62968A6F" wp14:editId="65CF69BF">
                <wp:simplePos x="0" y="0"/>
                <wp:positionH relativeFrom="margin">
                  <wp:align>center</wp:align>
                </wp:positionH>
                <wp:positionV relativeFrom="paragraph">
                  <wp:posOffset>121285</wp:posOffset>
                </wp:positionV>
                <wp:extent cx="6300000" cy="468000"/>
                <wp:effectExtent l="38100" t="38100" r="100965" b="103505"/>
                <wp:wrapNone/>
                <wp:docPr id="1623252113" name="Rectangle 1"/>
                <wp:cNvGraphicFramePr/>
                <a:graphic xmlns:a="http://schemas.openxmlformats.org/drawingml/2006/main">
                  <a:graphicData uri="http://schemas.microsoft.com/office/word/2010/wordprocessingShape">
                    <wps:wsp>
                      <wps:cNvSpPr/>
                      <wps:spPr>
                        <a:xfrm>
                          <a:off x="0" y="0"/>
                          <a:ext cx="6300000" cy="468000"/>
                        </a:xfrm>
                        <a:prstGeom prst="flowChartAlternateProcess">
                          <a:avLst/>
                        </a:prstGeom>
                        <a:solidFill>
                          <a:srgbClr val="F0E8FF"/>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95BA5F4" w14:textId="77777777" w:rsidR="00884F7E" w:rsidRPr="00261FC3" w:rsidRDefault="00884F7E" w:rsidP="00884F7E">
                            <w:pPr>
                              <w:rPr>
                                <w:color w:val="000000" w:themeColor="text1"/>
                              </w:rPr>
                            </w:pPr>
                            <w:r w:rsidRPr="00261FC3">
                              <w:rPr>
                                <w:b/>
                                <w:color w:val="000000" w:themeColor="text1"/>
                                <w:sz w:val="24"/>
                                <w:szCs w:val="24"/>
                              </w:rPr>
                              <w:t>ABOUT THIS TOOL</w:t>
                            </w:r>
                          </w:p>
                        </w:txbxContent>
                      </wps:txbx>
                      <wps:bodyPr rot="0" spcFirstLastPara="0" vertOverflow="overflow" horzOverflow="overflow" vert="horz" wrap="square" lIns="91440" tIns="108000" rIns="91440" bIns="10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68A6F" id="_x0000_s1030" type="#_x0000_t176" style="position:absolute;margin-left:0;margin-top:9.55pt;width:496.05pt;height:36.85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" fillcolor="#f0e8ff" stroked="f" strokeweight="1pt">
                <v:shadow on="t" color="#bfbfbf [2412]" opacity="26214f" origin="-.5,-.5" offset=".74836mm,.74836mm"/>
                <v:textbox inset=",3mm,,3mm">
                  <w:txbxContent>
                    <w:p w14:paraId="795BA5F4" w14:textId="77777777" w:rsidR="00884F7E" w:rsidRPr="00261FC3" w:rsidRDefault="00884F7E" w:rsidP="00884F7E">
                      <w:pPr>
                        <w:rPr>
                          <w:color w:val="000000" w:themeColor="text1"/>
                        </w:rPr>
                      </w:pPr>
                      <w:r w:rsidRPr="00261FC3">
                        <w:rPr>
                          <w:b/>
                          <w:color w:val="000000" w:themeColor="text1"/>
                          <w:sz w:val="24"/>
                          <w:szCs w:val="24"/>
                        </w:rPr>
                        <w:t>ABOUT THIS TOOL</w:t>
                      </w:r>
                    </w:p>
                  </w:txbxContent>
                </v:textbox>
                <w10:wrap anchorx="margin"/>
              </v:shape>
            </w:pict>
          </mc:Fallback>
        </mc:AlternateContent>
      </w:r>
    </w:p>
    <w:p w14:paraId="4BFA71F5" w14:textId="77777777" w:rsidR="00884F7E" w:rsidRPr="0032584C" w:rsidRDefault="00884F7E" w:rsidP="00884F7E">
      <w:pPr>
        <w:rPr>
          <w:bCs/>
          <w:sz w:val="20"/>
          <w:lang w:val="en-CA"/>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1A7679" w14:paraId="5F302E04" w14:textId="77777777" w:rsidTr="003B0DD7">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61F2A8A1" w14:textId="77777777" w:rsidR="00884F7E" w:rsidRPr="0032584C" w:rsidRDefault="00884F7E" w:rsidP="003B0DD7">
            <w:pPr>
              <w:rPr>
                <w:bCs/>
                <w:color w:val="000000" w:themeColor="text1"/>
                <w:sz w:val="20"/>
                <w:lang w:val="en-CA"/>
              </w:rPr>
            </w:pPr>
            <w:r w:rsidRPr="00B42EFA">
              <w:rPr>
                <w:bCs/>
                <w:color w:val="000000" w:themeColor="text1"/>
                <w:sz w:val="20"/>
              </w:rPr>
              <w:t>This tool helps you write a working time planning policy, allowing you to set guidelines and communicate them to employees.</w:t>
            </w:r>
          </w:p>
          <w:p w14:paraId="353C2685" w14:textId="77777777" w:rsidR="001644A8" w:rsidRPr="0032584C" w:rsidRDefault="001644A8" w:rsidP="003B0DD7">
            <w:pPr>
              <w:rPr>
                <w:bCs/>
                <w:color w:val="000000" w:themeColor="text1"/>
                <w:sz w:val="20"/>
                <w:lang w:val="en-CA"/>
              </w:rPr>
            </w:pPr>
          </w:p>
          <w:p w14:paraId="5F9E83B9" w14:textId="77777777" w:rsidR="001644A8" w:rsidRPr="001A7679" w:rsidRDefault="001644A8" w:rsidP="003B0DD7">
            <w:pPr>
              <w:rPr>
                <w:b/>
                <w:sz w:val="24"/>
                <w:szCs w:val="24"/>
              </w:rPr>
            </w:pPr>
            <w:r w:rsidRPr="00B42EFA">
              <w:rPr>
                <w:b/>
                <w:color w:val="000000" w:themeColor="text1"/>
                <w:sz w:val="20"/>
              </w:rPr>
              <w:t>Customize this tool to your liking</w:t>
            </w:r>
            <w:r w:rsidRPr="00B42EFA">
              <w:rPr>
                <w:bCs/>
                <w:color w:val="000000" w:themeColor="text1"/>
                <w:sz w:val="20"/>
              </w:rPr>
              <w:t xml:space="preserve">. You are free to remove the InnovRH label and change its format. However, remember to keep a note from where you got it, as you will surely need one of our other dozens of tools to make your work easier. </w:t>
            </w:r>
          </w:p>
        </w:tc>
      </w:tr>
    </w:tbl>
    <w:p w14:paraId="5662392D" w14:textId="77777777" w:rsidR="00884F7E" w:rsidRDefault="00884F7E" w:rsidP="00884F7E">
      <w:pPr>
        <w:rPr>
          <w:bCs/>
          <w:sz w:val="20"/>
        </w:rPr>
      </w:pPr>
    </w:p>
    <w:p w14:paraId="11385881" w14:textId="77777777" w:rsidR="00884F7E" w:rsidRDefault="00884F7E" w:rsidP="00884F7E">
      <w:pPr>
        <w:spacing w:after="320"/>
        <w:rPr>
          <w:rFonts w:cs="Open Sans"/>
          <w:color w:val="666666" w:themeColor="text1" w:themeTint="99"/>
        </w:rPr>
      </w:pPr>
      <w:r>
        <w:rPr>
          <w:rFonts w:cs="Open Sans"/>
          <w:noProof/>
          <w:color w:val="666666" w:themeColor="text1" w:themeTint="99"/>
        </w:rPr>
        <mc:AlternateContent>
          <mc:Choice Requires="wps">
            <w:drawing>
              <wp:anchor distT="0" distB="0" distL="114300" distR="114300" simplePos="0" relativeHeight="251661315" behindDoc="0" locked="0" layoutInCell="1" allowOverlap="1" wp14:anchorId="6465F009" wp14:editId="0D1E1356">
                <wp:simplePos x="0" y="0"/>
                <wp:positionH relativeFrom="margin">
                  <wp:align>center</wp:align>
                </wp:positionH>
                <wp:positionV relativeFrom="paragraph">
                  <wp:posOffset>111760</wp:posOffset>
                </wp:positionV>
                <wp:extent cx="6300000" cy="468000"/>
                <wp:effectExtent l="38100" t="38100" r="100965" b="103505"/>
                <wp:wrapNone/>
                <wp:docPr id="742442276" name="Rectangle 1"/>
                <wp:cNvGraphicFramePr/>
                <a:graphic xmlns:a="http://schemas.openxmlformats.org/drawingml/2006/main">
                  <a:graphicData uri="http://schemas.microsoft.com/office/word/2010/wordprocessingShape">
                    <wps:wsp>
                      <wps:cNvSpPr/>
                      <wps:spPr>
                        <a:xfrm>
                          <a:off x="0" y="0"/>
                          <a:ext cx="6300000" cy="468000"/>
                        </a:xfrm>
                        <a:prstGeom prst="flowChartAlternateProcess">
                          <a:avLst/>
                        </a:prstGeom>
                        <a:solidFill>
                          <a:srgbClr val="F0E8FF"/>
                        </a:solidFill>
                        <a:ln>
                          <a:noFill/>
                        </a:ln>
                        <a:effectLst>
                          <a:outerShdw blurRad="50800" dist="38100" dir="2700000" algn="tl" rotWithShape="0">
                            <a:schemeClr val="bg1">
                              <a:lumMod val="75000"/>
                              <a:alpha val="40000"/>
                            </a:scheme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79278C27" w14:textId="77777777" w:rsidR="00884F7E" w:rsidRPr="00B42EFA" w:rsidRDefault="00884F7E" w:rsidP="00884F7E">
                            <w:pPr>
                              <w:rPr>
                                <w:color w:val="000000" w:themeColor="text1"/>
                                <w:lang w:val="fr-CA"/>
                              </w:rPr>
                            </w:pPr>
                            <w:r w:rsidRPr="00B42EFA">
                              <w:rPr>
                                <w:b/>
                                <w:color w:val="000000" w:themeColor="text1"/>
                                <w:sz w:val="24"/>
                                <w:szCs w:val="24"/>
                              </w:rPr>
                              <w:t>FOR MORE TOOLS AND RESOURCES</w:t>
                            </w:r>
                          </w:p>
                        </w:txbxContent>
                      </wps:txbx>
                      <wps:bodyPr rot="0" spcFirstLastPara="0" vertOverflow="overflow" horzOverflow="overflow" vert="horz" wrap="square" lIns="91440" tIns="108000" rIns="91440" bIns="10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5F009" id="_x0000_s1031" type="#_x0000_t176" style="position:absolute;margin-left:0;margin-top:8.8pt;width:496.05pt;height:36.85pt;z-index:2516613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" fillcolor="#f0e8ff" stroked="f" strokeweight="1pt">
                <v:shadow on="t" color="#bfbfbf [2412]" opacity="26214f" origin="-.5,-.5" offset=".74836mm,.74836mm"/>
                <v:textbox inset=",3mm,,3mm">
                  <w:txbxContent>
                    <w:p w14:paraId="79278C27" w14:textId="77777777" w:rsidR="00884F7E" w:rsidRPr="00B42EFA" w:rsidRDefault="00884F7E" w:rsidP="00884F7E">
                      <w:pPr>
                        <w:rPr>
                          <w:color w:val="000000" w:themeColor="text1"/>
                          <w:lang w:val="fr-CA"/>
                        </w:rPr>
                      </w:pPr>
                      <w:r w:rsidRPr="00B42EFA">
                        <w:rPr>
                          <w:b/>
                          <w:color w:val="000000" w:themeColor="text1"/>
                          <w:sz w:val="24"/>
                          <w:szCs w:val="24"/>
                        </w:rPr>
                        <w:t>FOR MORE TOOLS AND RESOURCES</w:t>
                      </w:r>
                    </w:p>
                  </w:txbxContent>
                </v:textbox>
                <w10:wrap anchorx="margin"/>
              </v:shape>
            </w:pict>
          </mc:Fallback>
        </mc:AlternateContent>
      </w:r>
    </w:p>
    <w:p w14:paraId="7D38ABAD" w14:textId="77777777" w:rsidR="00884F7E" w:rsidRDefault="00884F7E" w:rsidP="00884F7E">
      <w:pPr>
        <w:rPr>
          <w:bCs/>
          <w:sz w:val="20"/>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786C40" w14:paraId="7A803317" w14:textId="77777777" w:rsidTr="003B0DD7">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021F0144" w14:textId="77777777" w:rsidR="00884F7E" w:rsidRPr="0032584C" w:rsidRDefault="00884F7E" w:rsidP="003B0DD7">
            <w:pPr>
              <w:rPr>
                <w:b/>
                <w:sz w:val="24"/>
                <w:szCs w:val="24"/>
                <w:lang w:val="en-CA"/>
              </w:rPr>
            </w:pPr>
            <w:r w:rsidRPr="00B42EFA">
              <w:rPr>
                <w:bCs/>
                <w:color w:val="000000" w:themeColor="text1"/>
                <w:sz w:val="20"/>
              </w:rPr>
              <w:t>Visit innovrh.app to find articles, guides and practical tools for human resources management</w:t>
            </w:r>
          </w:p>
        </w:tc>
      </w:tr>
    </w:tbl>
    <w:p w14:paraId="2334EBB3" w14:textId="77777777" w:rsidR="00884F7E" w:rsidRPr="0032584C" w:rsidRDefault="00884F7E" w:rsidP="00884F7E">
      <w:pPr>
        <w:rPr>
          <w:bCs/>
          <w:sz w:val="20"/>
          <w:lang w:val="en-CA"/>
        </w:rPr>
      </w:pPr>
    </w:p>
    <w:p w14:paraId="404303A0" w14:textId="77777777" w:rsidR="00884F7E" w:rsidRPr="0032584C" w:rsidRDefault="00884F7E" w:rsidP="00884F7E">
      <w:pPr>
        <w:spacing w:after="320"/>
        <w:rPr>
          <w:rFonts w:cs="Open Sans"/>
          <w:color w:val="666666" w:themeColor="text1" w:themeTint="99"/>
          <w:lang w:val="en-CA"/>
        </w:rPr>
      </w:pPr>
    </w:p>
    <w:p w14:paraId="65EEE38B" w14:textId="77777777" w:rsidR="00884F7E" w:rsidRPr="0032584C" w:rsidRDefault="00884F7E" w:rsidP="00884F7E">
      <w:pPr>
        <w:spacing w:after="320"/>
        <w:rPr>
          <w:rFonts w:cs="Open Sans"/>
          <w:color w:val="666666" w:themeColor="text1" w:themeTint="99"/>
          <w:lang w:val="en-CA"/>
        </w:rPr>
      </w:pPr>
    </w:p>
    <w:p w14:paraId="189C4435" w14:textId="77777777" w:rsidR="00884F7E" w:rsidRPr="0032584C" w:rsidRDefault="00884F7E" w:rsidP="00884F7E">
      <w:pPr>
        <w:spacing w:after="320"/>
        <w:rPr>
          <w:rFonts w:cs="Open Sans"/>
          <w:color w:val="666666" w:themeColor="text1" w:themeTint="99"/>
          <w:lang w:val="en-CA"/>
        </w:rPr>
      </w:pPr>
    </w:p>
    <w:p w14:paraId="3DF170A2" w14:textId="77777777" w:rsidR="00884F7E" w:rsidRPr="0032584C" w:rsidRDefault="00884F7E" w:rsidP="00884F7E">
      <w:pPr>
        <w:rPr>
          <w:bCs/>
          <w:sz w:val="20"/>
          <w:lang w:val="en-CA"/>
        </w:rPr>
      </w:pPr>
    </w:p>
    <w:tbl>
      <w:tblPr>
        <w:tblStyle w:val="FinancialTable"/>
        <w:tblW w:w="1017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0170"/>
      </w:tblGrid>
      <w:tr w:rsidR="00884F7E" w:rsidRPr="001A7679" w14:paraId="0C5D5B27" w14:textId="77777777" w:rsidTr="003B0DD7">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10170" w:type="dxa"/>
            <w:shd w:val="clear" w:color="auto" w:fill="auto"/>
            <w:vAlign w:val="center"/>
          </w:tcPr>
          <w:p w14:paraId="727AC659" w14:textId="77777777" w:rsidR="00884F7E" w:rsidRPr="0032584C" w:rsidRDefault="00884F7E" w:rsidP="00884F7E">
            <w:pPr>
              <w:spacing w:before="0" w:line="300" w:lineRule="auto"/>
              <w:rPr>
                <w:color w:val="666666" w:themeColor="text1" w:themeTint="99"/>
                <w:sz w:val="14"/>
                <w:szCs w:val="12"/>
                <w:u w:val="single"/>
                <w:lang w:val="en-CA"/>
              </w:rPr>
            </w:pPr>
            <w:r w:rsidRPr="00B42EFA">
              <w:rPr>
                <w:b/>
                <w:color w:val="666666" w:themeColor="text1" w:themeTint="99"/>
                <w:sz w:val="16"/>
                <w:szCs w:val="16"/>
                <w:u w:val="single"/>
              </w:rPr>
              <w:t>DISCLAIMER</w:t>
            </w:r>
          </w:p>
          <w:p w14:paraId="6B1839D1" w14:textId="77777777" w:rsidR="00884F7E" w:rsidRDefault="00884F7E" w:rsidP="003B0DD7">
            <w:pPr>
              <w:rPr>
                <w:rFonts w:asciiTheme="minorHAnsi" w:eastAsiaTheme="majorEastAsia" w:hAnsiTheme="minorHAnsi" w:cs="Open Sans"/>
                <w:b/>
                <w:color w:val="666666" w:themeColor="text1" w:themeTint="99"/>
                <w:sz w:val="28"/>
                <w:szCs w:val="36"/>
              </w:rPr>
            </w:pPr>
            <w:r w:rsidRPr="00B42EFA">
              <w:rPr>
                <w:bCs/>
                <w:color w:val="666666" w:themeColor="text1" w:themeTint="99"/>
                <w:sz w:val="20"/>
              </w:rPr>
              <w:t>The information contained herein does not constitute legal advice.  It is provided for general purposes only. We are not responsible for any consequences arising from their use. Consult professionals for specific advice.</w:t>
            </w:r>
          </w:p>
          <w:p w14:paraId="1B6EFFF0" w14:textId="77777777" w:rsidR="00B43EF8" w:rsidRPr="00B43EF8" w:rsidRDefault="00B43EF8" w:rsidP="00B43EF8">
            <w:pPr>
              <w:rPr>
                <w:sz w:val="24"/>
                <w:szCs w:val="24"/>
              </w:rPr>
            </w:pPr>
          </w:p>
        </w:tc>
      </w:tr>
    </w:tbl>
    <w:sdt>
      <w:sdtPr>
        <w:rPr>
          <w:rFonts w:asciiTheme="minorHAnsi" w:eastAsiaTheme="minorEastAsia" w:hAnsiTheme="minorHAnsi" w:cstheme="minorBidi"/>
          <w:b w:val="0"/>
          <w:color w:val="373545" w:themeColor="text2"/>
          <w:sz w:val="21"/>
          <w:szCs w:val="20"/>
        </w:rPr>
        <w:id w:val="649945370"/>
        <w:docPartObj>
          <w:docPartGallery w:val="Table of Contents"/>
          <w:docPartUnique/>
        </w:docPartObj>
      </w:sdtPr>
      <w:sdtEndPr>
        <w:rPr>
          <w:bCs/>
          <w:color w:val="404040" w:themeColor="text1" w:themeTint="BF"/>
          <w:sz w:val="22"/>
        </w:rPr>
      </w:sdtEndPr>
      <w:sdtContent>
        <w:p w14:paraId="013DFDB4" w14:textId="77777777" w:rsidR="004A6DA2" w:rsidRPr="004A6DA2" w:rsidRDefault="004A6DA2">
          <w:pPr>
            <w:pStyle w:val="En-ttedetabledesmatires"/>
            <w:rPr>
              <w:rFonts w:cs="Open Sans"/>
              <w:color w:val="625F7C" w:themeColor="text2" w:themeTint="BF"/>
              <w:sz w:val="36"/>
              <w:szCs w:val="36"/>
            </w:rPr>
          </w:pPr>
          <w:r w:rsidRPr="004A6DA2">
            <w:rPr>
              <w:rFonts w:cs="Open Sans"/>
              <w:color w:val="625F7C" w:themeColor="text2" w:themeTint="BF"/>
              <w:sz w:val="36"/>
              <w:szCs w:val="36"/>
            </w:rPr>
            <w:t>Table of Contents</w:t>
          </w:r>
        </w:p>
        <w:p w14:paraId="423A8814" w14:textId="77777777" w:rsidR="00D70213" w:rsidRPr="00AE0461" w:rsidRDefault="004A6DA2">
          <w:pPr>
            <w:pStyle w:val="TM1"/>
            <w:tabs>
              <w:tab w:val="right" w:leader="underscore" w:pos="10790"/>
            </w:tabs>
            <w:rPr>
              <w:rFonts w:ascii="Open Sans" w:hAnsi="Open Sans" w:cs="Open Sans"/>
              <w:b w:val="0"/>
              <w:bCs w:val="0"/>
              <w:i w:val="0"/>
              <w:iCs w:val="0"/>
              <w:noProof/>
              <w:kern w:val="2"/>
              <w:lang w:eastAsia="fr-CA"/>
              <w14:ligatures w14:val="standardContextual"/>
            </w:rPr>
          </w:pPr>
          <w:r w:rsidRPr="00AE0461">
            <w:rPr>
              <w:rFonts w:ascii="Open Sans" w:hAnsi="Open Sans" w:cs="Open Sans"/>
              <w:b w:val="0"/>
              <w:bCs w:val="0"/>
              <w:i w:val="0"/>
              <w:iCs w:val="0"/>
              <w:sz w:val="22"/>
              <w:szCs w:val="22"/>
            </w:rPr>
            <w:fldChar w:fldCharType="begin"/>
          </w:r>
          <w:r w:rsidRPr="00AE0461">
            <w:rPr>
              <w:rFonts w:ascii="Open Sans" w:hAnsi="Open Sans" w:cs="Open Sans"/>
              <w:b w:val="0"/>
              <w:bCs w:val="0"/>
              <w:i w:val="0"/>
              <w:iCs w:val="0"/>
              <w:sz w:val="22"/>
              <w:szCs w:val="22"/>
            </w:rPr>
            <w:instrText xml:space="preserve"> TOC \o "1-3" \h \z \u </w:instrText>
          </w:r>
          <w:r w:rsidRPr="00AE0461">
            <w:rPr>
              <w:rFonts w:ascii="Open Sans" w:hAnsi="Open Sans" w:cs="Open Sans"/>
              <w:b w:val="0"/>
              <w:bCs w:val="0"/>
              <w:i w:val="0"/>
              <w:iCs w:val="0"/>
              <w:sz w:val="22"/>
              <w:szCs w:val="22"/>
            </w:rPr>
            <w:fldChar w:fldCharType="separate"/>
          </w:r>
          <w:hyperlink w:anchor="_Toc168564096" w:history="1">
            <w:r w:rsidR="00D70213" w:rsidRPr="00AE0461">
              <w:rPr>
                <w:rStyle w:val="Lienhypertexte"/>
                <w:rFonts w:ascii="Open Sans" w:hAnsi="Open Sans" w:cs="Open Sans"/>
                <w:noProof/>
              </w:rPr>
              <w:t>WORKING TIME POLICY</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_Toc168564096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5A834F1E" w14:textId="77777777" w:rsidR="00D70213" w:rsidRPr="00AE0461" w:rsidRDefault="003A6661">
          <w:pPr>
            <w:pStyle w:val="TM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097" w:history="1">
            <w:r w:rsidR="00D70213" w:rsidRPr="00AE0461">
              <w:rPr>
                <w:rStyle w:val="Lienhypertexte"/>
                <w:rFonts w:ascii="Open Sans" w:hAnsi="Open Sans" w:cs="Open Sans"/>
                <w:noProof/>
              </w:rPr>
              <w:t>1.</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Lienhypertexte"/>
                <w:rFonts w:ascii="Open Sans" w:hAnsi="Open Sans" w:cs="Open Sans"/>
                <w:noProof/>
              </w:rPr>
              <w:t>POLICY OBJECTIVE</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_Toc168564097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7A7F0DC2" w14:textId="77777777" w:rsidR="00D70213" w:rsidRPr="00AE0461" w:rsidRDefault="003A6661">
          <w:pPr>
            <w:pStyle w:val="TM3"/>
            <w:tabs>
              <w:tab w:val="right" w:leader="underscore" w:pos="10790"/>
            </w:tabs>
            <w:rPr>
              <w:rFonts w:ascii="Open Sans" w:hAnsi="Open Sans" w:cs="Open Sans"/>
              <w:noProof/>
              <w:kern w:val="2"/>
              <w:sz w:val="24"/>
              <w:szCs w:val="24"/>
              <w:lang w:eastAsia="fr-CA"/>
              <w14:ligatures w14:val="standardContextual"/>
            </w:rPr>
          </w:pPr>
          <w:hyperlink w:anchor="_Toc168564098" w:history="1">
            <w:r w:rsidR="00D70213" w:rsidRPr="00AE0461">
              <w:rPr>
                <w:rStyle w:val="Lienhypertexte"/>
                <w:rFonts w:ascii="Open Sans" w:hAnsi="Open Sans" w:cs="Open Sans"/>
                <w:noProof/>
              </w:rPr>
              <w:t>OTHER POLICIES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_Toc168564098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773FBFD6" w14:textId="77777777" w:rsidR="00D70213" w:rsidRPr="00AE0461" w:rsidRDefault="003A6661">
          <w:pPr>
            <w:pStyle w:val="TM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099" w:history="1">
            <w:r w:rsidR="00D70213" w:rsidRPr="00AE0461">
              <w:rPr>
                <w:rStyle w:val="Lienhypertexte"/>
                <w:rFonts w:ascii="Open Sans" w:hAnsi="Open Sans" w:cs="Open Sans"/>
                <w:noProof/>
              </w:rPr>
              <w:t>2.</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Lienhypertexte"/>
                <w:rFonts w:ascii="Open Sans" w:hAnsi="Open Sans" w:cs="Open Sans"/>
                <w:noProof/>
              </w:rPr>
              <w:t>DEFINITION OF THE POLICY</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_Toc168564099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63AF7864"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0" w:history="1">
            <w:r w:rsidR="00D70213" w:rsidRPr="00AE0461">
              <w:rPr>
                <w:rStyle w:val="Lienhypertexte"/>
                <w:rFonts w:ascii="Open Sans" w:hAnsi="Open Sans" w:cs="Open Sans"/>
                <w:noProof/>
              </w:rPr>
              <w:t>a.</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FORMS OF FLEXIBLE WORKING HOURS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_Toc168564100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3</w:t>
            </w:r>
            <w:r w:rsidR="00D70213" w:rsidRPr="00AE0461">
              <w:rPr>
                <w:rFonts w:ascii="Open Sans" w:hAnsi="Open Sans" w:cs="Open Sans"/>
                <w:noProof/>
                <w:webHidden/>
              </w:rPr>
              <w:fldChar w:fldCharType="end"/>
            </w:r>
          </w:hyperlink>
        </w:p>
        <w:p w14:paraId="5DAA73B6"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1" w:history="1">
            <w:r w:rsidR="00D70213" w:rsidRPr="00AE0461">
              <w:rPr>
                <w:rStyle w:val="Lienhypertexte"/>
                <w:rFonts w:ascii="Open Sans" w:hAnsi="Open Sans" w:cs="Open Sans"/>
                <w:noProof/>
              </w:rPr>
              <w:t>b.</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PERIOD</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_Toc168564101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4</w:t>
            </w:r>
            <w:r w:rsidR="00D70213" w:rsidRPr="00AE0461">
              <w:rPr>
                <w:rFonts w:ascii="Open Sans" w:hAnsi="Open Sans" w:cs="Open Sans"/>
                <w:noProof/>
                <w:webHidden/>
              </w:rPr>
              <w:fldChar w:fldCharType="end"/>
            </w:r>
          </w:hyperlink>
        </w:p>
        <w:p w14:paraId="6F25EFB8"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2" w:history="1">
            <w:r w:rsidR="00D70213" w:rsidRPr="00AE0461">
              <w:rPr>
                <w:rStyle w:val="Lienhypertexte"/>
                <w:rFonts w:ascii="Open Sans" w:hAnsi="Open Sans" w:cs="Open Sans"/>
                <w:noProof/>
              </w:rPr>
              <w:t>c.</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RESPONSIBILITIES OF THE PARTIES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_Toc168564102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4</w:t>
            </w:r>
            <w:r w:rsidR="00D70213" w:rsidRPr="00AE0461">
              <w:rPr>
                <w:rFonts w:ascii="Open Sans" w:hAnsi="Open Sans" w:cs="Open Sans"/>
                <w:noProof/>
                <w:webHidden/>
              </w:rPr>
              <w:fldChar w:fldCharType="end"/>
            </w:r>
          </w:hyperlink>
        </w:p>
        <w:p w14:paraId="1D6A678C" w14:textId="77777777" w:rsidR="00D70213" w:rsidRPr="00AE0461" w:rsidRDefault="003A6661">
          <w:pPr>
            <w:pStyle w:val="TM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03" w:history="1">
            <w:r w:rsidR="00D70213" w:rsidRPr="00AE0461">
              <w:rPr>
                <w:rStyle w:val="Lienhypertexte"/>
                <w:rFonts w:ascii="Open Sans" w:hAnsi="Open Sans" w:cs="Open Sans"/>
                <w:noProof/>
              </w:rPr>
              <w:t>3.</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Lienhypertexte"/>
                <w:rFonts w:ascii="Open Sans" w:hAnsi="Open Sans" w:cs="Open Sans"/>
                <w:noProof/>
              </w:rPr>
              <w:t>ADMISSIBILITY</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_Toc168564103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16132986"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4" w:history="1">
            <w:r w:rsidR="00D70213" w:rsidRPr="00AE0461">
              <w:rPr>
                <w:rStyle w:val="Lienhypertexte"/>
                <w:rFonts w:ascii="Open Sans" w:hAnsi="Open Sans" w:cs="Open Sans"/>
                <w:noProof/>
              </w:rPr>
              <w:t>a.</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ELIGIBILITY CRITERIA</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_Toc168564104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782CADFA"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5" w:history="1">
            <w:r w:rsidR="00D70213" w:rsidRPr="00AE0461">
              <w:rPr>
                <w:rStyle w:val="Lienhypertexte"/>
                <w:rFonts w:ascii="Open Sans" w:hAnsi="Open Sans" w:cs="Open Sans"/>
                <w:noProof/>
              </w:rPr>
              <w:t>b.</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EXCLUSIONS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_Toc168564105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651B47C7" w14:textId="77777777" w:rsidR="00D70213" w:rsidRPr="00AE0461" w:rsidRDefault="003A6661">
          <w:pPr>
            <w:pStyle w:val="TM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06" w:history="1">
            <w:r w:rsidR="00D70213" w:rsidRPr="00AE0461">
              <w:rPr>
                <w:rStyle w:val="Lienhypertexte"/>
                <w:rFonts w:ascii="Open Sans" w:hAnsi="Open Sans" w:cs="Open Sans"/>
                <w:noProof/>
              </w:rPr>
              <w:t>4.</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Lienhypertexte"/>
                <w:rFonts w:ascii="Open Sans" w:hAnsi="Open Sans" w:cs="Open Sans"/>
                <w:noProof/>
              </w:rPr>
              <w:t>TERMS OF APPLICATION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_Toc168564106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629D9627"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7" w:history="1">
            <w:r w:rsidR="00D70213" w:rsidRPr="00AE0461">
              <w:rPr>
                <w:rStyle w:val="Lienhypertexte"/>
                <w:rFonts w:ascii="Open Sans" w:hAnsi="Open Sans" w:cs="Open Sans"/>
                <w:noProof/>
              </w:rPr>
              <w:t>a.</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APPROVAL PROCESS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_Toc168564107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5</w:t>
            </w:r>
            <w:r w:rsidR="00D70213" w:rsidRPr="00AE0461">
              <w:rPr>
                <w:rFonts w:ascii="Open Sans" w:hAnsi="Open Sans" w:cs="Open Sans"/>
                <w:noProof/>
                <w:webHidden/>
              </w:rPr>
              <w:fldChar w:fldCharType="end"/>
            </w:r>
          </w:hyperlink>
        </w:p>
        <w:p w14:paraId="52962F7B" w14:textId="77777777" w:rsidR="00D70213" w:rsidRPr="00AE0461" w:rsidRDefault="003A6661">
          <w:pPr>
            <w:pStyle w:val="TM3"/>
            <w:tabs>
              <w:tab w:val="left" w:pos="840"/>
              <w:tab w:val="right" w:leader="underscore" w:pos="10790"/>
            </w:tabs>
            <w:rPr>
              <w:rFonts w:ascii="Open Sans" w:hAnsi="Open Sans" w:cs="Open Sans"/>
              <w:noProof/>
              <w:kern w:val="2"/>
              <w:sz w:val="24"/>
              <w:szCs w:val="24"/>
              <w:lang w:eastAsia="fr-CA"/>
              <w14:ligatures w14:val="standardContextual"/>
            </w:rPr>
          </w:pPr>
          <w:hyperlink w:anchor="_Toc168564108" w:history="1">
            <w:r w:rsidR="00D70213" w:rsidRPr="00AE0461">
              <w:rPr>
                <w:rStyle w:val="Lienhypertexte"/>
                <w:rFonts w:ascii="Open Sans" w:hAnsi="Open Sans" w:cs="Open Sans"/>
                <w:noProof/>
              </w:rPr>
              <w:t>b.</w:t>
            </w:r>
            <w:r w:rsidR="00D70213" w:rsidRPr="00AE0461">
              <w:rPr>
                <w:rFonts w:ascii="Open Sans" w:hAnsi="Open Sans" w:cs="Open Sans"/>
                <w:noProof/>
                <w:kern w:val="2"/>
                <w:sz w:val="24"/>
                <w:szCs w:val="24"/>
                <w:lang w:eastAsia="fr-CA"/>
                <w14:ligatures w14:val="standardContextual"/>
              </w:rPr>
              <w:tab/>
            </w:r>
            <w:r w:rsidR="00D70213" w:rsidRPr="00AE0461">
              <w:rPr>
                <w:rStyle w:val="Lienhypertexte"/>
                <w:rFonts w:ascii="Open Sans" w:hAnsi="Open Sans" w:cs="Open Sans"/>
                <w:noProof/>
              </w:rPr>
              <w:t>MAXIMUM</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_Toc168564108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6</w:t>
            </w:r>
            <w:r w:rsidR="00D70213" w:rsidRPr="00AE0461">
              <w:rPr>
                <w:rFonts w:ascii="Open Sans" w:hAnsi="Open Sans" w:cs="Open Sans"/>
                <w:noProof/>
                <w:webHidden/>
              </w:rPr>
              <w:fldChar w:fldCharType="end"/>
            </w:r>
          </w:hyperlink>
        </w:p>
        <w:p w14:paraId="66A86F4D" w14:textId="77777777" w:rsidR="00D70213" w:rsidRPr="00AE0461" w:rsidRDefault="003A6661">
          <w:pPr>
            <w:pStyle w:val="TM3"/>
            <w:tabs>
              <w:tab w:val="right" w:leader="underscore" w:pos="10790"/>
            </w:tabs>
            <w:rPr>
              <w:rFonts w:ascii="Open Sans" w:hAnsi="Open Sans" w:cs="Open Sans"/>
              <w:noProof/>
              <w:kern w:val="2"/>
              <w:sz w:val="24"/>
              <w:szCs w:val="24"/>
              <w:lang w:eastAsia="fr-CA"/>
              <w14:ligatures w14:val="standardContextual"/>
            </w:rPr>
          </w:pPr>
          <w:hyperlink w:anchor="_Toc168564109" w:history="1">
            <w:r w:rsidR="00D70213" w:rsidRPr="00AE0461">
              <w:rPr>
                <w:rStyle w:val="Lienhypertexte"/>
                <w:rFonts w:ascii="Open Sans" w:hAnsi="Open Sans" w:cs="Open Sans"/>
                <w:noProof/>
              </w:rPr>
              <w:t>c. REMUNERATION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_Toc168564109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6</w:t>
            </w:r>
            <w:r w:rsidR="00D70213" w:rsidRPr="00AE0461">
              <w:rPr>
                <w:rFonts w:ascii="Open Sans" w:hAnsi="Open Sans" w:cs="Open Sans"/>
                <w:noProof/>
                <w:webHidden/>
              </w:rPr>
              <w:fldChar w:fldCharType="end"/>
            </w:r>
          </w:hyperlink>
        </w:p>
        <w:p w14:paraId="66C2D335" w14:textId="77777777" w:rsidR="00D70213" w:rsidRPr="00AE0461" w:rsidRDefault="003A6661">
          <w:pPr>
            <w:pStyle w:val="TM3"/>
            <w:tabs>
              <w:tab w:val="right" w:leader="underscore" w:pos="10790"/>
            </w:tabs>
            <w:rPr>
              <w:rFonts w:ascii="Open Sans" w:hAnsi="Open Sans" w:cs="Open Sans"/>
              <w:noProof/>
              <w:kern w:val="2"/>
              <w:sz w:val="24"/>
              <w:szCs w:val="24"/>
              <w:lang w:eastAsia="fr-CA"/>
              <w14:ligatures w14:val="standardContextual"/>
            </w:rPr>
          </w:pPr>
          <w:hyperlink w:anchor="_Toc168564110" w:history="1">
            <w:r w:rsidR="00D70213" w:rsidRPr="00AE0461">
              <w:rPr>
                <w:rStyle w:val="Lienhypertexte"/>
                <w:rFonts w:ascii="Open Sans" w:hAnsi="Open Sans" w:cs="Open Sans"/>
                <w:noProof/>
              </w:rPr>
              <w:t>d. OTHER TERMS</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_Toc168564110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6</w:t>
            </w:r>
            <w:r w:rsidR="00D70213" w:rsidRPr="00AE0461">
              <w:rPr>
                <w:rFonts w:ascii="Open Sans" w:hAnsi="Open Sans" w:cs="Open Sans"/>
                <w:noProof/>
                <w:webHidden/>
              </w:rPr>
              <w:fldChar w:fldCharType="end"/>
            </w:r>
          </w:hyperlink>
        </w:p>
        <w:p w14:paraId="5B2D8A38" w14:textId="77777777" w:rsidR="00D70213" w:rsidRPr="00AE0461" w:rsidRDefault="003A6661">
          <w:pPr>
            <w:pStyle w:val="TM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11" w:history="1">
            <w:r w:rsidR="00D70213" w:rsidRPr="00AE0461">
              <w:rPr>
                <w:rStyle w:val="Lienhypertexte"/>
                <w:rFonts w:ascii="Open Sans" w:hAnsi="Open Sans" w:cs="Open Sans"/>
                <w:noProof/>
              </w:rPr>
              <w:t>5.</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Lienhypertexte"/>
                <w:rFonts w:ascii="Open Sans" w:hAnsi="Open Sans" w:cs="Open Sans"/>
                <w:noProof/>
              </w:rPr>
              <w:t>COMMUNICATION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_Toc168564111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7</w:t>
            </w:r>
            <w:r w:rsidR="00D70213" w:rsidRPr="00AE0461">
              <w:rPr>
                <w:rFonts w:ascii="Open Sans" w:hAnsi="Open Sans" w:cs="Open Sans"/>
                <w:noProof/>
                <w:webHidden/>
              </w:rPr>
              <w:fldChar w:fldCharType="end"/>
            </w:r>
          </w:hyperlink>
        </w:p>
        <w:p w14:paraId="7D1C6ABF" w14:textId="77777777" w:rsidR="00D70213" w:rsidRPr="00AE0461" w:rsidRDefault="003A6661">
          <w:pPr>
            <w:pStyle w:val="TM2"/>
            <w:tabs>
              <w:tab w:val="left" w:pos="840"/>
              <w:tab w:val="right" w:leader="underscore" w:pos="10790"/>
            </w:tabs>
            <w:rPr>
              <w:rFonts w:ascii="Open Sans" w:hAnsi="Open Sans" w:cs="Open Sans"/>
              <w:b w:val="0"/>
              <w:bCs w:val="0"/>
              <w:noProof/>
              <w:kern w:val="2"/>
              <w:sz w:val="24"/>
              <w:szCs w:val="24"/>
              <w:lang w:eastAsia="fr-CA"/>
              <w14:ligatures w14:val="standardContextual"/>
            </w:rPr>
          </w:pPr>
          <w:hyperlink w:anchor="_Toc168564112" w:history="1">
            <w:r w:rsidR="00D70213" w:rsidRPr="00AE0461">
              <w:rPr>
                <w:rStyle w:val="Lienhypertexte"/>
                <w:rFonts w:ascii="Open Sans" w:hAnsi="Open Sans" w:cs="Open Sans"/>
                <w:noProof/>
              </w:rPr>
              <w:t>6.</w:t>
            </w:r>
            <w:r w:rsidR="00D70213" w:rsidRPr="00AE0461">
              <w:rPr>
                <w:rFonts w:ascii="Open Sans" w:hAnsi="Open Sans" w:cs="Open Sans"/>
                <w:b w:val="0"/>
                <w:bCs w:val="0"/>
                <w:noProof/>
                <w:kern w:val="2"/>
                <w:sz w:val="24"/>
                <w:szCs w:val="24"/>
                <w:lang w:eastAsia="fr-CA"/>
                <w14:ligatures w14:val="standardContextual"/>
              </w:rPr>
              <w:tab/>
            </w:r>
            <w:r w:rsidR="00D70213" w:rsidRPr="00AE0461">
              <w:rPr>
                <w:rStyle w:val="Lienhypertexte"/>
                <w:rFonts w:ascii="Open Sans" w:hAnsi="Open Sans" w:cs="Open Sans"/>
                <w:noProof/>
              </w:rPr>
              <w:t>CONCLUSION</w:t>
            </w:r>
            <w:r w:rsidR="00D70213" w:rsidRPr="00AE0461">
              <w:rPr>
                <w:rFonts w:ascii="Open Sans" w:hAnsi="Open Sans" w:cs="Open Sans"/>
                <w:noProof/>
                <w:webHidden/>
              </w:rPr>
              <w:tab/>
            </w:r>
            <w:r w:rsidR="00D70213" w:rsidRPr="00AE0461">
              <w:rPr>
                <w:rFonts w:ascii="Open Sans" w:hAnsi="Open Sans" w:cs="Open Sans"/>
                <w:noProof/>
                <w:webHidden/>
              </w:rPr>
              <w:fldChar w:fldCharType="begin"/>
            </w:r>
            <w:r w:rsidR="00D70213" w:rsidRPr="00AE0461">
              <w:rPr>
                <w:rFonts w:ascii="Open Sans" w:hAnsi="Open Sans" w:cs="Open Sans"/>
                <w:noProof/>
                <w:webHidden/>
              </w:rPr>
              <w:instrText xml:space="preserve"> PAGEREF _Toc168564112 \h </w:instrText>
            </w:r>
            <w:r w:rsidR="00D70213" w:rsidRPr="00AE0461">
              <w:rPr>
                <w:rFonts w:ascii="Open Sans" w:hAnsi="Open Sans" w:cs="Open Sans"/>
                <w:noProof/>
                <w:webHidden/>
              </w:rPr>
            </w:r>
            <w:r w:rsidR="00D70213" w:rsidRPr="00AE0461">
              <w:rPr>
                <w:rFonts w:ascii="Open Sans" w:hAnsi="Open Sans" w:cs="Open Sans"/>
                <w:noProof/>
                <w:webHidden/>
              </w:rPr>
              <w:fldChar w:fldCharType="separate"/>
            </w:r>
            <w:r w:rsidR="00D70213" w:rsidRPr="00AE0461">
              <w:rPr>
                <w:rFonts w:ascii="Open Sans" w:hAnsi="Open Sans" w:cs="Open Sans"/>
                <w:noProof/>
                <w:webHidden/>
              </w:rPr>
              <w:t>7</w:t>
            </w:r>
            <w:r w:rsidR="00D70213" w:rsidRPr="00AE0461">
              <w:rPr>
                <w:rFonts w:ascii="Open Sans" w:hAnsi="Open Sans" w:cs="Open Sans"/>
                <w:noProof/>
                <w:webHidden/>
              </w:rPr>
              <w:fldChar w:fldCharType="end"/>
            </w:r>
          </w:hyperlink>
        </w:p>
        <w:p w14:paraId="46380A83" w14:textId="77777777" w:rsidR="004A6DA2" w:rsidRDefault="004A6DA2">
          <w:r w:rsidRPr="00AE0461">
            <w:rPr>
              <w:rFonts w:cs="Open Sans"/>
              <w:b/>
              <w:bCs/>
              <w:i/>
              <w:iCs/>
              <w:szCs w:val="22"/>
            </w:rPr>
            <w:fldChar w:fldCharType="end"/>
          </w:r>
        </w:p>
      </w:sdtContent>
    </w:sdt>
    <w:p w14:paraId="6EF8176F" w14:textId="77777777" w:rsidR="004A6DA2" w:rsidRDefault="004A6DA2">
      <w:pPr>
        <w:spacing w:after="320"/>
        <w:rPr>
          <w:rFonts w:eastAsiaTheme="majorEastAsia" w:cs="Open Sans"/>
          <w:b/>
          <w:color w:val="666666" w:themeColor="text1" w:themeTint="99"/>
          <w:sz w:val="28"/>
          <w:szCs w:val="36"/>
        </w:rPr>
      </w:pPr>
      <w:r>
        <w:rPr>
          <w:rFonts w:cs="Open Sans"/>
          <w:color w:val="666666" w:themeColor="text1" w:themeTint="99"/>
        </w:rPr>
        <w:br w:type="page"/>
      </w:r>
    </w:p>
    <w:p w14:paraId="0BCB1123" w14:textId="77777777" w:rsidR="008A7E76" w:rsidRPr="0032584C" w:rsidRDefault="00960814" w:rsidP="00440E86">
      <w:pPr>
        <w:pStyle w:val="Titre"/>
        <w:rPr>
          <w:lang w:val="en-CA"/>
        </w:rPr>
      </w:pPr>
      <w:r w:rsidRPr="008A7E76">
        <w:lastRenderedPageBreak/>
        <w:t>Working time policy</w:t>
      </w:r>
    </w:p>
    <w:p w14:paraId="085D2BA2" w14:textId="77777777" w:rsidR="008A7E76" w:rsidRPr="0032584C" w:rsidRDefault="00080B47" w:rsidP="00080B47">
      <w:pPr>
        <w:pStyle w:val="Titre1"/>
        <w:rPr>
          <w:lang w:val="en-CA"/>
        </w:rPr>
      </w:pPr>
      <w:r w:rsidRPr="00B42EFA">
        <w:t>Objective</w:t>
      </w:r>
    </w:p>
    <w:p w14:paraId="795F9700" w14:textId="77777777" w:rsidR="00080B47" w:rsidRPr="0032584C" w:rsidRDefault="00E641F4" w:rsidP="008A7E76">
      <w:pPr>
        <w:rPr>
          <w:lang w:val="en-CA"/>
        </w:rPr>
      </w:pPr>
      <w:r w:rsidRPr="00E641F4">
        <w:t xml:space="preserve">At </w:t>
      </w:r>
      <w:proofErr w:type="spellStart"/>
      <w:r w:rsidRPr="00E641F4">
        <w:t>InnovRH</w:t>
      </w:r>
      <w:proofErr w:type="spellEnd"/>
      <w:r w:rsidRPr="00E641F4">
        <w:t>, we believe that work-life balance is essential. By offering flexible hours, we want to improve your quality of life and allow you to work more independently and satisfactorily. This policy aims to support and value you while maintaining a high level of productivity and job satisfaction.</w:t>
      </w:r>
    </w:p>
    <w:p w14:paraId="6330E132" w14:textId="77777777" w:rsidR="00CB4D9A" w:rsidRPr="0032584C" w:rsidRDefault="00CB4D9A" w:rsidP="008A7E76">
      <w:pPr>
        <w:rPr>
          <w:i/>
          <w:iCs/>
          <w:color w:val="A6A6A6" w:themeColor="background1" w:themeShade="A6"/>
          <w:lang w:val="en-CA"/>
        </w:rPr>
      </w:pPr>
      <w:r>
        <w:rPr>
          <w:i/>
          <w:iCs/>
          <w:noProof/>
          <w:color w:val="FFFFFF" w:themeColor="background1"/>
        </w:rPr>
        <w:drawing>
          <wp:inline distT="0" distB="0" distL="0" distR="0" wp14:anchorId="4E2D2896" wp14:editId="7CD7C9C1">
            <wp:extent cx="180975" cy="180975"/>
            <wp:effectExtent l="0" t="0" r="9525" b="9525"/>
            <wp:docPr id="1047389968" name="Graphique 4" descr="Contour bulb and g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89968" name="Graphique 1047389968" descr="Ampoule et engrenage contour"/>
                    <pic:cNvPicPr/>
                  </pic:nvPicPr>
                  <pic:blipFill>
                    <a:blip r:embed="rId16">
                      <a:extLst>
                        <a:ext uri="{96DAC541-7B7A-43D3-8B79-37D633B846F1}">
                          <asvg:svgBlip xmlns:asvg="http://schemas.microsoft.com/office/drawing/2016/SVG/main" r:embed="rId17"/>
                        </a:ext>
                      </a:extLst>
                    </a:blip>
                    <a:stretch>
                      <a:fillRect/>
                    </a:stretch>
                  </pic:blipFill>
                  <pic:spPr>
                    <a:xfrm>
                      <a:off x="0" y="0"/>
                      <a:ext cx="180975" cy="180975"/>
                    </a:xfrm>
                    <a:prstGeom prst="rect">
                      <a:avLst/>
                    </a:prstGeom>
                  </pic:spPr>
                </pic:pic>
              </a:graphicData>
            </a:graphic>
          </wp:inline>
        </w:drawing>
      </w:r>
      <w:r>
        <w:rPr>
          <w:i/>
          <w:iCs/>
          <w:color w:val="A6A6A6" w:themeColor="background1" w:themeShade="A6"/>
        </w:rPr>
        <w:t xml:space="preserve"> </w:t>
      </w:r>
      <w:r w:rsidRPr="00947833">
        <w:rPr>
          <w:i/>
          <w:iCs/>
          <w:color w:val="7F7F7F" w:themeColor="text1" w:themeTint="80"/>
          <w:sz w:val="20"/>
          <w:szCs w:val="18"/>
        </w:rPr>
        <w:t xml:space="preserve">Fair management of schedules, distinguishing oneself as an employer of choice, promoting a work-life balance, promoting a gradual return to work after sick or parental leave, offering more flexibility, managing gradual retirements, etc.  </w:t>
      </w:r>
    </w:p>
    <w:p w14:paraId="71E3FCE0" w14:textId="49FD8AC9" w:rsidR="00484AE2" w:rsidRDefault="001B31F0" w:rsidP="0032584C">
      <w:pPr>
        <w:pStyle w:val="Titre1"/>
        <w:rPr>
          <w:lang w:val="fr-CA"/>
        </w:rPr>
      </w:pPr>
      <w:r>
        <w:t>Flexible hours</w:t>
      </w:r>
      <w:bookmarkStart w:id="0" w:name="_Toc168564100"/>
    </w:p>
    <w:p>
      <w:r>
        <w:t>• Flexible hours: The company is implementing a comprehensive approach to manage remote work and cross-time zone collaboration. To ensure efficient scheduling, they will coordinate meetings by identifying overlapping time windows for teams in different locations, utilizing scheduling tools to facilitate this process. Attendance and working hours will be monitored through time-tracking software and self-reporting, with regular check-ins to maintain trust and flexibility. This strategy aims to create a structured yet adaptable work environment, accommodating the needs of a diverse workforce while ensuring productivity and effective collaboration. The key focus is on providing a balanced framework that combines oversight with employee autonomy.</w:t>
      </w:r>
    </w:p>
    <w:p w14:paraId="526908E5" w14:textId="63D22B01" w:rsidR="009004E4" w:rsidRPr="0032584C" w:rsidRDefault="009004E4" w:rsidP="00D96FF1">
      <w:pPr>
        <w:pStyle w:val="Paragraphedeliste"/>
        <w:numPr>
          <w:ilvl w:val="0"/>
          <w:numId w:val="7"/>
        </w:numPr>
        <w:ind w:left="714" w:hanging="357"/>
        <w:contextualSpacing w:val="0"/>
        <w:rPr>
          <w:lang w:val="en-CA"/>
        </w:rPr>
      </w:pPr>
      <w:r w:rsidRPr="009004E4">
        <w:rPr>
          <w:b/>
          <w:bCs/>
        </w:rPr>
        <w:t>Variable hours</w:t>
      </w:r>
      <w:r w:rsidR="003A6661">
        <w:t>:</w:t>
      </w:r>
      <w:r w:rsidRPr="009004E4">
        <w:t xml:space="preserve"> You can choose your start and end times of the day, respecting a mandatory time slot (e.g. from 10 a.m. to 3 p.m.). This allows you to start your day earlier or later depending on your personal needs, while still being available during peak company hours to facilitate collaboration between teams.</w:t>
      </w:r>
    </w:p>
    <w:p w14:paraId="22872C35" w14:textId="00DD2286" w:rsidR="009004E4" w:rsidRPr="0032584C" w:rsidRDefault="009004E4" w:rsidP="00D96FF1">
      <w:pPr>
        <w:pStyle w:val="Paragraphedeliste"/>
        <w:numPr>
          <w:ilvl w:val="0"/>
          <w:numId w:val="7"/>
        </w:numPr>
        <w:ind w:left="714" w:hanging="357"/>
        <w:contextualSpacing w:val="0"/>
        <w:rPr>
          <w:lang w:val="en-CA"/>
        </w:rPr>
      </w:pPr>
      <w:r w:rsidRPr="009004E4">
        <w:rPr>
          <w:b/>
          <w:bCs/>
        </w:rPr>
        <w:t>Telecommuting</w:t>
      </w:r>
      <w:r w:rsidR="003A6661">
        <w:t>:</w:t>
      </w:r>
      <w:r w:rsidRPr="009004E4">
        <w:t xml:space="preserve"> You can work remotely a maximum of 2 days per week, in agreement with your manager. Telecommuting can be occasional or regular, depending on your needs and the requirements of your position. You must have a suitable working environment at home and be reachable during the agreed working hours.</w:t>
      </w:r>
    </w:p>
    <w:p w14:paraId="36B7C020" w14:textId="2308D753" w:rsidR="009004E4" w:rsidRPr="0032584C" w:rsidRDefault="009004E4" w:rsidP="00D96FF1">
      <w:pPr>
        <w:pStyle w:val="Paragraphedeliste"/>
        <w:numPr>
          <w:ilvl w:val="0"/>
          <w:numId w:val="7"/>
        </w:numPr>
        <w:ind w:left="714" w:hanging="357"/>
        <w:contextualSpacing w:val="0"/>
        <w:rPr>
          <w:lang w:val="en-CA"/>
        </w:rPr>
      </w:pPr>
      <w:r w:rsidRPr="009004E4">
        <w:rPr>
          <w:b/>
          <w:bCs/>
        </w:rPr>
        <w:t>Compressed week</w:t>
      </w:r>
      <w:r w:rsidR="003A6661">
        <w:t>:</w:t>
      </w:r>
      <w:r w:rsidRPr="009004E4">
        <w:t xml:space="preserve"> You can work your weekly hours on fewer days (for example, four days of work instead of five). This allows you to benefit from an additional day off each week, while respecting your weekly hours quota.</w:t>
      </w:r>
    </w:p>
    <w:p w14:paraId="4252616B" w14:textId="239CB033" w:rsidR="009004E4" w:rsidRPr="0032584C" w:rsidRDefault="009004E4" w:rsidP="00D96FF1">
      <w:pPr>
        <w:pStyle w:val="Paragraphedeliste"/>
        <w:numPr>
          <w:ilvl w:val="0"/>
          <w:numId w:val="7"/>
        </w:numPr>
        <w:ind w:left="714" w:hanging="357"/>
        <w:contextualSpacing w:val="0"/>
        <w:rPr>
          <w:lang w:val="en-CA"/>
        </w:rPr>
      </w:pPr>
      <w:r w:rsidRPr="009004E4">
        <w:rPr>
          <w:b/>
          <w:bCs/>
        </w:rPr>
        <w:t>Part-time work</w:t>
      </w:r>
      <w:r w:rsidR="003A6661">
        <w:t>:</w:t>
      </w:r>
      <w:r w:rsidRPr="009004E4">
        <w:t xml:space="preserve"> With your manager's agreement, you can choose to work part-time for a term or indeterminate. This is especially useful if you want to reduce your workload for personal or family reasons. </w:t>
      </w:r>
    </w:p>
    <w:p w14:paraId="6D701EE2" w14:textId="6F090B66" w:rsidR="009004E4" w:rsidRPr="0032584C" w:rsidRDefault="009004E4" w:rsidP="00D96FF1">
      <w:pPr>
        <w:pStyle w:val="Paragraphedeliste"/>
        <w:numPr>
          <w:ilvl w:val="0"/>
          <w:numId w:val="7"/>
        </w:numPr>
        <w:ind w:left="714" w:hanging="357"/>
        <w:contextualSpacing w:val="0"/>
        <w:rPr>
          <w:lang w:val="en-CA"/>
        </w:rPr>
      </w:pPr>
      <w:r w:rsidRPr="009004E4">
        <w:rPr>
          <w:b/>
          <w:bCs/>
        </w:rPr>
        <w:t>Unpaid leave</w:t>
      </w:r>
      <w:r w:rsidR="003A6661">
        <w:t>:</w:t>
      </w:r>
      <w:r w:rsidRPr="009004E4">
        <w:t xml:space="preserve"> You may take leave without pay in addition to your paid leave, subject to approval. This gives you extra flexibility to handle exceptional personal situations or extend your vacation periods.</w:t>
      </w:r>
    </w:p>
    <w:p w14:paraId="015DBC37" w14:textId="3335EE26" w:rsidR="00104649" w:rsidRPr="0032584C" w:rsidRDefault="005E15FF" w:rsidP="00D96FF1">
      <w:pPr>
        <w:pStyle w:val="Paragraphedeliste"/>
        <w:numPr>
          <w:ilvl w:val="0"/>
          <w:numId w:val="7"/>
        </w:numPr>
        <w:ind w:left="714" w:hanging="357"/>
        <w:contextualSpacing w:val="0"/>
        <w:rPr>
          <w:lang w:val="en-CA"/>
        </w:rPr>
      </w:pPr>
      <w:r w:rsidRPr="005E15FF">
        <w:rPr>
          <w:b/>
          <w:bCs/>
        </w:rPr>
        <w:t>Irregular schedule</w:t>
      </w:r>
      <w:r w:rsidR="003A6661">
        <w:t>:</w:t>
      </w:r>
      <w:r w:rsidRPr="005E15FF">
        <w:t xml:space="preserve"> You can follow a custom schedule where your work hours are not fixed from day to day, but your total number of hours worked and pay remain the same. This allows you to better manage your personal obligations while fulfilling your professional responsibilities. </w:t>
      </w:r>
    </w:p>
    <w:p w14:paraId="040A440E" w14:textId="4561B8DA" w:rsidR="005E15FF" w:rsidRPr="0032584C" w:rsidRDefault="005E15FF" w:rsidP="00D96FF1">
      <w:pPr>
        <w:pStyle w:val="Paragraphedeliste"/>
        <w:numPr>
          <w:ilvl w:val="0"/>
          <w:numId w:val="7"/>
        </w:numPr>
        <w:ind w:left="714" w:hanging="357"/>
        <w:contextualSpacing w:val="0"/>
        <w:rPr>
          <w:lang w:val="en-CA"/>
        </w:rPr>
      </w:pPr>
      <w:r w:rsidRPr="005E15FF">
        <w:rPr>
          <w:b/>
          <w:bCs/>
        </w:rPr>
        <w:lastRenderedPageBreak/>
        <w:t>Job Sharing</w:t>
      </w:r>
      <w:r w:rsidR="003A6661">
        <w:t>:</w:t>
      </w:r>
      <w:r w:rsidRPr="005E15FF">
        <w:t xml:space="preserve"> Two employees can share the duties of a single full-time position. In this case, each employee's hours of work are reduced, but the responsibilities and requirements of the position are shared. This allows everyone to have more free time while ensuring the continuity of essential tasks.</w:t>
      </w:r>
    </w:p>
    <w:p w14:paraId="18E177CD" w14:textId="77777777" w:rsidR="00104649" w:rsidRPr="0032584C" w:rsidRDefault="00104649" w:rsidP="00104649">
      <w:pPr>
        <w:rPr>
          <w:lang w:val="en-CA"/>
        </w:rPr>
      </w:pPr>
    </w:p>
    <w:p w14:paraId="1CBDA09D" w14:textId="77777777" w:rsidR="00104649" w:rsidRPr="003A6661" w:rsidRDefault="00104649" w:rsidP="00104649">
      <w:pPr>
        <w:pStyle w:val="Titre1"/>
        <w:rPr>
          <w:lang w:val="en-CA"/>
        </w:rPr>
      </w:pPr>
      <w:r>
        <w:t>Period of application</w:t>
      </w:r>
    </w:p>
    <w:p>
      <w:r>
        <w:t>• Pilot project: The success of this remote work pilot project will be evaluated through a comprehensive assessment process. Key performance indicators such as productivity, employee satisfaction, engagement, attendance, and collaboration will be measured to gauge the policy's effectiveness. The evaluation will also consider specific criteria, including productivity levels, employee engagement, operational efficiency, and how well the remote setup aligns with company objectives. The decision to integrate the policy permanently or suspend it will be made based on these factors. This crucial decision-making process will involve collaboration between the Human Resources department, management, and employee representatives, ensuring a holistic review of the remote work experiment's outcomes.</w:t>
      </w:r>
    </w:p>
    <w:p w14:paraId="5C4C0840" w14:textId="736F9921" w:rsidR="006A6846" w:rsidRPr="0032584C" w:rsidRDefault="00C84401" w:rsidP="008711CF">
      <w:pPr>
        <w:rPr>
          <w:lang w:val="en-CA"/>
        </w:rPr>
      </w:pPr>
      <w:r w:rsidRPr="00C84401">
        <w:rPr>
          <w:rStyle w:val="lev"/>
        </w:rPr>
        <w:t>Pilot project</w:t>
      </w:r>
      <w:r w:rsidR="00EB3B6F" w:rsidRPr="00C84401">
        <w:t>: This flexible working hours policy will be implemented on an experimental basis for a period of six months. At the end of this period, the results and feedback from employees will be analysed to decide whether to permanently integrate this policy or suspend it.</w:t>
      </w:r>
      <w:bookmarkEnd w:id="0"/>
    </w:p>
    <w:p w14:paraId="6BE579D5" w14:textId="77777777" w:rsidR="00963375" w:rsidRDefault="00963375" w:rsidP="00963375">
      <w:pPr>
        <w:pStyle w:val="Titre1"/>
        <w:rPr>
          <w:lang w:val="fr-CA"/>
        </w:rPr>
      </w:pPr>
      <w:r>
        <w:t>Admissibility</w:t>
      </w:r>
    </w:p>
    <w:p>
      <w:r>
        <w:t>• Eligible positions: Applicable to all full-time and part-time positions, except those requiring constant physical presence, such as production, security, or other critical functions.: The company is implementing a remote work policy and will carefully assess which roles are eligible for remote arrangements. They will primarily consider job requirements to determine eligibility, specifically focusing on positions that demand a constant physical presence. These roles typically involve hands-on tasks, reliance on specific on-site equipment, or have critical security considerations. The evaluation process will be thorough, involving HR and management, and the criteria will be communicated transparently through policy updates and HR announcements. This approach ensures that employees understand the reasoning behind the decisions and can manage their expectations regarding remote work options, potentially influencing their job applications and career path choices within the organization.</w:t>
      </w:r>
    </w:p>
    <w:p>
      <w:pPr>
        <w:pStyle w:val="Titre1"/>
      </w:pPr>
      <w:r>
        <w:t>Missing Element</w:t>
        <w:br/>
      </w:r>
    </w:p>
    <w:p>
      <w:r>
        <w:t>• Eligible positions: Applicable to all full-time and part-time positions, except those requiring constant physical presence, such as production, security, or other critical functions.: The company's comprehensive onboarding process for remote hires includes virtual orientation, role-specific training, mentorship, and online resources. Effective communication is maintained through regular check-ins, platforms like Slack or Microsoft Teams, and scheduled meetings, ensuring consistent information flow. Performance evaluation for remote employees involves KPIs, feedback sessions, self-assessments, peer reviews, and project progress monitoring. Data security measures encompass VPNs, encryption, audits, and employee training for privacy protection. Employee well-being is prioritized with wellness programs, virtual fitness, mental health resources, and flexible schedules. The HR policy considers cultural factors such as communication styles, holidays, and inclusivity for diverse remote teams. Conflict resolution involves documentation, direct communication, and escalation when needed. Emergency procedures are in place, with training and resources provided to ensure remote worker safety. Collaboration tools like Slack, Zoom, Asana, and Google Workspace facilitate remote teamwork. Compensation packages are tailored to regional standards, legal requirements, and cost of living, ensuring compliance and employee satisfaction. This policy aims to create a structured and supportive remote work environment while addressing various operational and cultural aspects.</w:t>
      </w:r>
    </w:p>
    <w:p w14:paraId="5D7FC083" w14:textId="3BD5FE9A" w:rsidR="00204FC0" w:rsidRPr="0032584C" w:rsidRDefault="0034107C" w:rsidP="00D96FF1">
      <w:pPr>
        <w:pStyle w:val="Paragraphedeliste"/>
        <w:numPr>
          <w:ilvl w:val="0"/>
          <w:numId w:val="10"/>
        </w:numPr>
        <w:ind w:left="714" w:hanging="357"/>
        <w:contextualSpacing w:val="0"/>
        <w:rPr>
          <w:lang w:val="en-CA"/>
        </w:rPr>
      </w:pPr>
      <w:r>
        <w:rPr>
          <w:b/>
          <w:bCs/>
        </w:rPr>
        <w:t>Eligible positions</w:t>
      </w:r>
      <w:r w:rsidR="003A6661">
        <w:t>:</w:t>
      </w:r>
      <w:r w:rsidR="00204FC0" w:rsidRPr="00204FC0">
        <w:t xml:space="preserve"> The flexible scheduling policy is applicable to all full-time and part-time positions, </w:t>
      </w:r>
      <w:proofErr w:type="gramStart"/>
      <w:r w:rsidR="00204FC0" w:rsidRPr="00204FC0">
        <w:t>with the exception of</w:t>
      </w:r>
      <w:proofErr w:type="gramEnd"/>
      <w:r w:rsidR="00204FC0" w:rsidRPr="00204FC0">
        <w:t xml:space="preserve"> positions that require constant physical presence, such as those related to production, security, or other critical functions that cannot be performed remotely or with variable schedules.</w:t>
      </w:r>
    </w:p>
    <w:p w14:paraId="09093D3B" w14:textId="45FBF72D" w:rsidR="00204FC0" w:rsidRPr="0032584C" w:rsidRDefault="00204FC0" w:rsidP="00D96FF1">
      <w:pPr>
        <w:pStyle w:val="Paragraphedeliste"/>
        <w:numPr>
          <w:ilvl w:val="0"/>
          <w:numId w:val="10"/>
        </w:numPr>
        <w:ind w:left="714" w:hanging="357"/>
        <w:contextualSpacing w:val="0"/>
        <w:rPr>
          <w:lang w:val="en-CA"/>
        </w:rPr>
      </w:pPr>
      <w:r w:rsidRPr="0034107C">
        <w:rPr>
          <w:b/>
          <w:bCs/>
        </w:rPr>
        <w:t>Required seniority</w:t>
      </w:r>
      <w:r w:rsidR="003A6661">
        <w:t>:</w:t>
      </w:r>
      <w:r w:rsidRPr="00204FC0">
        <w:t xml:space="preserve"> To be eligible for the flexible scheduling policy, employees must have completed a six-month probationary period. This helps ensure that employees have a clear understanding of their responsibilities and expectations before adopting a flexible schedule.</w:t>
      </w:r>
    </w:p>
    <w:p w14:paraId="427EB987" w14:textId="18688757" w:rsidR="00204FC0" w:rsidRPr="0032584C" w:rsidRDefault="00204FC0" w:rsidP="00D96FF1">
      <w:pPr>
        <w:pStyle w:val="Paragraphedeliste"/>
        <w:numPr>
          <w:ilvl w:val="0"/>
          <w:numId w:val="10"/>
        </w:numPr>
        <w:ind w:left="714" w:hanging="357"/>
        <w:contextualSpacing w:val="0"/>
        <w:rPr>
          <w:lang w:val="en-CA"/>
        </w:rPr>
      </w:pPr>
      <w:r w:rsidRPr="005160DF">
        <w:rPr>
          <w:b/>
          <w:bCs/>
        </w:rPr>
        <w:t>Additional criteria</w:t>
      </w:r>
      <w:r w:rsidR="003A6661">
        <w:t>:</w:t>
      </w:r>
      <w:r w:rsidRPr="00204FC0">
        <w:t xml:space="preserve"> Employees must demonstrate satisfactory performance and an ability to effectively manage their workload independently. Employees with a history of performance or time management issues may be deemed ineligible until these issues are resolved.</w:t>
      </w:r>
    </w:p>
    <w:p w14:paraId="12A0599F" w14:textId="55BB8DB6" w:rsidR="00204FC0" w:rsidRPr="0032584C" w:rsidRDefault="00204FC0" w:rsidP="00D96FF1">
      <w:pPr>
        <w:pStyle w:val="Paragraphedeliste"/>
        <w:numPr>
          <w:ilvl w:val="0"/>
          <w:numId w:val="10"/>
        </w:numPr>
        <w:ind w:left="714" w:hanging="357"/>
        <w:contextualSpacing w:val="0"/>
        <w:rPr>
          <w:lang w:val="en-CA"/>
        </w:rPr>
      </w:pPr>
      <w:r w:rsidRPr="005160DF">
        <w:rPr>
          <w:b/>
          <w:bCs/>
        </w:rPr>
        <w:t>Maximum number of employees</w:t>
      </w:r>
      <w:r w:rsidR="003A6661">
        <w:t>:</w:t>
      </w:r>
      <w:r w:rsidRPr="00204FC0">
        <w:t xml:space="preserve"> To avoid any break in service, a maximum of 25% of employees in the same department can join flexible schedules simultaneously. This limit ensures that the team can maintain an adequate presence and meet operational needs without interruption.</w:t>
      </w:r>
    </w:p>
    <w:p w14:paraId="2C9AD99E" w14:textId="69ECE753" w:rsidR="00204FC0" w:rsidRPr="0032584C" w:rsidRDefault="00204FC0" w:rsidP="00D96FF1">
      <w:pPr>
        <w:pStyle w:val="Paragraphedeliste"/>
        <w:numPr>
          <w:ilvl w:val="0"/>
          <w:numId w:val="10"/>
        </w:numPr>
        <w:ind w:left="714" w:hanging="357"/>
        <w:contextualSpacing w:val="0"/>
        <w:rPr>
          <w:lang w:val="en-CA"/>
        </w:rPr>
      </w:pPr>
      <w:r w:rsidRPr="005160DF">
        <w:rPr>
          <w:b/>
          <w:bCs/>
        </w:rPr>
        <w:t>Project-specific criteria</w:t>
      </w:r>
      <w:r w:rsidR="003A6661">
        <w:t>:</w:t>
      </w:r>
      <w:r w:rsidRPr="00204FC0">
        <w:t xml:space="preserve"> In the case of specific projects requiring intensive collaboration or tight deadlines, access to flexible scheduling arrangements may be restricted to ensure team cohesion and project success.</w:t>
      </w:r>
    </w:p>
    <w:p w14:paraId="4B9B465C" w14:textId="2422C821" w:rsidR="00963375" w:rsidRPr="003A6661" w:rsidRDefault="00204FC0" w:rsidP="00D96FF1">
      <w:pPr>
        <w:pStyle w:val="Paragraphedeliste"/>
        <w:numPr>
          <w:ilvl w:val="0"/>
          <w:numId w:val="10"/>
        </w:numPr>
        <w:ind w:left="714" w:hanging="357"/>
        <w:contextualSpacing w:val="0"/>
        <w:rPr>
          <w:lang w:val="en-CA"/>
        </w:rPr>
      </w:pPr>
      <w:r w:rsidRPr="00D62AEE">
        <w:rPr>
          <w:b/>
          <w:bCs/>
        </w:rPr>
        <w:t>Eligibility review</w:t>
      </w:r>
      <w:r w:rsidR="003A6661">
        <w:t>:</w:t>
      </w:r>
      <w:r w:rsidRPr="00204FC0">
        <w:t xml:space="preserve"> Eligibility for the flexible hours policy may be reassessed periodically, including in the event of a change in the employee's position, </w:t>
      </w:r>
      <w:r w:rsidRPr="00204FC0">
        <w:lastRenderedPageBreak/>
        <w:t>responsibilities or performance. Any changes will be discussed with the employee concerned.</w:t>
      </w:r>
    </w:p>
    <w:p w14:paraId="1EE70799" w14:textId="77777777" w:rsidR="00963375" w:rsidRPr="003A6661" w:rsidRDefault="00963375" w:rsidP="008711CF">
      <w:pPr>
        <w:rPr>
          <w:lang w:val="en-CA"/>
        </w:rPr>
      </w:pPr>
    </w:p>
    <w:p w14:paraId="201B39B2" w14:textId="77777777" w:rsidR="00204FC0" w:rsidRPr="003A6661" w:rsidRDefault="00204FC0" w:rsidP="008711CF">
      <w:pPr>
        <w:rPr>
          <w:lang w:val="en-CA"/>
        </w:rPr>
      </w:pPr>
    </w:p>
    <w:p w14:paraId="4F813595" w14:textId="77777777" w:rsidR="00963375" w:rsidRDefault="002B7C9F" w:rsidP="002B7C9F">
      <w:pPr>
        <w:pStyle w:val="Titre2"/>
        <w:rPr>
          <w:lang w:val="fr-CA"/>
        </w:rPr>
      </w:pPr>
      <w:r>
        <w:t>Exclusion</w:t>
      </w:r>
    </w:p>
    <w:p w14:paraId="2AF17FC1" w14:textId="77777777" w:rsidR="00924002" w:rsidRPr="0032584C" w:rsidRDefault="00924002" w:rsidP="00BF1264">
      <w:pPr>
        <w:rPr>
          <w:lang w:val="en-CA"/>
        </w:rPr>
      </w:pPr>
      <w:r w:rsidRPr="00924002">
        <w:t xml:space="preserve">Positions that require a constant physical presence on site, such as production technicians, security guards, and machine operators, are excluded from the flexible scheduling policy. These positions are essential to maintaining daily operations and require a continuous presence to ensure safety, equipment operation, and production continuity. </w:t>
      </w:r>
    </w:p>
    <w:p w14:paraId="0DBED4CD" w14:textId="77777777" w:rsidR="00BF1264" w:rsidRPr="0032584C" w:rsidRDefault="00924002" w:rsidP="00BF1264">
      <w:pPr>
        <w:rPr>
          <w:lang w:val="en-CA"/>
        </w:rPr>
      </w:pPr>
      <w:r>
        <w:t>In the interest of equity between all jobs, adapted and complementary measures are offered to employees occupying these positions. This may include specific schedule arrangements, extra days off, or other forms of support to improve their work-life balance.</w:t>
      </w:r>
    </w:p>
    <w:p w14:paraId="6CF66D19" w14:textId="77777777" w:rsidR="00924002" w:rsidRPr="0032584C" w:rsidRDefault="00924002" w:rsidP="00BF1264">
      <w:pPr>
        <w:rPr>
          <w:lang w:val="en-CA"/>
        </w:rPr>
      </w:pPr>
    </w:p>
    <w:p w14:paraId="1FE4E425" w14:textId="25D9331C" w:rsidR="00227F3E" w:rsidRDefault="00E163B9" w:rsidP="0065174D">
      <w:pPr>
        <w:pStyle w:val="Titre1"/>
        <w:rPr>
          <w:lang w:val="fr-CA"/>
        </w:rPr>
      </w:pPr>
      <w:r>
        <w:t>Implementing rules</w:t>
      </w:r>
    </w:p>
    <w:p w14:paraId="2B113589" w14:textId="77777777" w:rsidR="00E163B9" w:rsidRPr="00E163B9" w:rsidRDefault="00E163B9" w:rsidP="00E163B9">
      <w:pPr>
        <w:pStyle w:val="Titre2"/>
        <w:rPr>
          <w:lang w:val="fr-CA"/>
        </w:rPr>
      </w:pPr>
      <w:r w:rsidRPr="00E163B9">
        <w:t>Approval Process</w:t>
      </w:r>
    </w:p>
    <w:p w14:paraId="4E3F974B" w14:textId="57AB757B" w:rsidR="00E163B9" w:rsidRPr="0032584C" w:rsidRDefault="00E163B9" w:rsidP="00D96FF1">
      <w:pPr>
        <w:numPr>
          <w:ilvl w:val="0"/>
          <w:numId w:val="11"/>
        </w:numPr>
        <w:rPr>
          <w:lang w:val="en-CA"/>
        </w:rPr>
      </w:pPr>
      <w:r w:rsidRPr="00E163B9">
        <w:rPr>
          <w:b/>
          <w:bCs/>
        </w:rPr>
        <w:t>Submitting the application</w:t>
      </w:r>
      <w:r w:rsidR="003A6661">
        <w:t>:</w:t>
      </w:r>
      <w:r w:rsidRPr="00E163B9">
        <w:t xml:space="preserve"> You must submit a written request to your manager at least two weeks before the desired implementation date. The application must include details of the desired development and rationale.</w:t>
      </w:r>
    </w:p>
    <w:p w14:paraId="789BFFDE" w14:textId="5483796E" w:rsidR="00E163B9" w:rsidRPr="0032584C" w:rsidRDefault="00E163B9" w:rsidP="00D96FF1">
      <w:pPr>
        <w:numPr>
          <w:ilvl w:val="0"/>
          <w:numId w:val="11"/>
        </w:numPr>
        <w:rPr>
          <w:lang w:val="en-CA"/>
        </w:rPr>
      </w:pPr>
      <w:r w:rsidRPr="00E163B9">
        <w:rPr>
          <w:b/>
          <w:bCs/>
        </w:rPr>
        <w:t>Assessment of the application</w:t>
      </w:r>
      <w:r w:rsidR="003A6661">
        <w:t>:</w:t>
      </w:r>
      <w:r w:rsidRPr="00E163B9">
        <w:t xml:space="preserve"> Your manager will assess the application based on the following criteria:</w:t>
      </w:r>
    </w:p>
    <w:p w14:paraId="13B3EFDF" w14:textId="77777777" w:rsidR="00E163B9" w:rsidRPr="0032584C" w:rsidRDefault="00E163B9" w:rsidP="00D96FF1">
      <w:pPr>
        <w:numPr>
          <w:ilvl w:val="1"/>
          <w:numId w:val="11"/>
        </w:numPr>
        <w:rPr>
          <w:lang w:val="en-CA"/>
        </w:rPr>
      </w:pPr>
      <w:r w:rsidRPr="00E163B9">
        <w:t>Compatibility with your job responsibilities.</w:t>
      </w:r>
    </w:p>
    <w:p w14:paraId="7905FA2D" w14:textId="77777777" w:rsidR="00E163B9" w:rsidRPr="0032584C" w:rsidRDefault="00E163B9" w:rsidP="00D96FF1">
      <w:pPr>
        <w:numPr>
          <w:ilvl w:val="1"/>
          <w:numId w:val="11"/>
        </w:numPr>
        <w:rPr>
          <w:lang w:val="en-CA"/>
        </w:rPr>
      </w:pPr>
      <w:r w:rsidRPr="00E163B9">
        <w:t>The impact on team productivity.</w:t>
      </w:r>
    </w:p>
    <w:p w14:paraId="755B8B14" w14:textId="77777777" w:rsidR="00E163B9" w:rsidRPr="0032584C" w:rsidRDefault="00E163B9" w:rsidP="00D96FF1">
      <w:pPr>
        <w:numPr>
          <w:ilvl w:val="1"/>
          <w:numId w:val="11"/>
        </w:numPr>
        <w:rPr>
          <w:lang w:val="en-CA"/>
        </w:rPr>
      </w:pPr>
      <w:r w:rsidRPr="00E163B9">
        <w:t>The ability to meet operational needs.</w:t>
      </w:r>
    </w:p>
    <w:p w14:paraId="53F36C7C" w14:textId="0502C97D" w:rsidR="00E163B9" w:rsidRPr="0032584C" w:rsidRDefault="00E163B9" w:rsidP="00D96FF1">
      <w:pPr>
        <w:numPr>
          <w:ilvl w:val="0"/>
          <w:numId w:val="11"/>
        </w:numPr>
        <w:rPr>
          <w:lang w:val="en-CA"/>
        </w:rPr>
      </w:pPr>
      <w:r w:rsidRPr="00E163B9">
        <w:rPr>
          <w:b/>
          <w:bCs/>
        </w:rPr>
        <w:t>Application Approval</w:t>
      </w:r>
      <w:r w:rsidR="003A6661">
        <w:t>:</w:t>
      </w:r>
      <w:r w:rsidRPr="00E163B9">
        <w:t xml:space="preserve"> If your application is approved, a written agreement will be established between you and your manager, detailing the terms and conditions for flexible scheduling.</w:t>
      </w:r>
    </w:p>
    <w:p w14:paraId="3C95B261" w14:textId="15A7CFF3" w:rsidR="00E163B9" w:rsidRPr="0032584C" w:rsidRDefault="00E163B9" w:rsidP="00D96FF1">
      <w:pPr>
        <w:numPr>
          <w:ilvl w:val="0"/>
          <w:numId w:val="11"/>
        </w:numPr>
        <w:rPr>
          <w:lang w:val="en-CA"/>
        </w:rPr>
      </w:pPr>
      <w:r w:rsidRPr="00E163B9">
        <w:rPr>
          <w:b/>
          <w:bCs/>
        </w:rPr>
        <w:t>Reasons for refusal</w:t>
      </w:r>
      <w:r w:rsidR="003A6661">
        <w:t>:</w:t>
      </w:r>
      <w:r w:rsidRPr="00E163B9">
        <w:t xml:space="preserve"> A request for a schedule change may be refused for the following reasons:</w:t>
      </w:r>
    </w:p>
    <w:p w14:paraId="55E90B34" w14:textId="77777777" w:rsidR="00E163B9" w:rsidRPr="0032584C" w:rsidRDefault="00E163B9" w:rsidP="00D96FF1">
      <w:pPr>
        <w:numPr>
          <w:ilvl w:val="1"/>
          <w:numId w:val="11"/>
        </w:numPr>
        <w:rPr>
          <w:lang w:val="en-CA"/>
        </w:rPr>
      </w:pPr>
      <w:r w:rsidRPr="00E163B9">
        <w:t>The nature of the position does not lend itself to a flexible schedule.</w:t>
      </w:r>
    </w:p>
    <w:p w14:paraId="685FAD2B" w14:textId="77777777" w:rsidR="00E163B9" w:rsidRPr="0032584C" w:rsidRDefault="00E163B9" w:rsidP="00D96FF1">
      <w:pPr>
        <w:numPr>
          <w:ilvl w:val="1"/>
          <w:numId w:val="11"/>
        </w:numPr>
        <w:rPr>
          <w:lang w:val="en-CA"/>
        </w:rPr>
      </w:pPr>
      <w:r w:rsidRPr="00E163B9">
        <w:t>The economic or material resources of the organization do not allow it.</w:t>
      </w:r>
    </w:p>
    <w:p w14:paraId="39833E50" w14:textId="77777777" w:rsidR="00E163B9" w:rsidRPr="0032584C" w:rsidRDefault="00E163B9" w:rsidP="00D96FF1">
      <w:pPr>
        <w:numPr>
          <w:ilvl w:val="1"/>
          <w:numId w:val="11"/>
        </w:numPr>
        <w:rPr>
          <w:lang w:val="en-CA"/>
        </w:rPr>
      </w:pPr>
      <w:r w:rsidRPr="00E163B9">
        <w:t>The employee's performance and performance are unsatisfactory.</w:t>
      </w:r>
    </w:p>
    <w:p w14:paraId="7AFA47EB" w14:textId="77777777" w:rsidR="00E163B9" w:rsidRPr="0032584C" w:rsidRDefault="00E163B9" w:rsidP="00D96FF1">
      <w:pPr>
        <w:numPr>
          <w:ilvl w:val="1"/>
          <w:numId w:val="11"/>
        </w:numPr>
        <w:rPr>
          <w:lang w:val="en-CA"/>
        </w:rPr>
      </w:pPr>
      <w:r w:rsidRPr="00E163B9">
        <w:lastRenderedPageBreak/>
        <w:t>The goal of the application is to obtain a second paid job within another organization.</w:t>
      </w:r>
    </w:p>
    <w:p w14:paraId="6EA5FFCC" w14:textId="77777777" w:rsidR="009C446B" w:rsidRPr="0032584C" w:rsidRDefault="002C430A" w:rsidP="002C430A">
      <w:pPr>
        <w:ind w:left="1440"/>
        <w:rPr>
          <w:lang w:val="en-CA"/>
        </w:rPr>
      </w:pPr>
      <w:r>
        <w:rPr>
          <w:noProof/>
        </w:rPr>
        <w:drawing>
          <wp:anchor distT="0" distB="0" distL="114300" distR="114300" simplePos="0" relativeHeight="251674627" behindDoc="0" locked="0" layoutInCell="1" allowOverlap="1" wp14:anchorId="4407200B" wp14:editId="7B8947C3">
            <wp:simplePos x="0" y="0"/>
            <wp:positionH relativeFrom="column">
              <wp:posOffset>1095375</wp:posOffset>
            </wp:positionH>
            <wp:positionV relativeFrom="paragraph">
              <wp:posOffset>78740</wp:posOffset>
            </wp:positionV>
            <wp:extent cx="381000" cy="381000"/>
            <wp:effectExtent l="0" t="0" r="0" b="0"/>
            <wp:wrapNone/>
            <wp:docPr id="47566219" name="Graphique 1" descr="Warning with a Plain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6219" name="Graphique 47566219" descr="Avertissement avec un remplissage uni"/>
                    <pic:cNvPicPr/>
                  </pic:nvPicPr>
                  <pic:blipFill>
                    <a:blip r:embed="rId18">
                      <a:extLst>
                        <a:ext uri="{96DAC541-7B7A-43D3-8B79-37D633B846F1}">
                          <asvg:svgBlip xmlns:asvg="http://schemas.microsoft.com/office/drawing/2016/SVG/main" r:embed="rId19"/>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3" behindDoc="0" locked="0" layoutInCell="1" allowOverlap="1" wp14:anchorId="6666836F" wp14:editId="64D75645">
                <wp:simplePos x="0" y="0"/>
                <wp:positionH relativeFrom="margin">
                  <wp:align>right</wp:align>
                </wp:positionH>
                <wp:positionV relativeFrom="paragraph">
                  <wp:posOffset>12065</wp:posOffset>
                </wp:positionV>
                <wp:extent cx="4683760" cy="657225"/>
                <wp:effectExtent l="0" t="0" r="2540" b="9525"/>
                <wp:wrapNone/>
                <wp:docPr id="1770044652" name="Rectangle : coins arrondis 8"/>
                <wp:cNvGraphicFramePr/>
                <a:graphic xmlns:a="http://schemas.openxmlformats.org/drawingml/2006/main">
                  <a:graphicData uri="http://schemas.microsoft.com/office/word/2010/wordprocessingShape">
                    <wps:wsp>
                      <wps:cNvSpPr/>
                      <wps:spPr>
                        <a:xfrm>
                          <a:off x="0" y="0"/>
                          <a:ext cx="4683760" cy="657225"/>
                        </a:xfrm>
                        <a:prstGeom prst="roundRect">
                          <a:avLst/>
                        </a:prstGeom>
                        <a:solidFill>
                          <a:schemeClr val="accent4">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1F3CB3" w14:textId="77777777" w:rsidR="009C446B" w:rsidRPr="0032584C" w:rsidRDefault="002C430A" w:rsidP="009C446B">
                            <w:pPr>
                              <w:rPr>
                                <w:color w:val="292733" w:themeColor="text2" w:themeShade="BF"/>
                                <w:lang w:val="en-CA"/>
                              </w:rPr>
                            </w:pPr>
                            <w:r w:rsidRPr="00B42EFA">
                              <w:rPr>
                                <w:i/>
                                <w:iCs/>
                              </w:rPr>
                              <w:t xml:space="preserve">The reason for refusal must not discriminate on the basis of marital status or gender, for example. </w:t>
                            </w:r>
                          </w:p>
                        </w:txbxContent>
                      </wps:txbx>
                      <wps:bodyPr rot="0" spcFirstLastPara="0" vertOverflow="overflow" horzOverflow="overflow" vert="horz" wrap="square" lIns="324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66836F" id="Rectangle : coins arrondis 8" o:spid="_x0000_s1032" style="position:absolute;left:0;text-align:left;margin-left:317.6pt;margin-top:.95pt;width:368.8pt;height:51.75pt;z-index:25167360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" fillcolor="#e1eaef [663]" stroked="f" strokeweight="1pt">
                <v:stroke joinstyle="miter"/>
                <v:textbox inset="9mm">
                  <w:txbxContent>
                    <w:p w14:paraId="171F3CB3" w14:textId="77777777" w:rsidR="009C446B" w:rsidRPr="0032584C" w:rsidRDefault="002C430A" w:rsidP="009C446B">
                      <w:pPr>
                        <w:rPr>
                          <w:color w:val="292733" w:themeColor="text2" w:themeShade="BF"/>
                          <w:lang w:val="en-CA"/>
                        </w:rPr>
                      </w:pPr>
                      <w:r w:rsidRPr="00B42EFA">
                        <w:rPr>
                          <w:i/>
                          <w:iCs/>
                        </w:rPr>
                        <w:t xml:space="preserve">The reason for refusal must not discriminate on the basis of marital status or gender, for example. </w:t>
                      </w:r>
                    </w:p>
                  </w:txbxContent>
                </v:textbox>
                <w10:wrap anchorx="margin"/>
              </v:roundrect>
            </w:pict>
          </mc:Fallback>
        </mc:AlternateContent>
      </w:r>
    </w:p>
    <w:p w14:paraId="2468573A" w14:textId="77777777" w:rsidR="00EC72FF" w:rsidRPr="0032584C" w:rsidRDefault="00EC72FF" w:rsidP="007207C6">
      <w:pPr>
        <w:rPr>
          <w:lang w:val="en-CA"/>
        </w:rPr>
      </w:pPr>
    </w:p>
    <w:p w14:paraId="51E70863" w14:textId="77777777" w:rsidR="00EC72FF" w:rsidRPr="0032584C" w:rsidRDefault="00EC72FF" w:rsidP="007207C6">
      <w:pPr>
        <w:rPr>
          <w:lang w:val="en-CA"/>
        </w:rPr>
      </w:pPr>
    </w:p>
    <w:p w14:paraId="2739A046" w14:textId="77777777" w:rsidR="00EC72FF" w:rsidRDefault="007A4E57" w:rsidP="007A4E57">
      <w:pPr>
        <w:pStyle w:val="Titre2"/>
        <w:rPr>
          <w:lang w:val="fr-CA"/>
        </w:rPr>
      </w:pPr>
      <w:r>
        <w:t>Maximum</w:t>
      </w:r>
    </w:p>
    <w:p w14:paraId="68C65CE4" w14:textId="77777777" w:rsidR="007A4E57" w:rsidRPr="0032584C" w:rsidRDefault="007A4E57" w:rsidP="00D96FF1">
      <w:pPr>
        <w:numPr>
          <w:ilvl w:val="0"/>
          <w:numId w:val="12"/>
        </w:numPr>
        <w:rPr>
          <w:b/>
          <w:bCs/>
          <w:lang w:val="en-CA"/>
        </w:rPr>
      </w:pPr>
      <w:r w:rsidRPr="007A4E57">
        <w:rPr>
          <w:b/>
          <w:bCs/>
        </w:rPr>
        <w:t xml:space="preserve">Maximum duration of the arrangement: </w:t>
      </w:r>
      <w:r w:rsidRPr="007A4E57">
        <w:t>The application of the working time arrangement is generally provided for a maximum period of six months. After this time, a reassessment will be conducted to determine if the development can be extended, modified or stopped.</w:t>
      </w:r>
    </w:p>
    <w:p w14:paraId="1CE69143" w14:textId="77777777" w:rsidR="007A4E57" w:rsidRPr="0032584C" w:rsidRDefault="007A4E57" w:rsidP="00D96FF1">
      <w:pPr>
        <w:numPr>
          <w:ilvl w:val="0"/>
          <w:numId w:val="12"/>
        </w:numPr>
        <w:rPr>
          <w:b/>
          <w:bCs/>
          <w:lang w:val="en-CA"/>
        </w:rPr>
      </w:pPr>
      <w:r w:rsidRPr="007A4E57">
        <w:rPr>
          <w:b/>
          <w:bCs/>
        </w:rPr>
        <w:t xml:space="preserve">Long-term measure: </w:t>
      </w:r>
      <w:r w:rsidRPr="007A4E57">
        <w:t xml:space="preserve">In some </w:t>
      </w:r>
      <w:proofErr w:type="gramStart"/>
      <w:r w:rsidRPr="007A4E57">
        <w:t>cases, and</w:t>
      </w:r>
      <w:proofErr w:type="gramEnd"/>
      <w:r w:rsidRPr="007A4E57">
        <w:t xml:space="preserve"> depending on the operational needs and performance of the employee, the arrangement of working time may be approved for an indefinite period. However, this decision will be made on a case-by-case basis, in consultation with the manager and human resources.</w:t>
      </w:r>
    </w:p>
    <w:p w14:paraId="545F8989" w14:textId="77777777" w:rsidR="00EC72FF" w:rsidRPr="0032584C" w:rsidRDefault="007A4E57" w:rsidP="00D96FF1">
      <w:pPr>
        <w:numPr>
          <w:ilvl w:val="0"/>
          <w:numId w:val="12"/>
        </w:numPr>
        <w:rPr>
          <w:b/>
          <w:bCs/>
          <w:lang w:val="en-CA"/>
        </w:rPr>
      </w:pPr>
      <w:r w:rsidRPr="007A4E57">
        <w:rPr>
          <w:b/>
          <w:bCs/>
        </w:rPr>
        <w:t xml:space="preserve">Exceeding the maximum allowable duration: </w:t>
      </w:r>
      <w:r w:rsidRPr="007A4E57">
        <w:t>If a request exceeds the maximum duration of six months, the employee will be required to submit a new request justifying the extension of the accommodation. This request will be reviewed based on the usual criteria and the employee's performance during the previous flexible schedule arrangement.</w:t>
      </w:r>
    </w:p>
    <w:p w14:paraId="702C3092" w14:textId="77777777" w:rsidR="00EC72FF" w:rsidRPr="0032584C" w:rsidRDefault="00EC72FF" w:rsidP="007207C6">
      <w:pPr>
        <w:rPr>
          <w:lang w:val="en-CA"/>
        </w:rPr>
      </w:pPr>
    </w:p>
    <w:p w14:paraId="6A504F24" w14:textId="77777777" w:rsidR="00AD7779" w:rsidRDefault="00320A72" w:rsidP="00320A72">
      <w:pPr>
        <w:pStyle w:val="Titre2"/>
        <w:rPr>
          <w:lang w:val="fr-CA"/>
        </w:rPr>
      </w:pPr>
      <w:r>
        <w:t>Remuneration</w:t>
      </w:r>
    </w:p>
    <w:p w14:paraId="25F90CE5" w14:textId="1C11CBB8" w:rsidR="00320A72" w:rsidRPr="0032584C" w:rsidRDefault="00320A72" w:rsidP="00D96FF1">
      <w:pPr>
        <w:pStyle w:val="Paragraphedeliste"/>
        <w:numPr>
          <w:ilvl w:val="0"/>
          <w:numId w:val="13"/>
        </w:numPr>
        <w:ind w:hanging="357"/>
        <w:contextualSpacing w:val="0"/>
        <w:rPr>
          <w:lang w:val="en-CA"/>
        </w:rPr>
      </w:pPr>
      <w:r w:rsidRPr="00320A72">
        <w:rPr>
          <w:b/>
          <w:bCs/>
        </w:rPr>
        <w:t>Changes to compensation</w:t>
      </w:r>
      <w:r w:rsidR="003A6661">
        <w:t>:</w:t>
      </w:r>
      <w:r w:rsidRPr="00320A72">
        <w:t xml:space="preserve"> Compensation will be proportionately adjusted based on the reduction or increase in hours of work. For example, if you move from a full-time job to a part-time job, your compensation will be adjusted accordingly.</w:t>
      </w:r>
    </w:p>
    <w:p w14:paraId="5E70677C" w14:textId="16829A9E" w:rsidR="00320A72" w:rsidRPr="0032584C" w:rsidRDefault="00320A72" w:rsidP="00D96FF1">
      <w:pPr>
        <w:pStyle w:val="Paragraphedeliste"/>
        <w:numPr>
          <w:ilvl w:val="0"/>
          <w:numId w:val="13"/>
        </w:numPr>
        <w:ind w:hanging="357"/>
        <w:contextualSpacing w:val="0"/>
        <w:rPr>
          <w:lang w:val="en-CA"/>
        </w:rPr>
      </w:pPr>
      <w:r w:rsidRPr="00320A72">
        <w:rPr>
          <w:b/>
          <w:bCs/>
        </w:rPr>
        <w:t>Criteria for compensation changes</w:t>
      </w:r>
      <w:r w:rsidR="003A6661">
        <w:t>:</w:t>
      </w:r>
      <w:r w:rsidRPr="00320A72">
        <w:t xml:space="preserve"> Criteria for determining compensation changes include:</w:t>
      </w:r>
    </w:p>
    <w:p w14:paraId="193EE607" w14:textId="77777777" w:rsidR="00320A72" w:rsidRPr="0032584C" w:rsidRDefault="00320A72" w:rsidP="00D96FF1">
      <w:pPr>
        <w:numPr>
          <w:ilvl w:val="1"/>
          <w:numId w:val="13"/>
        </w:numPr>
        <w:ind w:hanging="357"/>
        <w:rPr>
          <w:lang w:val="en-CA"/>
        </w:rPr>
      </w:pPr>
      <w:r w:rsidRPr="00320A72">
        <w:t>The number of hours worked per week.</w:t>
      </w:r>
    </w:p>
    <w:p w14:paraId="1D0B5630" w14:textId="77777777" w:rsidR="00320A72" w:rsidRPr="0032584C" w:rsidRDefault="00320A72" w:rsidP="00D96FF1">
      <w:pPr>
        <w:numPr>
          <w:ilvl w:val="1"/>
          <w:numId w:val="13"/>
        </w:numPr>
        <w:ind w:hanging="357"/>
        <w:rPr>
          <w:lang w:val="en-CA"/>
        </w:rPr>
      </w:pPr>
      <w:r w:rsidRPr="00320A72">
        <w:t>The specific responsibilities and tasks associated with the new work arrangement.</w:t>
      </w:r>
    </w:p>
    <w:p w14:paraId="56F63964" w14:textId="77777777" w:rsidR="00320A72" w:rsidRPr="0032584C" w:rsidRDefault="00320A72" w:rsidP="00D96FF1">
      <w:pPr>
        <w:numPr>
          <w:ilvl w:val="1"/>
          <w:numId w:val="13"/>
        </w:numPr>
        <w:ind w:hanging="357"/>
        <w:rPr>
          <w:lang w:val="en-CA"/>
        </w:rPr>
      </w:pPr>
      <w:r w:rsidRPr="00320A72">
        <w:t>The duration of flexible working hours.</w:t>
      </w:r>
    </w:p>
    <w:p w14:paraId="3F0495E2" w14:textId="5CD3A22F" w:rsidR="00320A72" w:rsidRPr="0032584C" w:rsidRDefault="00D96FF1" w:rsidP="00D96FF1">
      <w:pPr>
        <w:pStyle w:val="Paragraphedeliste"/>
        <w:numPr>
          <w:ilvl w:val="0"/>
          <w:numId w:val="13"/>
        </w:numPr>
        <w:ind w:hanging="357"/>
        <w:contextualSpacing w:val="0"/>
        <w:rPr>
          <w:lang w:val="en-CA"/>
        </w:rPr>
      </w:pPr>
      <w:r>
        <w:rPr>
          <w:b/>
          <w:bCs/>
        </w:rPr>
        <w:t>Vacation and leave</w:t>
      </w:r>
      <w:r w:rsidR="003A6661">
        <w:t>:</w:t>
      </w:r>
      <w:r w:rsidR="00320A72" w:rsidRPr="00320A72">
        <w:t xml:space="preserve"> Vacation and sickness pay will be adjusted in proportion to the reduction in hours of work. For example, an employee working part-time will accrue vacation days and sick pay in proportion to their hours worked compared to a full-time employee.</w:t>
      </w:r>
    </w:p>
    <w:p w14:paraId="708EB6FF" w14:textId="11029FEA" w:rsidR="00320A72" w:rsidRPr="00132840" w:rsidRDefault="00D96FF1" w:rsidP="00320A72">
      <w:pPr>
        <w:pStyle w:val="Paragraphedeliste"/>
        <w:numPr>
          <w:ilvl w:val="0"/>
          <w:numId w:val="13"/>
        </w:numPr>
        <w:ind w:hanging="357"/>
        <w:contextualSpacing w:val="0"/>
        <w:rPr>
          <w:lang w:val="en-CA"/>
        </w:rPr>
      </w:pPr>
      <w:r w:rsidRPr="00320A72">
        <w:rPr>
          <w:b/>
          <w:bCs/>
        </w:rPr>
        <w:lastRenderedPageBreak/>
        <w:t>Benefits Eligibility:</w:t>
      </w:r>
      <w:r>
        <w:t xml:space="preserve"> To remain eligible for benefits offered by the company, you must work a minimum of 20 hours per week.</w:t>
      </w:r>
    </w:p>
    <w:sectPr w:rsidR="00320A72" w:rsidRPr="00132840" w:rsidSect="002E020E">
      <w:headerReference w:type="default" r:id="rId20"/>
      <w:footerReference w:type="default" r:id="rId21"/>
      <w:headerReference w:type="first" r:id="rId22"/>
      <w:footnotePr>
        <w:numRestart w:val="eachPage"/>
      </w:footnotePr>
      <w:pgSz w:w="12240" w:h="15840" w:code="1"/>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83F9D" w14:textId="77777777" w:rsidR="00F61EBA" w:rsidRPr="001A7679" w:rsidRDefault="00F61EBA">
      <w:pPr>
        <w:spacing w:after="0" w:line="240" w:lineRule="auto"/>
      </w:pPr>
      <w:r w:rsidRPr="001A7679">
        <w:separator/>
      </w:r>
    </w:p>
  </w:endnote>
  <w:endnote w:type="continuationSeparator" w:id="0">
    <w:p w14:paraId="6DED3DA7" w14:textId="77777777" w:rsidR="00F61EBA" w:rsidRPr="001A7679" w:rsidRDefault="00F61EBA">
      <w:pPr>
        <w:spacing w:after="0" w:line="240" w:lineRule="auto"/>
      </w:pPr>
      <w:r w:rsidRPr="001A7679">
        <w:continuationSeparator/>
      </w:r>
    </w:p>
  </w:endnote>
  <w:endnote w:type="continuationNotice" w:id="1">
    <w:p w14:paraId="38BB6E04" w14:textId="77777777" w:rsidR="00F61EBA" w:rsidRPr="001A7679" w:rsidRDefault="00F61E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tserrat">
    <w:panose1 w:val="00000500000000000000"/>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Times New Roman (Headings CS)">
    <w:altName w:val="Times New Roman"/>
    <w:charset w:val="00"/>
    <w:family w:val="roman"/>
    <w:pitch w:val="default"/>
  </w:font>
  <w:font w:name="Times New Roman (Body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1960218"/>
      <w:docPartObj>
        <w:docPartGallery w:val="Page Numbers (Bottom of Page)"/>
        <w:docPartUnique/>
      </w:docPartObj>
    </w:sdtPr>
    <w:sdtEndPr>
      <w:rPr>
        <w:color w:val="666666" w:themeColor="text1" w:themeTint="99"/>
      </w:rPr>
    </w:sdtEndPr>
    <w:sdtContent>
      <w:p w14:paraId="0F3F29DB" w14:textId="77777777" w:rsidR="000A5684" w:rsidRPr="000A5684" w:rsidRDefault="000A5684" w:rsidP="00157BB6">
        <w:pPr>
          <w:pStyle w:val="Pieddepage"/>
          <w:rPr>
            <w:color w:val="666666" w:themeColor="text1" w:themeTint="99"/>
          </w:rPr>
        </w:pPr>
        <w:r w:rsidRPr="000A5684">
          <w:rPr>
            <w:color w:val="666666" w:themeColor="text1" w:themeTint="99"/>
          </w:rPr>
          <w:fldChar w:fldCharType="begin"/>
        </w:r>
        <w:r w:rsidRPr="000A5684">
          <w:rPr>
            <w:color w:val="666666" w:themeColor="text1" w:themeTint="99"/>
          </w:rPr>
          <w:instrText>PAGE   \* MERGEFORMAT</w:instrText>
        </w:r>
        <w:r w:rsidRPr="000A5684">
          <w:rPr>
            <w:color w:val="666666" w:themeColor="text1" w:themeTint="99"/>
          </w:rPr>
          <w:fldChar w:fldCharType="separate"/>
        </w:r>
        <w:r w:rsidRPr="000A5684">
          <w:rPr>
            <w:color w:val="666666" w:themeColor="text1" w:themeTint="99"/>
          </w:rPr>
          <w:t>2</w:t>
        </w:r>
        <w:r w:rsidRPr="000A5684">
          <w:rPr>
            <w:color w:val="666666" w:themeColor="text1" w:themeTint="99"/>
          </w:rPr>
          <w:fldChar w:fldCharType="end"/>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Pr>
            <w:color w:val="666666" w:themeColor="text1" w:themeTint="99"/>
          </w:rPr>
          <w:tab/>
        </w:r>
        <w:r w:rsidRPr="000A5684">
          <w:rPr>
            <w:b/>
            <w:bCs/>
            <w:color w:val="666666" w:themeColor="text1" w:themeTint="99"/>
            <w:lang w:eastAsia="zh-CN"/>
          </w:rPr>
          <w:t>innovrh.app</w:t>
        </w:r>
      </w:p>
    </w:sdtContent>
  </w:sdt>
  <w:p w14:paraId="05356FE2" w14:textId="77777777" w:rsidR="00EF1EDE" w:rsidRPr="00EF1EDE" w:rsidRDefault="00EF1EDE" w:rsidP="00EF1EDE">
    <w:pPr>
      <w:pStyle w:val="Pieddepage"/>
      <w:rPr>
        <w:b/>
        <w:bCs/>
        <w:color w:val="666666" w:themeColor="text1" w:themeTint="9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BAB0EF" w14:textId="77777777" w:rsidR="00F61EBA" w:rsidRPr="001A7679" w:rsidRDefault="00F61EBA">
      <w:pPr>
        <w:spacing w:after="0" w:line="240" w:lineRule="auto"/>
      </w:pPr>
      <w:r w:rsidRPr="001A7679">
        <w:separator/>
      </w:r>
    </w:p>
  </w:footnote>
  <w:footnote w:type="continuationSeparator" w:id="0">
    <w:p w14:paraId="0022B74A" w14:textId="77777777" w:rsidR="00F61EBA" w:rsidRPr="001A7679" w:rsidRDefault="00F61EBA">
      <w:pPr>
        <w:spacing w:after="0" w:line="240" w:lineRule="auto"/>
      </w:pPr>
      <w:r w:rsidRPr="001A7679">
        <w:continuationSeparator/>
      </w:r>
    </w:p>
  </w:footnote>
  <w:footnote w:type="continuationNotice" w:id="1">
    <w:p w14:paraId="3DACCCC4" w14:textId="77777777" w:rsidR="00F61EBA" w:rsidRPr="001A7679" w:rsidRDefault="00F61E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2F47E" w14:textId="77777777" w:rsidR="00152708" w:rsidRPr="001A7679" w:rsidRDefault="00B43EF8" w:rsidP="00B43EF8">
    <w:pPr>
      <w:pStyle w:val="En-tte"/>
      <w:tabs>
        <w:tab w:val="clear" w:pos="4680"/>
        <w:tab w:val="clear" w:pos="9360"/>
        <w:tab w:val="left" w:pos="2128"/>
        <w:tab w:val="right" w:pos="14400"/>
      </w:tabs>
      <w:rPr>
        <w:b/>
        <w:color w:val="EF6E03"/>
      </w:rPr>
    </w:pPr>
    <w:r w:rsidRPr="00B43EF8">
      <w:rPr>
        <w:noProof/>
      </w:rPr>
      <w:drawing>
        <wp:anchor distT="0" distB="0" distL="114300" distR="114300" simplePos="0" relativeHeight="251661312" behindDoc="0" locked="0" layoutInCell="1" allowOverlap="1" wp14:anchorId="3B1B8A48" wp14:editId="2FBCC667">
          <wp:simplePos x="0" y="0"/>
          <wp:positionH relativeFrom="margin">
            <wp:posOffset>-655092</wp:posOffset>
          </wp:positionH>
          <wp:positionV relativeFrom="paragraph">
            <wp:posOffset>-102832</wp:posOffset>
          </wp:positionV>
          <wp:extent cx="1064526" cy="320777"/>
          <wp:effectExtent l="0" t="0" r="2540" b="3175"/>
          <wp:wrapNone/>
          <wp:docPr id="168041426" name="Image 1" descr="An image containing text, font, logo, graphic&#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98488" name="Image 1" descr="Une image contenant texte, Police, logo, Graphique&#10;&#10;Description générée automatiquement"/>
                  <pic:cNvPicPr/>
                </pic:nvPicPr>
                <pic:blipFill>
                  <a:blip r:embed="rId1"/>
                  <a:stretch>
                    <a:fillRect/>
                  </a:stretch>
                </pic:blipFill>
                <pic:spPr>
                  <a:xfrm>
                    <a:off x="0" y="0"/>
                    <a:ext cx="1064526" cy="320777"/>
                  </a:xfrm>
                  <a:prstGeom prst="rect">
                    <a:avLst/>
                  </a:prstGeom>
                </pic:spPr>
              </pic:pic>
            </a:graphicData>
          </a:graphic>
          <wp14:sizeRelH relativeFrom="page">
            <wp14:pctWidth>0</wp14:pctWidth>
          </wp14:sizeRelH>
          <wp14:sizeRelV relativeFrom="page">
            <wp14:pctHeight>0</wp14:pctHeight>
          </wp14:sizeRelV>
        </wp:anchor>
      </w:drawing>
    </w:r>
    <w:r w:rsidR="00654FFE">
      <w:rPr>
        <w:noProof/>
      </w:rPr>
      <mc:AlternateContent>
        <mc:Choice Requires="wps">
          <w:drawing>
            <wp:anchor distT="0" distB="0" distL="114300" distR="114300" simplePos="0" relativeHeight="251659264" behindDoc="0" locked="0" layoutInCell="1" allowOverlap="1" wp14:anchorId="3826973B" wp14:editId="1CB1D19A">
              <wp:simplePos x="0" y="0"/>
              <wp:positionH relativeFrom="page">
                <wp:align>right</wp:align>
              </wp:positionH>
              <wp:positionV relativeFrom="paragraph">
                <wp:posOffset>-447675</wp:posOffset>
              </wp:positionV>
              <wp:extent cx="7762875" cy="228600"/>
              <wp:effectExtent l="0" t="0" r="9525" b="0"/>
              <wp:wrapNone/>
              <wp:docPr id="244" name="Rectangle 244"/>
              <wp:cNvGraphicFramePr/>
              <a:graphic xmlns:a="http://schemas.openxmlformats.org/drawingml/2006/main">
                <a:graphicData uri="http://schemas.microsoft.com/office/word/2010/wordprocessingShape">
                  <wps:wsp>
                    <wps:cNvSpPr/>
                    <wps:spPr>
                      <a:xfrm>
                        <a:off x="0" y="0"/>
                        <a:ext cx="7762875" cy="2286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v:rect id="Rectangle 244" style="position:absolute;margin-left:560.05pt;margin-top:-35.25pt;width:611.25pt;height:18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864ea8 [2404]" stroked="f"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" w14:anchorId="4CA1B463">
              <w10:wrap anchorx="page"/>
            </v:rect>
          </w:pict>
        </mc:Fallback>
      </mc:AlternateContent>
    </w:r>
    <w:r w:rsidR="000F74F2" w:rsidRPr="001A7679">
      <w:rPr>
        <w:b/>
        <w:color w:val="EF6E03"/>
      </w:rPr>
      <w:tab/>
    </w:r>
    <w:r>
      <w:rPr>
        <w:b/>
        <w:color w:val="EF6E03"/>
      </w:rPr>
      <w:tab/>
    </w:r>
  </w:p>
  <w:p w14:paraId="661A6AC6" w14:textId="77777777" w:rsidR="00152708" w:rsidRPr="001A7679" w:rsidRDefault="00152708">
    <w:pPr>
      <w:pStyle w:val="En-tte"/>
      <w:rPr>
        <w:color w:val="F3800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8B66A" w14:textId="77777777" w:rsidR="00E41ACE" w:rsidRPr="00AE4810" w:rsidRDefault="00AE4810">
    <w:pPr>
      <w:pStyle w:val="En-tte"/>
      <w:rPr>
        <w:lang w:val="en-CA"/>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472D9"/>
    <w:multiLevelType w:val="hybridMultilevel"/>
    <w:tmpl w:val="201C131C"/>
    <w:lvl w:ilvl="0" w:tplc="0C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2876800"/>
    <w:multiLevelType w:val="hybridMultilevel"/>
    <w:tmpl w:val="20388C76"/>
    <w:lvl w:ilvl="0" w:tplc="0C0C000F">
      <w:start w:val="1"/>
      <w:numFmt w:val="decimal"/>
      <w:lvlText w:val="%1."/>
      <w:lvlJc w:val="left"/>
      <w:pPr>
        <w:ind w:left="1080" w:hanging="360"/>
      </w:pPr>
    </w:lvl>
    <w:lvl w:ilvl="1" w:tplc="0C0C0019">
      <w:start w:val="1"/>
      <w:numFmt w:val="lowerLetter"/>
      <w:lvlText w:val="%2."/>
      <w:lvlJc w:val="left"/>
      <w:pPr>
        <w:ind w:left="1440" w:hanging="360"/>
      </w:pPr>
    </w:lvl>
    <w:lvl w:ilvl="2" w:tplc="5D48FE3A">
      <w:start w:val="1"/>
      <w:numFmt w:val="lowerLetter"/>
      <w:lvlText w:val="%3."/>
      <w:lvlJc w:val="left"/>
      <w:pPr>
        <w:ind w:left="2700" w:hanging="360"/>
      </w:pPr>
      <w:rPr>
        <w:rFonts w:hint="default"/>
      </w:r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 w15:restartNumberingAfterBreak="0">
    <w:nsid w:val="17F24D93"/>
    <w:multiLevelType w:val="multilevel"/>
    <w:tmpl w:val="D5A471A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C6B23"/>
    <w:multiLevelType w:val="hybridMultilevel"/>
    <w:tmpl w:val="CB644B68"/>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31AF33D8"/>
    <w:multiLevelType w:val="hybridMultilevel"/>
    <w:tmpl w:val="5A0CD678"/>
    <w:lvl w:ilvl="0" w:tplc="F5904872">
      <w:start w:val="5"/>
      <w:numFmt w:val="decimal"/>
      <w:lvlText w:val="%1."/>
      <w:lvlJc w:val="left"/>
      <w:pPr>
        <w:ind w:left="144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2C032F1"/>
    <w:multiLevelType w:val="hybridMultilevel"/>
    <w:tmpl w:val="847619E2"/>
    <w:lvl w:ilvl="0" w:tplc="0C0C0019">
      <w:start w:val="1"/>
      <w:numFmt w:val="lowerLetter"/>
      <w:lvlText w:val="%1."/>
      <w:lvlJc w:val="left"/>
      <w:pPr>
        <w:ind w:left="1440" w:hanging="360"/>
      </w:pPr>
    </w:lvl>
    <w:lvl w:ilvl="1" w:tplc="0C0C0019">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6" w15:restartNumberingAfterBreak="0">
    <w:nsid w:val="32F21D3F"/>
    <w:multiLevelType w:val="hybridMultilevel"/>
    <w:tmpl w:val="789EBC9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66A0336"/>
    <w:multiLevelType w:val="hybridMultilevel"/>
    <w:tmpl w:val="5E707426"/>
    <w:lvl w:ilvl="0" w:tplc="F11A295E">
      <w:numFmt w:val="bullet"/>
      <w:lvlText w:val="-"/>
      <w:lvlJc w:val="left"/>
      <w:pPr>
        <w:ind w:left="1440" w:hanging="360"/>
      </w:pPr>
      <w:rPr>
        <w:rFonts w:ascii="Open Sans" w:eastAsiaTheme="minorEastAsia" w:hAnsi="Open Sans" w:cs="Open Sans" w:hint="default"/>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8" w15:restartNumberingAfterBreak="0">
    <w:nsid w:val="54517FC6"/>
    <w:multiLevelType w:val="multilevel"/>
    <w:tmpl w:val="3E78F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4439F8"/>
    <w:multiLevelType w:val="hybridMultilevel"/>
    <w:tmpl w:val="017EAAF8"/>
    <w:lvl w:ilvl="0" w:tplc="290629CC">
      <w:numFmt w:val="bullet"/>
      <w:lvlText w:val="-"/>
      <w:lvlJc w:val="left"/>
      <w:pPr>
        <w:ind w:left="1440" w:hanging="360"/>
      </w:pPr>
      <w:rPr>
        <w:rFonts w:ascii="Open Sans" w:eastAsiaTheme="minorEastAsia" w:hAnsi="Open Sans" w:cs="Open Sans" w:hint="default"/>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0" w15:restartNumberingAfterBreak="0">
    <w:nsid w:val="5EE36C29"/>
    <w:multiLevelType w:val="hybridMultilevel"/>
    <w:tmpl w:val="5DA02D36"/>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68140577"/>
    <w:multiLevelType w:val="hybridMultilevel"/>
    <w:tmpl w:val="C8BA0C94"/>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B6B3981"/>
    <w:multiLevelType w:val="hybridMultilevel"/>
    <w:tmpl w:val="94560BB8"/>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6F35246E"/>
    <w:multiLevelType w:val="hybridMultilevel"/>
    <w:tmpl w:val="B2FCFE6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745688049">
    <w:abstractNumId w:val="1"/>
  </w:num>
  <w:num w:numId="2" w16cid:durableId="425153372">
    <w:abstractNumId w:val="5"/>
  </w:num>
  <w:num w:numId="3" w16cid:durableId="1929077945">
    <w:abstractNumId w:val="3"/>
  </w:num>
  <w:num w:numId="4" w16cid:durableId="2003661912">
    <w:abstractNumId w:val="9"/>
  </w:num>
  <w:num w:numId="5" w16cid:durableId="570694947">
    <w:abstractNumId w:val="7"/>
  </w:num>
  <w:num w:numId="6" w16cid:durableId="1715428942">
    <w:abstractNumId w:val="4"/>
  </w:num>
  <w:num w:numId="7" w16cid:durableId="809518604">
    <w:abstractNumId w:val="0"/>
  </w:num>
  <w:num w:numId="8" w16cid:durableId="671642707">
    <w:abstractNumId w:val="11"/>
  </w:num>
  <w:num w:numId="9" w16cid:durableId="47533195">
    <w:abstractNumId w:val="6"/>
  </w:num>
  <w:num w:numId="10" w16cid:durableId="1936740212">
    <w:abstractNumId w:val="10"/>
  </w:num>
  <w:num w:numId="11" w16cid:durableId="1337541311">
    <w:abstractNumId w:val="8"/>
  </w:num>
  <w:num w:numId="12" w16cid:durableId="890070372">
    <w:abstractNumId w:val="2"/>
  </w:num>
  <w:num w:numId="13" w16cid:durableId="1387795492">
    <w:abstractNumId w:val="12"/>
  </w:num>
  <w:num w:numId="14" w16cid:durableId="1159419735">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CA" w:vendorID="64" w:dllVersion="0" w:nlCheck="1" w:checkStyle="0"/>
  <w:activeWritingStyle w:appName="MSWord" w:lang="fr-FR" w:vendorID="64" w:dllVersion="0" w:nlCheck="1" w:checkStyle="0"/>
  <w:activeWritingStyle w:appName="MSWord" w:lang="en-US" w:vendorID="64" w:dllVersion="0" w:nlCheck="1" w:checkStyle="0"/>
  <w:activeWritingStyle w:appName="MSWord" w:lang="en-CA" w:vendorID="64" w:dllVersion="0" w:nlCheck="1" w:checkStyle="0"/>
  <w:activeWritingStyle w:appName="MSWord" w:lang="en-CA" w:vendorID="64" w:dllVersion="6" w:nlCheck="1" w:checkStyle="1"/>
  <w:activeWritingStyle w:appName="MSWord" w:lang="fr-CA"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en-ID" w:vendorID="64" w:dllVersion="0" w:nlCheck="1" w:checkStyle="0"/>
  <w:proofState w:spelling="clean" w:grammar="clean"/>
  <w:attachedTemplate r:id="rId1"/>
  <w:defaultTabStop w:val="720"/>
  <w:hyphenationZone w:val="425"/>
  <w:characterSpacingControl w:val="doNotCompress"/>
  <w:hdrShapeDefaults>
    <o:shapedefaults v:ext="edit" spidmax="2050"/>
  </w:hdrShapeDefaults>
  <w:footnotePr>
    <w:numRestart w:val="eachPage"/>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wNzO2NDQCYjMjUyUdpeDU4uLM/DyQAqNaAHtnSj8sAAAA"/>
  </w:docVars>
  <w:rsids>
    <w:rsidRoot w:val="00914FA6"/>
    <w:rsid w:val="000000C3"/>
    <w:rsid w:val="00000476"/>
    <w:rsid w:val="0000065B"/>
    <w:rsid w:val="00000E4B"/>
    <w:rsid w:val="00001248"/>
    <w:rsid w:val="000020D6"/>
    <w:rsid w:val="0000257F"/>
    <w:rsid w:val="000042D0"/>
    <w:rsid w:val="0000600E"/>
    <w:rsid w:val="00006239"/>
    <w:rsid w:val="00007E43"/>
    <w:rsid w:val="000100EE"/>
    <w:rsid w:val="000102B1"/>
    <w:rsid w:val="00010C66"/>
    <w:rsid w:val="0001155D"/>
    <w:rsid w:val="00012B21"/>
    <w:rsid w:val="00014657"/>
    <w:rsid w:val="000147DB"/>
    <w:rsid w:val="000151CC"/>
    <w:rsid w:val="0001675E"/>
    <w:rsid w:val="00016F92"/>
    <w:rsid w:val="00020325"/>
    <w:rsid w:val="000207CC"/>
    <w:rsid w:val="00020E98"/>
    <w:rsid w:val="00021D43"/>
    <w:rsid w:val="00022459"/>
    <w:rsid w:val="000224AB"/>
    <w:rsid w:val="000230E3"/>
    <w:rsid w:val="00023AB0"/>
    <w:rsid w:val="00023AE9"/>
    <w:rsid w:val="000241B1"/>
    <w:rsid w:val="0002452F"/>
    <w:rsid w:val="0002471C"/>
    <w:rsid w:val="0002517F"/>
    <w:rsid w:val="00026A60"/>
    <w:rsid w:val="00027408"/>
    <w:rsid w:val="00027702"/>
    <w:rsid w:val="00027D5B"/>
    <w:rsid w:val="0003041F"/>
    <w:rsid w:val="000309F1"/>
    <w:rsid w:val="00031D6D"/>
    <w:rsid w:val="00032EB9"/>
    <w:rsid w:val="000337D0"/>
    <w:rsid w:val="000342C3"/>
    <w:rsid w:val="00034571"/>
    <w:rsid w:val="000347E3"/>
    <w:rsid w:val="000352A2"/>
    <w:rsid w:val="000356A0"/>
    <w:rsid w:val="00035E9E"/>
    <w:rsid w:val="00037B11"/>
    <w:rsid w:val="00040120"/>
    <w:rsid w:val="000409FD"/>
    <w:rsid w:val="00041061"/>
    <w:rsid w:val="000416BB"/>
    <w:rsid w:val="00041F4C"/>
    <w:rsid w:val="00042C30"/>
    <w:rsid w:val="00043411"/>
    <w:rsid w:val="00043F0E"/>
    <w:rsid w:val="00044478"/>
    <w:rsid w:val="00044E0E"/>
    <w:rsid w:val="00045A19"/>
    <w:rsid w:val="000464ED"/>
    <w:rsid w:val="00050FE4"/>
    <w:rsid w:val="000522DF"/>
    <w:rsid w:val="00052678"/>
    <w:rsid w:val="00052836"/>
    <w:rsid w:val="000528F7"/>
    <w:rsid w:val="000536DC"/>
    <w:rsid w:val="00053E3A"/>
    <w:rsid w:val="00053EC3"/>
    <w:rsid w:val="00054158"/>
    <w:rsid w:val="00054239"/>
    <w:rsid w:val="000552FA"/>
    <w:rsid w:val="000558F9"/>
    <w:rsid w:val="000617AD"/>
    <w:rsid w:val="000617F6"/>
    <w:rsid w:val="00061C94"/>
    <w:rsid w:val="00061D55"/>
    <w:rsid w:val="00062155"/>
    <w:rsid w:val="00062362"/>
    <w:rsid w:val="000629D2"/>
    <w:rsid w:val="00063488"/>
    <w:rsid w:val="0006469F"/>
    <w:rsid w:val="00064930"/>
    <w:rsid w:val="00065C1E"/>
    <w:rsid w:val="00065FC5"/>
    <w:rsid w:val="000662A0"/>
    <w:rsid w:val="00066FDE"/>
    <w:rsid w:val="0006736E"/>
    <w:rsid w:val="00067688"/>
    <w:rsid w:val="0006782B"/>
    <w:rsid w:val="00070CCD"/>
    <w:rsid w:val="00070FB2"/>
    <w:rsid w:val="00071337"/>
    <w:rsid w:val="00071801"/>
    <w:rsid w:val="00072FC1"/>
    <w:rsid w:val="00073536"/>
    <w:rsid w:val="00075330"/>
    <w:rsid w:val="000759F6"/>
    <w:rsid w:val="00075AE6"/>
    <w:rsid w:val="00075CB4"/>
    <w:rsid w:val="00075EBE"/>
    <w:rsid w:val="00076CBA"/>
    <w:rsid w:val="00076DDE"/>
    <w:rsid w:val="000770ED"/>
    <w:rsid w:val="00077B71"/>
    <w:rsid w:val="0008063C"/>
    <w:rsid w:val="0008095A"/>
    <w:rsid w:val="00080B47"/>
    <w:rsid w:val="0008140B"/>
    <w:rsid w:val="000816DF"/>
    <w:rsid w:val="00081B72"/>
    <w:rsid w:val="00081C0F"/>
    <w:rsid w:val="000823F5"/>
    <w:rsid w:val="00082559"/>
    <w:rsid w:val="00082A14"/>
    <w:rsid w:val="00082D8A"/>
    <w:rsid w:val="00083D77"/>
    <w:rsid w:val="00084D40"/>
    <w:rsid w:val="00084E90"/>
    <w:rsid w:val="000854A2"/>
    <w:rsid w:val="00085661"/>
    <w:rsid w:val="00086801"/>
    <w:rsid w:val="000916AA"/>
    <w:rsid w:val="000916B4"/>
    <w:rsid w:val="00091995"/>
    <w:rsid w:val="00091CD8"/>
    <w:rsid w:val="0009208C"/>
    <w:rsid w:val="00092520"/>
    <w:rsid w:val="00093431"/>
    <w:rsid w:val="0009405A"/>
    <w:rsid w:val="00094870"/>
    <w:rsid w:val="00095315"/>
    <w:rsid w:val="00095FAC"/>
    <w:rsid w:val="00096682"/>
    <w:rsid w:val="0009671D"/>
    <w:rsid w:val="00096778"/>
    <w:rsid w:val="000A1116"/>
    <w:rsid w:val="000A169B"/>
    <w:rsid w:val="000A283D"/>
    <w:rsid w:val="000A3467"/>
    <w:rsid w:val="000A37B2"/>
    <w:rsid w:val="000A424E"/>
    <w:rsid w:val="000A4D32"/>
    <w:rsid w:val="000A5135"/>
    <w:rsid w:val="000A53FE"/>
    <w:rsid w:val="000A5447"/>
    <w:rsid w:val="000A5684"/>
    <w:rsid w:val="000A5A08"/>
    <w:rsid w:val="000A6595"/>
    <w:rsid w:val="000A72A5"/>
    <w:rsid w:val="000A74BD"/>
    <w:rsid w:val="000B00A4"/>
    <w:rsid w:val="000B0338"/>
    <w:rsid w:val="000B057F"/>
    <w:rsid w:val="000B1403"/>
    <w:rsid w:val="000B1418"/>
    <w:rsid w:val="000B153B"/>
    <w:rsid w:val="000B1653"/>
    <w:rsid w:val="000B1D03"/>
    <w:rsid w:val="000B2223"/>
    <w:rsid w:val="000B321D"/>
    <w:rsid w:val="000B4119"/>
    <w:rsid w:val="000B47D7"/>
    <w:rsid w:val="000B4C68"/>
    <w:rsid w:val="000B4EA2"/>
    <w:rsid w:val="000B503A"/>
    <w:rsid w:val="000B572D"/>
    <w:rsid w:val="000B58D7"/>
    <w:rsid w:val="000B642C"/>
    <w:rsid w:val="000B7C1E"/>
    <w:rsid w:val="000B7C3A"/>
    <w:rsid w:val="000C002D"/>
    <w:rsid w:val="000C1016"/>
    <w:rsid w:val="000C10CD"/>
    <w:rsid w:val="000C13FC"/>
    <w:rsid w:val="000C2CBA"/>
    <w:rsid w:val="000C2F1C"/>
    <w:rsid w:val="000C4217"/>
    <w:rsid w:val="000C61BC"/>
    <w:rsid w:val="000C6362"/>
    <w:rsid w:val="000C6BE4"/>
    <w:rsid w:val="000C6D65"/>
    <w:rsid w:val="000C705D"/>
    <w:rsid w:val="000C71DD"/>
    <w:rsid w:val="000D0C21"/>
    <w:rsid w:val="000D0C30"/>
    <w:rsid w:val="000D14F6"/>
    <w:rsid w:val="000D2F32"/>
    <w:rsid w:val="000D354E"/>
    <w:rsid w:val="000D3860"/>
    <w:rsid w:val="000D5206"/>
    <w:rsid w:val="000D58C0"/>
    <w:rsid w:val="000D6219"/>
    <w:rsid w:val="000D6265"/>
    <w:rsid w:val="000D6382"/>
    <w:rsid w:val="000D7B4E"/>
    <w:rsid w:val="000E0284"/>
    <w:rsid w:val="000E02B7"/>
    <w:rsid w:val="000E053A"/>
    <w:rsid w:val="000E0DF7"/>
    <w:rsid w:val="000E1768"/>
    <w:rsid w:val="000E1FB3"/>
    <w:rsid w:val="000E258D"/>
    <w:rsid w:val="000E3A97"/>
    <w:rsid w:val="000E4204"/>
    <w:rsid w:val="000E4368"/>
    <w:rsid w:val="000E4ED1"/>
    <w:rsid w:val="000E5145"/>
    <w:rsid w:val="000E63A8"/>
    <w:rsid w:val="000E73B3"/>
    <w:rsid w:val="000E765B"/>
    <w:rsid w:val="000E7B0B"/>
    <w:rsid w:val="000F0024"/>
    <w:rsid w:val="000F40FB"/>
    <w:rsid w:val="000F43E5"/>
    <w:rsid w:val="000F4701"/>
    <w:rsid w:val="000F4E7B"/>
    <w:rsid w:val="000F5E74"/>
    <w:rsid w:val="000F6542"/>
    <w:rsid w:val="000F6691"/>
    <w:rsid w:val="000F6A01"/>
    <w:rsid w:val="000F6C00"/>
    <w:rsid w:val="000F70A0"/>
    <w:rsid w:val="000F7426"/>
    <w:rsid w:val="000F74F2"/>
    <w:rsid w:val="000F7A28"/>
    <w:rsid w:val="00100EE5"/>
    <w:rsid w:val="00100FF1"/>
    <w:rsid w:val="001017FF"/>
    <w:rsid w:val="001024EA"/>
    <w:rsid w:val="001027B1"/>
    <w:rsid w:val="001027EB"/>
    <w:rsid w:val="00102A2E"/>
    <w:rsid w:val="001030E1"/>
    <w:rsid w:val="00103F56"/>
    <w:rsid w:val="00104649"/>
    <w:rsid w:val="0010482C"/>
    <w:rsid w:val="001049EA"/>
    <w:rsid w:val="00105C39"/>
    <w:rsid w:val="00106C95"/>
    <w:rsid w:val="00106CE0"/>
    <w:rsid w:val="0010738A"/>
    <w:rsid w:val="001074AC"/>
    <w:rsid w:val="00107CE6"/>
    <w:rsid w:val="00107D77"/>
    <w:rsid w:val="00110D13"/>
    <w:rsid w:val="00110FE7"/>
    <w:rsid w:val="001114BE"/>
    <w:rsid w:val="00111566"/>
    <w:rsid w:val="0011156F"/>
    <w:rsid w:val="00112410"/>
    <w:rsid w:val="00112CC7"/>
    <w:rsid w:val="00113CCB"/>
    <w:rsid w:val="001147DD"/>
    <w:rsid w:val="00115BB6"/>
    <w:rsid w:val="001165ED"/>
    <w:rsid w:val="00116CC6"/>
    <w:rsid w:val="00116D0C"/>
    <w:rsid w:val="00116E6A"/>
    <w:rsid w:val="00117D83"/>
    <w:rsid w:val="00120FB0"/>
    <w:rsid w:val="001214A8"/>
    <w:rsid w:val="001217B9"/>
    <w:rsid w:val="00121AB6"/>
    <w:rsid w:val="001228C8"/>
    <w:rsid w:val="00122BD9"/>
    <w:rsid w:val="00122F96"/>
    <w:rsid w:val="001235C3"/>
    <w:rsid w:val="00123CB5"/>
    <w:rsid w:val="001242A1"/>
    <w:rsid w:val="00124554"/>
    <w:rsid w:val="001245BE"/>
    <w:rsid w:val="001258E2"/>
    <w:rsid w:val="00126406"/>
    <w:rsid w:val="00126E0A"/>
    <w:rsid w:val="00126E25"/>
    <w:rsid w:val="00127D20"/>
    <w:rsid w:val="00130398"/>
    <w:rsid w:val="001305E6"/>
    <w:rsid w:val="00130C5E"/>
    <w:rsid w:val="00132840"/>
    <w:rsid w:val="001328F3"/>
    <w:rsid w:val="00133255"/>
    <w:rsid w:val="00133D56"/>
    <w:rsid w:val="001342FF"/>
    <w:rsid w:val="0013451F"/>
    <w:rsid w:val="00135CF3"/>
    <w:rsid w:val="00136D88"/>
    <w:rsid w:val="00137207"/>
    <w:rsid w:val="001377CB"/>
    <w:rsid w:val="00137908"/>
    <w:rsid w:val="00137DCD"/>
    <w:rsid w:val="00140105"/>
    <w:rsid w:val="00140BB2"/>
    <w:rsid w:val="00140F5C"/>
    <w:rsid w:val="00141D22"/>
    <w:rsid w:val="00142175"/>
    <w:rsid w:val="001421AC"/>
    <w:rsid w:val="00142929"/>
    <w:rsid w:val="0014295F"/>
    <w:rsid w:val="001429B8"/>
    <w:rsid w:val="001434DF"/>
    <w:rsid w:val="00143D9B"/>
    <w:rsid w:val="00144832"/>
    <w:rsid w:val="00144E9D"/>
    <w:rsid w:val="001458EA"/>
    <w:rsid w:val="001462C3"/>
    <w:rsid w:val="00146C46"/>
    <w:rsid w:val="00150991"/>
    <w:rsid w:val="00150E58"/>
    <w:rsid w:val="00152708"/>
    <w:rsid w:val="00153471"/>
    <w:rsid w:val="00153982"/>
    <w:rsid w:val="00154A32"/>
    <w:rsid w:val="001552A5"/>
    <w:rsid w:val="001552EF"/>
    <w:rsid w:val="001572E2"/>
    <w:rsid w:val="00157BB6"/>
    <w:rsid w:val="00157C0B"/>
    <w:rsid w:val="00157D8D"/>
    <w:rsid w:val="001601CC"/>
    <w:rsid w:val="00160703"/>
    <w:rsid w:val="00161C21"/>
    <w:rsid w:val="001620D3"/>
    <w:rsid w:val="00162C28"/>
    <w:rsid w:val="00162D70"/>
    <w:rsid w:val="001642BF"/>
    <w:rsid w:val="001644A8"/>
    <w:rsid w:val="00164D94"/>
    <w:rsid w:val="00165C9F"/>
    <w:rsid w:val="00166BC4"/>
    <w:rsid w:val="00166ED7"/>
    <w:rsid w:val="001710C9"/>
    <w:rsid w:val="00171495"/>
    <w:rsid w:val="00171EC6"/>
    <w:rsid w:val="00174BF1"/>
    <w:rsid w:val="00174E3A"/>
    <w:rsid w:val="001752F9"/>
    <w:rsid w:val="00175A65"/>
    <w:rsid w:val="001770F8"/>
    <w:rsid w:val="001774EA"/>
    <w:rsid w:val="00177D9B"/>
    <w:rsid w:val="0018007B"/>
    <w:rsid w:val="00180099"/>
    <w:rsid w:val="001812E7"/>
    <w:rsid w:val="0018197E"/>
    <w:rsid w:val="001821F0"/>
    <w:rsid w:val="00182829"/>
    <w:rsid w:val="001836C1"/>
    <w:rsid w:val="0018481D"/>
    <w:rsid w:val="0018686A"/>
    <w:rsid w:val="00190491"/>
    <w:rsid w:val="00190559"/>
    <w:rsid w:val="001906C6"/>
    <w:rsid w:val="001911FA"/>
    <w:rsid w:val="00191864"/>
    <w:rsid w:val="001919C4"/>
    <w:rsid w:val="00191C43"/>
    <w:rsid w:val="00191E5E"/>
    <w:rsid w:val="00192220"/>
    <w:rsid w:val="00192980"/>
    <w:rsid w:val="00192D42"/>
    <w:rsid w:val="00193783"/>
    <w:rsid w:val="00193AC5"/>
    <w:rsid w:val="00193D75"/>
    <w:rsid w:val="00194BCE"/>
    <w:rsid w:val="001961C5"/>
    <w:rsid w:val="0019637E"/>
    <w:rsid w:val="00196E9A"/>
    <w:rsid w:val="001978D5"/>
    <w:rsid w:val="001A0E7A"/>
    <w:rsid w:val="001A1179"/>
    <w:rsid w:val="001A12FF"/>
    <w:rsid w:val="001A1507"/>
    <w:rsid w:val="001A1B84"/>
    <w:rsid w:val="001A1C68"/>
    <w:rsid w:val="001A1C97"/>
    <w:rsid w:val="001A1CFB"/>
    <w:rsid w:val="001A1DB3"/>
    <w:rsid w:val="001A267E"/>
    <w:rsid w:val="001A28E1"/>
    <w:rsid w:val="001A2CA3"/>
    <w:rsid w:val="001A34AF"/>
    <w:rsid w:val="001A3A4C"/>
    <w:rsid w:val="001A3AD3"/>
    <w:rsid w:val="001A3E23"/>
    <w:rsid w:val="001A5159"/>
    <w:rsid w:val="001A51EE"/>
    <w:rsid w:val="001A5815"/>
    <w:rsid w:val="001A6A8A"/>
    <w:rsid w:val="001A7679"/>
    <w:rsid w:val="001A78DF"/>
    <w:rsid w:val="001A7B2B"/>
    <w:rsid w:val="001A7ED5"/>
    <w:rsid w:val="001B05D3"/>
    <w:rsid w:val="001B2C1D"/>
    <w:rsid w:val="001B31F0"/>
    <w:rsid w:val="001B36DA"/>
    <w:rsid w:val="001B3F32"/>
    <w:rsid w:val="001B455B"/>
    <w:rsid w:val="001B4A15"/>
    <w:rsid w:val="001B5187"/>
    <w:rsid w:val="001B53F5"/>
    <w:rsid w:val="001B6285"/>
    <w:rsid w:val="001B72A4"/>
    <w:rsid w:val="001B73FD"/>
    <w:rsid w:val="001B7F58"/>
    <w:rsid w:val="001C1EC1"/>
    <w:rsid w:val="001C38B9"/>
    <w:rsid w:val="001C4D41"/>
    <w:rsid w:val="001C4E9B"/>
    <w:rsid w:val="001C55B1"/>
    <w:rsid w:val="001C56CE"/>
    <w:rsid w:val="001C5D0D"/>
    <w:rsid w:val="001C6363"/>
    <w:rsid w:val="001C671B"/>
    <w:rsid w:val="001C6BBF"/>
    <w:rsid w:val="001C7C6D"/>
    <w:rsid w:val="001C7ED5"/>
    <w:rsid w:val="001C7F5A"/>
    <w:rsid w:val="001D01B7"/>
    <w:rsid w:val="001D0E60"/>
    <w:rsid w:val="001D0FAF"/>
    <w:rsid w:val="001D2728"/>
    <w:rsid w:val="001D2BB8"/>
    <w:rsid w:val="001D2C82"/>
    <w:rsid w:val="001D429D"/>
    <w:rsid w:val="001D5FF0"/>
    <w:rsid w:val="001D62D0"/>
    <w:rsid w:val="001D64CC"/>
    <w:rsid w:val="001D67F4"/>
    <w:rsid w:val="001D685D"/>
    <w:rsid w:val="001D6958"/>
    <w:rsid w:val="001D6ACF"/>
    <w:rsid w:val="001D6EFE"/>
    <w:rsid w:val="001D7217"/>
    <w:rsid w:val="001E0A57"/>
    <w:rsid w:val="001E146A"/>
    <w:rsid w:val="001E1D41"/>
    <w:rsid w:val="001E2A76"/>
    <w:rsid w:val="001E360C"/>
    <w:rsid w:val="001E3811"/>
    <w:rsid w:val="001E4240"/>
    <w:rsid w:val="001E42AF"/>
    <w:rsid w:val="001E4AD2"/>
    <w:rsid w:val="001E4BE9"/>
    <w:rsid w:val="001E4E4B"/>
    <w:rsid w:val="001E4F63"/>
    <w:rsid w:val="001E573B"/>
    <w:rsid w:val="001E5AB7"/>
    <w:rsid w:val="001E6E6D"/>
    <w:rsid w:val="001E793D"/>
    <w:rsid w:val="001F0923"/>
    <w:rsid w:val="001F1627"/>
    <w:rsid w:val="001F2AA6"/>
    <w:rsid w:val="001F2BC7"/>
    <w:rsid w:val="001F30B1"/>
    <w:rsid w:val="001F34A9"/>
    <w:rsid w:val="001F3ADF"/>
    <w:rsid w:val="001F4B47"/>
    <w:rsid w:val="001F55A8"/>
    <w:rsid w:val="001F5762"/>
    <w:rsid w:val="001F6FF9"/>
    <w:rsid w:val="001F7616"/>
    <w:rsid w:val="00200B87"/>
    <w:rsid w:val="00200C97"/>
    <w:rsid w:val="00201718"/>
    <w:rsid w:val="002019DC"/>
    <w:rsid w:val="00202E06"/>
    <w:rsid w:val="00203141"/>
    <w:rsid w:val="00204FC0"/>
    <w:rsid w:val="0020514B"/>
    <w:rsid w:val="002059D8"/>
    <w:rsid w:val="00206B7A"/>
    <w:rsid w:val="00206C80"/>
    <w:rsid w:val="00206D5C"/>
    <w:rsid w:val="002079A0"/>
    <w:rsid w:val="002104B0"/>
    <w:rsid w:val="0021108F"/>
    <w:rsid w:val="00211543"/>
    <w:rsid w:val="00211824"/>
    <w:rsid w:val="00212312"/>
    <w:rsid w:val="00213826"/>
    <w:rsid w:val="00213C3D"/>
    <w:rsid w:val="00214DA2"/>
    <w:rsid w:val="002153A9"/>
    <w:rsid w:val="0021545E"/>
    <w:rsid w:val="00215A21"/>
    <w:rsid w:val="00216FA4"/>
    <w:rsid w:val="00217EC8"/>
    <w:rsid w:val="00221A24"/>
    <w:rsid w:val="0022213C"/>
    <w:rsid w:val="002221B8"/>
    <w:rsid w:val="0022278E"/>
    <w:rsid w:val="00222B24"/>
    <w:rsid w:val="00222D55"/>
    <w:rsid w:val="00222DB0"/>
    <w:rsid w:val="00224192"/>
    <w:rsid w:val="00224DCA"/>
    <w:rsid w:val="00225205"/>
    <w:rsid w:val="00225D3C"/>
    <w:rsid w:val="00226F77"/>
    <w:rsid w:val="0022762F"/>
    <w:rsid w:val="00227805"/>
    <w:rsid w:val="00227F3E"/>
    <w:rsid w:val="00230361"/>
    <w:rsid w:val="002305C5"/>
    <w:rsid w:val="002307C4"/>
    <w:rsid w:val="002310A1"/>
    <w:rsid w:val="00232AB1"/>
    <w:rsid w:val="00234002"/>
    <w:rsid w:val="00234404"/>
    <w:rsid w:val="002346E7"/>
    <w:rsid w:val="00235AD0"/>
    <w:rsid w:val="00235DB0"/>
    <w:rsid w:val="00236342"/>
    <w:rsid w:val="00236790"/>
    <w:rsid w:val="00237C02"/>
    <w:rsid w:val="00240AD0"/>
    <w:rsid w:val="00240E29"/>
    <w:rsid w:val="00241B40"/>
    <w:rsid w:val="00242568"/>
    <w:rsid w:val="002428D4"/>
    <w:rsid w:val="002434D8"/>
    <w:rsid w:val="00243DEA"/>
    <w:rsid w:val="00244EEE"/>
    <w:rsid w:val="0024538D"/>
    <w:rsid w:val="0024570B"/>
    <w:rsid w:val="0024605B"/>
    <w:rsid w:val="00246FAC"/>
    <w:rsid w:val="00247F7B"/>
    <w:rsid w:val="002500C5"/>
    <w:rsid w:val="00250667"/>
    <w:rsid w:val="002516CB"/>
    <w:rsid w:val="00252251"/>
    <w:rsid w:val="002545C4"/>
    <w:rsid w:val="00256650"/>
    <w:rsid w:val="002572A6"/>
    <w:rsid w:val="00260EF8"/>
    <w:rsid w:val="00261689"/>
    <w:rsid w:val="00261BBE"/>
    <w:rsid w:val="00261FC3"/>
    <w:rsid w:val="00262F27"/>
    <w:rsid w:val="00262FA9"/>
    <w:rsid w:val="002632EF"/>
    <w:rsid w:val="002658A5"/>
    <w:rsid w:val="00265A1A"/>
    <w:rsid w:val="00266FD5"/>
    <w:rsid w:val="00270066"/>
    <w:rsid w:val="00270731"/>
    <w:rsid w:val="00270905"/>
    <w:rsid w:val="00270DA4"/>
    <w:rsid w:val="00270DED"/>
    <w:rsid w:val="00271A3D"/>
    <w:rsid w:val="00272DFA"/>
    <w:rsid w:val="00273757"/>
    <w:rsid w:val="002737ED"/>
    <w:rsid w:val="00273927"/>
    <w:rsid w:val="00273AAB"/>
    <w:rsid w:val="00273F56"/>
    <w:rsid w:val="00273FCE"/>
    <w:rsid w:val="002742D5"/>
    <w:rsid w:val="002743EC"/>
    <w:rsid w:val="00275B59"/>
    <w:rsid w:val="0027601B"/>
    <w:rsid w:val="002761CF"/>
    <w:rsid w:val="0027726E"/>
    <w:rsid w:val="00277283"/>
    <w:rsid w:val="002778E6"/>
    <w:rsid w:val="0027796D"/>
    <w:rsid w:val="0028072C"/>
    <w:rsid w:val="00282386"/>
    <w:rsid w:val="00282D47"/>
    <w:rsid w:val="00284237"/>
    <w:rsid w:val="00284961"/>
    <w:rsid w:val="00284AB9"/>
    <w:rsid w:val="00284AD5"/>
    <w:rsid w:val="00284ED2"/>
    <w:rsid w:val="002853C6"/>
    <w:rsid w:val="00285750"/>
    <w:rsid w:val="00286D7D"/>
    <w:rsid w:val="00286EA3"/>
    <w:rsid w:val="00287E24"/>
    <w:rsid w:val="00292369"/>
    <w:rsid w:val="00294E67"/>
    <w:rsid w:val="00295638"/>
    <w:rsid w:val="00295DE7"/>
    <w:rsid w:val="00296DDB"/>
    <w:rsid w:val="0029700B"/>
    <w:rsid w:val="002975EE"/>
    <w:rsid w:val="002A0692"/>
    <w:rsid w:val="002A1EEC"/>
    <w:rsid w:val="002A29CB"/>
    <w:rsid w:val="002A2EF4"/>
    <w:rsid w:val="002A2F78"/>
    <w:rsid w:val="002A3249"/>
    <w:rsid w:val="002A3652"/>
    <w:rsid w:val="002A4238"/>
    <w:rsid w:val="002A44BA"/>
    <w:rsid w:val="002A45A7"/>
    <w:rsid w:val="002A538A"/>
    <w:rsid w:val="002A5788"/>
    <w:rsid w:val="002A58B0"/>
    <w:rsid w:val="002A5FE7"/>
    <w:rsid w:val="002A6479"/>
    <w:rsid w:val="002A6860"/>
    <w:rsid w:val="002A6EB6"/>
    <w:rsid w:val="002B0312"/>
    <w:rsid w:val="002B1743"/>
    <w:rsid w:val="002B1783"/>
    <w:rsid w:val="002B1B71"/>
    <w:rsid w:val="002B3557"/>
    <w:rsid w:val="002B36D9"/>
    <w:rsid w:val="002B3DB7"/>
    <w:rsid w:val="002B4ABF"/>
    <w:rsid w:val="002B603B"/>
    <w:rsid w:val="002B6BD7"/>
    <w:rsid w:val="002B7C9F"/>
    <w:rsid w:val="002C046F"/>
    <w:rsid w:val="002C0796"/>
    <w:rsid w:val="002C136D"/>
    <w:rsid w:val="002C15E2"/>
    <w:rsid w:val="002C430A"/>
    <w:rsid w:val="002C4718"/>
    <w:rsid w:val="002C4C36"/>
    <w:rsid w:val="002C5B44"/>
    <w:rsid w:val="002C618A"/>
    <w:rsid w:val="002C70D6"/>
    <w:rsid w:val="002D011F"/>
    <w:rsid w:val="002D0212"/>
    <w:rsid w:val="002D0C24"/>
    <w:rsid w:val="002D0E05"/>
    <w:rsid w:val="002D176C"/>
    <w:rsid w:val="002D17ED"/>
    <w:rsid w:val="002D1ED7"/>
    <w:rsid w:val="002D34CB"/>
    <w:rsid w:val="002D3A6A"/>
    <w:rsid w:val="002D4619"/>
    <w:rsid w:val="002D4AAD"/>
    <w:rsid w:val="002D526A"/>
    <w:rsid w:val="002D53ED"/>
    <w:rsid w:val="002D5651"/>
    <w:rsid w:val="002D5736"/>
    <w:rsid w:val="002D7363"/>
    <w:rsid w:val="002D7BDC"/>
    <w:rsid w:val="002D7F9E"/>
    <w:rsid w:val="002E020E"/>
    <w:rsid w:val="002E0F3E"/>
    <w:rsid w:val="002E10EE"/>
    <w:rsid w:val="002E1BE0"/>
    <w:rsid w:val="002E3847"/>
    <w:rsid w:val="002E5091"/>
    <w:rsid w:val="002E5938"/>
    <w:rsid w:val="002F054A"/>
    <w:rsid w:val="002F333C"/>
    <w:rsid w:val="002F4D21"/>
    <w:rsid w:val="002F55C1"/>
    <w:rsid w:val="002F586B"/>
    <w:rsid w:val="002F7689"/>
    <w:rsid w:val="003005B9"/>
    <w:rsid w:val="00302161"/>
    <w:rsid w:val="003026FC"/>
    <w:rsid w:val="00303CBF"/>
    <w:rsid w:val="00303CD4"/>
    <w:rsid w:val="00304950"/>
    <w:rsid w:val="00306C23"/>
    <w:rsid w:val="003129DA"/>
    <w:rsid w:val="00312C2D"/>
    <w:rsid w:val="0031318D"/>
    <w:rsid w:val="00314219"/>
    <w:rsid w:val="003144F2"/>
    <w:rsid w:val="003148DD"/>
    <w:rsid w:val="00314E65"/>
    <w:rsid w:val="003156DE"/>
    <w:rsid w:val="00315715"/>
    <w:rsid w:val="00317045"/>
    <w:rsid w:val="00317274"/>
    <w:rsid w:val="0032050C"/>
    <w:rsid w:val="00320A72"/>
    <w:rsid w:val="00321736"/>
    <w:rsid w:val="00321C9F"/>
    <w:rsid w:val="00321E17"/>
    <w:rsid w:val="0032297E"/>
    <w:rsid w:val="00322C40"/>
    <w:rsid w:val="00324350"/>
    <w:rsid w:val="00324455"/>
    <w:rsid w:val="00324A6C"/>
    <w:rsid w:val="0032528F"/>
    <w:rsid w:val="0032584C"/>
    <w:rsid w:val="003275BE"/>
    <w:rsid w:val="00327B2C"/>
    <w:rsid w:val="003314DD"/>
    <w:rsid w:val="00331BB6"/>
    <w:rsid w:val="00333042"/>
    <w:rsid w:val="003331BC"/>
    <w:rsid w:val="00333249"/>
    <w:rsid w:val="003339C0"/>
    <w:rsid w:val="00334878"/>
    <w:rsid w:val="00335334"/>
    <w:rsid w:val="00335F57"/>
    <w:rsid w:val="0033643F"/>
    <w:rsid w:val="003368BF"/>
    <w:rsid w:val="00337329"/>
    <w:rsid w:val="003401D0"/>
    <w:rsid w:val="003404BB"/>
    <w:rsid w:val="003405B8"/>
    <w:rsid w:val="00340FDD"/>
    <w:rsid w:val="00341033"/>
    <w:rsid w:val="0034107C"/>
    <w:rsid w:val="003413E4"/>
    <w:rsid w:val="0034199D"/>
    <w:rsid w:val="00341DED"/>
    <w:rsid w:val="00342024"/>
    <w:rsid w:val="00344047"/>
    <w:rsid w:val="0034412C"/>
    <w:rsid w:val="003441F6"/>
    <w:rsid w:val="00344405"/>
    <w:rsid w:val="0034580C"/>
    <w:rsid w:val="00345ECD"/>
    <w:rsid w:val="00347484"/>
    <w:rsid w:val="00347BCC"/>
    <w:rsid w:val="0035012A"/>
    <w:rsid w:val="00350226"/>
    <w:rsid w:val="00350465"/>
    <w:rsid w:val="00351331"/>
    <w:rsid w:val="00352C69"/>
    <w:rsid w:val="0035487C"/>
    <w:rsid w:val="00354C69"/>
    <w:rsid w:val="00354FC2"/>
    <w:rsid w:val="00355D6B"/>
    <w:rsid w:val="003568C3"/>
    <w:rsid w:val="00356D42"/>
    <w:rsid w:val="00356EF3"/>
    <w:rsid w:val="003570F7"/>
    <w:rsid w:val="0035786A"/>
    <w:rsid w:val="00357C7F"/>
    <w:rsid w:val="00357EB9"/>
    <w:rsid w:val="00361091"/>
    <w:rsid w:val="00361707"/>
    <w:rsid w:val="003631FE"/>
    <w:rsid w:val="0036343A"/>
    <w:rsid w:val="00363E73"/>
    <w:rsid w:val="003647B9"/>
    <w:rsid w:val="003651C9"/>
    <w:rsid w:val="003653A7"/>
    <w:rsid w:val="0036590B"/>
    <w:rsid w:val="003662DC"/>
    <w:rsid w:val="00367A5F"/>
    <w:rsid w:val="0037066F"/>
    <w:rsid w:val="00370EE1"/>
    <w:rsid w:val="00371519"/>
    <w:rsid w:val="00371523"/>
    <w:rsid w:val="00372633"/>
    <w:rsid w:val="00372E13"/>
    <w:rsid w:val="00372E8B"/>
    <w:rsid w:val="00373CDA"/>
    <w:rsid w:val="00373F8E"/>
    <w:rsid w:val="0037465B"/>
    <w:rsid w:val="0037480F"/>
    <w:rsid w:val="00374D62"/>
    <w:rsid w:val="00376B3A"/>
    <w:rsid w:val="003771B4"/>
    <w:rsid w:val="003771D5"/>
    <w:rsid w:val="00380499"/>
    <w:rsid w:val="003810F7"/>
    <w:rsid w:val="00381E42"/>
    <w:rsid w:val="00382349"/>
    <w:rsid w:val="0038331F"/>
    <w:rsid w:val="00383542"/>
    <w:rsid w:val="003862AF"/>
    <w:rsid w:val="00386CD6"/>
    <w:rsid w:val="00390604"/>
    <w:rsid w:val="003912FC"/>
    <w:rsid w:val="003916E0"/>
    <w:rsid w:val="003929C5"/>
    <w:rsid w:val="0039471C"/>
    <w:rsid w:val="003960F4"/>
    <w:rsid w:val="00396318"/>
    <w:rsid w:val="0039660F"/>
    <w:rsid w:val="00396771"/>
    <w:rsid w:val="0039679A"/>
    <w:rsid w:val="00397147"/>
    <w:rsid w:val="00397E0D"/>
    <w:rsid w:val="003A1868"/>
    <w:rsid w:val="003A2100"/>
    <w:rsid w:val="003A229D"/>
    <w:rsid w:val="003A23A9"/>
    <w:rsid w:val="003A2A31"/>
    <w:rsid w:val="003A4371"/>
    <w:rsid w:val="003A4579"/>
    <w:rsid w:val="003A5426"/>
    <w:rsid w:val="003A6661"/>
    <w:rsid w:val="003A7C7B"/>
    <w:rsid w:val="003A7CC5"/>
    <w:rsid w:val="003B0C9E"/>
    <w:rsid w:val="003B1002"/>
    <w:rsid w:val="003B1501"/>
    <w:rsid w:val="003B27E4"/>
    <w:rsid w:val="003B4608"/>
    <w:rsid w:val="003B579A"/>
    <w:rsid w:val="003B76CF"/>
    <w:rsid w:val="003B7B8C"/>
    <w:rsid w:val="003C025F"/>
    <w:rsid w:val="003C1701"/>
    <w:rsid w:val="003C18F1"/>
    <w:rsid w:val="003C38C7"/>
    <w:rsid w:val="003C3C59"/>
    <w:rsid w:val="003C4A8F"/>
    <w:rsid w:val="003C4D6D"/>
    <w:rsid w:val="003C4EFD"/>
    <w:rsid w:val="003C4FAE"/>
    <w:rsid w:val="003C6A29"/>
    <w:rsid w:val="003C6D13"/>
    <w:rsid w:val="003C6F5E"/>
    <w:rsid w:val="003C7B50"/>
    <w:rsid w:val="003C7BCA"/>
    <w:rsid w:val="003C7EB7"/>
    <w:rsid w:val="003D061A"/>
    <w:rsid w:val="003D08EC"/>
    <w:rsid w:val="003D1CB7"/>
    <w:rsid w:val="003D4983"/>
    <w:rsid w:val="003D530E"/>
    <w:rsid w:val="003D5EB5"/>
    <w:rsid w:val="003D7B71"/>
    <w:rsid w:val="003E014E"/>
    <w:rsid w:val="003E07A5"/>
    <w:rsid w:val="003E0CC7"/>
    <w:rsid w:val="003E0D37"/>
    <w:rsid w:val="003E1023"/>
    <w:rsid w:val="003E2503"/>
    <w:rsid w:val="003E25A2"/>
    <w:rsid w:val="003E268E"/>
    <w:rsid w:val="003E35FF"/>
    <w:rsid w:val="003E3CD3"/>
    <w:rsid w:val="003E4DF7"/>
    <w:rsid w:val="003E54EB"/>
    <w:rsid w:val="003E5BC7"/>
    <w:rsid w:val="003E68DD"/>
    <w:rsid w:val="003E71C6"/>
    <w:rsid w:val="003F006E"/>
    <w:rsid w:val="003F021A"/>
    <w:rsid w:val="003F11F3"/>
    <w:rsid w:val="003F18C8"/>
    <w:rsid w:val="003F3768"/>
    <w:rsid w:val="003F4188"/>
    <w:rsid w:val="003F4404"/>
    <w:rsid w:val="003F4ADA"/>
    <w:rsid w:val="003F4B0C"/>
    <w:rsid w:val="003F4B58"/>
    <w:rsid w:val="003F582B"/>
    <w:rsid w:val="003F65C0"/>
    <w:rsid w:val="003F65C3"/>
    <w:rsid w:val="003F6827"/>
    <w:rsid w:val="003F6858"/>
    <w:rsid w:val="003F6B54"/>
    <w:rsid w:val="003F6E5C"/>
    <w:rsid w:val="003F7FB4"/>
    <w:rsid w:val="004013C6"/>
    <w:rsid w:val="00401E8C"/>
    <w:rsid w:val="0040346A"/>
    <w:rsid w:val="00404AF5"/>
    <w:rsid w:val="00404EFF"/>
    <w:rsid w:val="004051D8"/>
    <w:rsid w:val="00405627"/>
    <w:rsid w:val="00405F53"/>
    <w:rsid w:val="00405FD9"/>
    <w:rsid w:val="00406398"/>
    <w:rsid w:val="00406725"/>
    <w:rsid w:val="00406773"/>
    <w:rsid w:val="00406775"/>
    <w:rsid w:val="00406987"/>
    <w:rsid w:val="00406ED6"/>
    <w:rsid w:val="00406FFB"/>
    <w:rsid w:val="00407554"/>
    <w:rsid w:val="0040788D"/>
    <w:rsid w:val="00410B6A"/>
    <w:rsid w:val="00410DE5"/>
    <w:rsid w:val="0041150F"/>
    <w:rsid w:val="00411F9E"/>
    <w:rsid w:val="004130DB"/>
    <w:rsid w:val="00413D67"/>
    <w:rsid w:val="00414E74"/>
    <w:rsid w:val="00415A73"/>
    <w:rsid w:val="00415DB8"/>
    <w:rsid w:val="00415F52"/>
    <w:rsid w:val="0041752C"/>
    <w:rsid w:val="00417FE3"/>
    <w:rsid w:val="00421C94"/>
    <w:rsid w:val="00421F69"/>
    <w:rsid w:val="00422DF4"/>
    <w:rsid w:val="004237D4"/>
    <w:rsid w:val="004239D2"/>
    <w:rsid w:val="00423E91"/>
    <w:rsid w:val="004241AC"/>
    <w:rsid w:val="004242AC"/>
    <w:rsid w:val="00424FEF"/>
    <w:rsid w:val="0042559C"/>
    <w:rsid w:val="00426361"/>
    <w:rsid w:val="004279AD"/>
    <w:rsid w:val="004309FC"/>
    <w:rsid w:val="00431463"/>
    <w:rsid w:val="00432683"/>
    <w:rsid w:val="004331A8"/>
    <w:rsid w:val="00433703"/>
    <w:rsid w:val="00433978"/>
    <w:rsid w:val="00435A22"/>
    <w:rsid w:val="00435A89"/>
    <w:rsid w:val="004369FC"/>
    <w:rsid w:val="00436B64"/>
    <w:rsid w:val="00436BD8"/>
    <w:rsid w:val="004370E5"/>
    <w:rsid w:val="0043714B"/>
    <w:rsid w:val="00440B59"/>
    <w:rsid w:val="00440E86"/>
    <w:rsid w:val="0044129D"/>
    <w:rsid w:val="00441872"/>
    <w:rsid w:val="004433AA"/>
    <w:rsid w:val="00443DBF"/>
    <w:rsid w:val="00444921"/>
    <w:rsid w:val="00444BB6"/>
    <w:rsid w:val="00444CC1"/>
    <w:rsid w:val="0044549B"/>
    <w:rsid w:val="004457DA"/>
    <w:rsid w:val="00446251"/>
    <w:rsid w:val="00446FE4"/>
    <w:rsid w:val="0045005A"/>
    <w:rsid w:val="0045025D"/>
    <w:rsid w:val="00450F72"/>
    <w:rsid w:val="004523D5"/>
    <w:rsid w:val="0045258A"/>
    <w:rsid w:val="004525BF"/>
    <w:rsid w:val="00454459"/>
    <w:rsid w:val="00454463"/>
    <w:rsid w:val="0045451F"/>
    <w:rsid w:val="00454834"/>
    <w:rsid w:val="00455200"/>
    <w:rsid w:val="00455C51"/>
    <w:rsid w:val="00456A58"/>
    <w:rsid w:val="004600D3"/>
    <w:rsid w:val="00460984"/>
    <w:rsid w:val="00461964"/>
    <w:rsid w:val="00461D20"/>
    <w:rsid w:val="004623A9"/>
    <w:rsid w:val="00462729"/>
    <w:rsid w:val="004629BE"/>
    <w:rsid w:val="0046402D"/>
    <w:rsid w:val="004643B1"/>
    <w:rsid w:val="00465EBD"/>
    <w:rsid w:val="004672A6"/>
    <w:rsid w:val="0047033D"/>
    <w:rsid w:val="00470569"/>
    <w:rsid w:val="00470CE2"/>
    <w:rsid w:val="004711F2"/>
    <w:rsid w:val="004729BF"/>
    <w:rsid w:val="00473087"/>
    <w:rsid w:val="00474155"/>
    <w:rsid w:val="00475832"/>
    <w:rsid w:val="0047774B"/>
    <w:rsid w:val="00477CF0"/>
    <w:rsid w:val="00481537"/>
    <w:rsid w:val="00481B09"/>
    <w:rsid w:val="00481CAD"/>
    <w:rsid w:val="00481E38"/>
    <w:rsid w:val="00481E96"/>
    <w:rsid w:val="00481FD9"/>
    <w:rsid w:val="00482266"/>
    <w:rsid w:val="00482F07"/>
    <w:rsid w:val="00483742"/>
    <w:rsid w:val="004839B8"/>
    <w:rsid w:val="004839D4"/>
    <w:rsid w:val="00484AE2"/>
    <w:rsid w:val="00484D75"/>
    <w:rsid w:val="0048578A"/>
    <w:rsid w:val="00486338"/>
    <w:rsid w:val="004865AA"/>
    <w:rsid w:val="00486744"/>
    <w:rsid w:val="00487E07"/>
    <w:rsid w:val="00490D2A"/>
    <w:rsid w:val="004912B5"/>
    <w:rsid w:val="00491A73"/>
    <w:rsid w:val="00491E82"/>
    <w:rsid w:val="004934CE"/>
    <w:rsid w:val="00493E23"/>
    <w:rsid w:val="00493E71"/>
    <w:rsid w:val="00494886"/>
    <w:rsid w:val="00494A1F"/>
    <w:rsid w:val="004953C9"/>
    <w:rsid w:val="00495504"/>
    <w:rsid w:val="00495865"/>
    <w:rsid w:val="00497483"/>
    <w:rsid w:val="00497534"/>
    <w:rsid w:val="004A03D2"/>
    <w:rsid w:val="004A0480"/>
    <w:rsid w:val="004A0B5D"/>
    <w:rsid w:val="004A1B42"/>
    <w:rsid w:val="004A1F0C"/>
    <w:rsid w:val="004A2009"/>
    <w:rsid w:val="004A20D1"/>
    <w:rsid w:val="004A5330"/>
    <w:rsid w:val="004A53E0"/>
    <w:rsid w:val="004A56BF"/>
    <w:rsid w:val="004A6B62"/>
    <w:rsid w:val="004A6DA2"/>
    <w:rsid w:val="004A6F9D"/>
    <w:rsid w:val="004A7976"/>
    <w:rsid w:val="004A7A8A"/>
    <w:rsid w:val="004A7C3C"/>
    <w:rsid w:val="004B0269"/>
    <w:rsid w:val="004B0546"/>
    <w:rsid w:val="004B0B65"/>
    <w:rsid w:val="004B1040"/>
    <w:rsid w:val="004B1331"/>
    <w:rsid w:val="004B2CB9"/>
    <w:rsid w:val="004B2D25"/>
    <w:rsid w:val="004B3226"/>
    <w:rsid w:val="004B3AF8"/>
    <w:rsid w:val="004B4112"/>
    <w:rsid w:val="004B5632"/>
    <w:rsid w:val="004B66E0"/>
    <w:rsid w:val="004B7391"/>
    <w:rsid w:val="004B7646"/>
    <w:rsid w:val="004C05C6"/>
    <w:rsid w:val="004C1C8C"/>
    <w:rsid w:val="004C1E0E"/>
    <w:rsid w:val="004C25E1"/>
    <w:rsid w:val="004C266E"/>
    <w:rsid w:val="004C2F60"/>
    <w:rsid w:val="004C31C5"/>
    <w:rsid w:val="004C3236"/>
    <w:rsid w:val="004C471B"/>
    <w:rsid w:val="004C4E8D"/>
    <w:rsid w:val="004C4F66"/>
    <w:rsid w:val="004C528E"/>
    <w:rsid w:val="004C5493"/>
    <w:rsid w:val="004C6437"/>
    <w:rsid w:val="004C6FFA"/>
    <w:rsid w:val="004C784C"/>
    <w:rsid w:val="004D05EA"/>
    <w:rsid w:val="004D26B8"/>
    <w:rsid w:val="004D39C2"/>
    <w:rsid w:val="004D3B25"/>
    <w:rsid w:val="004D46E1"/>
    <w:rsid w:val="004D6046"/>
    <w:rsid w:val="004D61C1"/>
    <w:rsid w:val="004D6766"/>
    <w:rsid w:val="004D716B"/>
    <w:rsid w:val="004D76CC"/>
    <w:rsid w:val="004D7A5C"/>
    <w:rsid w:val="004E09C4"/>
    <w:rsid w:val="004E11BC"/>
    <w:rsid w:val="004E172D"/>
    <w:rsid w:val="004E1CD7"/>
    <w:rsid w:val="004E1F69"/>
    <w:rsid w:val="004E3432"/>
    <w:rsid w:val="004E478C"/>
    <w:rsid w:val="004E5341"/>
    <w:rsid w:val="004E55F9"/>
    <w:rsid w:val="004E71A3"/>
    <w:rsid w:val="004E71F6"/>
    <w:rsid w:val="004E7CE1"/>
    <w:rsid w:val="004F0463"/>
    <w:rsid w:val="004F07F7"/>
    <w:rsid w:val="004F1150"/>
    <w:rsid w:val="004F124A"/>
    <w:rsid w:val="004F1850"/>
    <w:rsid w:val="004F1B08"/>
    <w:rsid w:val="004F1E8F"/>
    <w:rsid w:val="004F218B"/>
    <w:rsid w:val="004F2678"/>
    <w:rsid w:val="004F333C"/>
    <w:rsid w:val="004F3751"/>
    <w:rsid w:val="004F4555"/>
    <w:rsid w:val="004F5972"/>
    <w:rsid w:val="004F5D81"/>
    <w:rsid w:val="004F70AE"/>
    <w:rsid w:val="004F7383"/>
    <w:rsid w:val="004F7565"/>
    <w:rsid w:val="004F7A34"/>
    <w:rsid w:val="004F7A84"/>
    <w:rsid w:val="00500F86"/>
    <w:rsid w:val="00502385"/>
    <w:rsid w:val="00502438"/>
    <w:rsid w:val="0050252C"/>
    <w:rsid w:val="0050256E"/>
    <w:rsid w:val="005034D0"/>
    <w:rsid w:val="00503F8E"/>
    <w:rsid w:val="00504035"/>
    <w:rsid w:val="00504B01"/>
    <w:rsid w:val="0050517C"/>
    <w:rsid w:val="0050532A"/>
    <w:rsid w:val="00505F28"/>
    <w:rsid w:val="00506355"/>
    <w:rsid w:val="0050779C"/>
    <w:rsid w:val="005079F7"/>
    <w:rsid w:val="00507C87"/>
    <w:rsid w:val="0051050B"/>
    <w:rsid w:val="00510620"/>
    <w:rsid w:val="00511202"/>
    <w:rsid w:val="00512B2A"/>
    <w:rsid w:val="00512BEA"/>
    <w:rsid w:val="00515ED6"/>
    <w:rsid w:val="005160DF"/>
    <w:rsid w:val="005160FC"/>
    <w:rsid w:val="00517407"/>
    <w:rsid w:val="00517493"/>
    <w:rsid w:val="00517A61"/>
    <w:rsid w:val="005204BC"/>
    <w:rsid w:val="00520E29"/>
    <w:rsid w:val="0052270A"/>
    <w:rsid w:val="00522FD0"/>
    <w:rsid w:val="005239F6"/>
    <w:rsid w:val="00524C1D"/>
    <w:rsid w:val="005252F5"/>
    <w:rsid w:val="005258FB"/>
    <w:rsid w:val="00525DDA"/>
    <w:rsid w:val="00526F0F"/>
    <w:rsid w:val="00527C68"/>
    <w:rsid w:val="00527D74"/>
    <w:rsid w:val="005300A1"/>
    <w:rsid w:val="00530570"/>
    <w:rsid w:val="005305C4"/>
    <w:rsid w:val="0053109A"/>
    <w:rsid w:val="00531641"/>
    <w:rsid w:val="00531B39"/>
    <w:rsid w:val="00531BCC"/>
    <w:rsid w:val="00532ABF"/>
    <w:rsid w:val="00533348"/>
    <w:rsid w:val="005338C8"/>
    <w:rsid w:val="005339BD"/>
    <w:rsid w:val="00534CEE"/>
    <w:rsid w:val="00535371"/>
    <w:rsid w:val="005353EE"/>
    <w:rsid w:val="0053626C"/>
    <w:rsid w:val="00536B20"/>
    <w:rsid w:val="005372F7"/>
    <w:rsid w:val="0053740F"/>
    <w:rsid w:val="005375D0"/>
    <w:rsid w:val="00537AC2"/>
    <w:rsid w:val="005400EF"/>
    <w:rsid w:val="00541629"/>
    <w:rsid w:val="0054184D"/>
    <w:rsid w:val="00541FEE"/>
    <w:rsid w:val="005422E1"/>
    <w:rsid w:val="00542723"/>
    <w:rsid w:val="00542BB8"/>
    <w:rsid w:val="00543E42"/>
    <w:rsid w:val="00544F53"/>
    <w:rsid w:val="00545ADD"/>
    <w:rsid w:val="005464E6"/>
    <w:rsid w:val="0054687D"/>
    <w:rsid w:val="00547D63"/>
    <w:rsid w:val="005505F2"/>
    <w:rsid w:val="005515B1"/>
    <w:rsid w:val="00552B1C"/>
    <w:rsid w:val="005559CB"/>
    <w:rsid w:val="00556169"/>
    <w:rsid w:val="00560084"/>
    <w:rsid w:val="005602CC"/>
    <w:rsid w:val="005604BD"/>
    <w:rsid w:val="00562402"/>
    <w:rsid w:val="005624F1"/>
    <w:rsid w:val="00562D58"/>
    <w:rsid w:val="005632AE"/>
    <w:rsid w:val="00563CAA"/>
    <w:rsid w:val="00563D6F"/>
    <w:rsid w:val="0056429F"/>
    <w:rsid w:val="005643E6"/>
    <w:rsid w:val="0056513E"/>
    <w:rsid w:val="00565A86"/>
    <w:rsid w:val="00565DD5"/>
    <w:rsid w:val="0056684A"/>
    <w:rsid w:val="00566B6C"/>
    <w:rsid w:val="0056740C"/>
    <w:rsid w:val="005676E5"/>
    <w:rsid w:val="005705EB"/>
    <w:rsid w:val="005706CA"/>
    <w:rsid w:val="005707F3"/>
    <w:rsid w:val="00570A9D"/>
    <w:rsid w:val="00570BD7"/>
    <w:rsid w:val="00570ED2"/>
    <w:rsid w:val="00570F53"/>
    <w:rsid w:val="0057127C"/>
    <w:rsid w:val="005720AA"/>
    <w:rsid w:val="005725E7"/>
    <w:rsid w:val="00572C7A"/>
    <w:rsid w:val="005736E9"/>
    <w:rsid w:val="005742A3"/>
    <w:rsid w:val="00575901"/>
    <w:rsid w:val="00576DCB"/>
    <w:rsid w:val="00577112"/>
    <w:rsid w:val="005775E2"/>
    <w:rsid w:val="005777D7"/>
    <w:rsid w:val="00577AAC"/>
    <w:rsid w:val="00582955"/>
    <w:rsid w:val="00582B57"/>
    <w:rsid w:val="005838E1"/>
    <w:rsid w:val="005838EE"/>
    <w:rsid w:val="00583CF8"/>
    <w:rsid w:val="00585324"/>
    <w:rsid w:val="0058561A"/>
    <w:rsid w:val="005856D4"/>
    <w:rsid w:val="00585D86"/>
    <w:rsid w:val="0058613F"/>
    <w:rsid w:val="005869DE"/>
    <w:rsid w:val="005876B1"/>
    <w:rsid w:val="00591C5A"/>
    <w:rsid w:val="00592459"/>
    <w:rsid w:val="00593B07"/>
    <w:rsid w:val="00593CDD"/>
    <w:rsid w:val="00595178"/>
    <w:rsid w:val="005955C3"/>
    <w:rsid w:val="005956D0"/>
    <w:rsid w:val="005960BC"/>
    <w:rsid w:val="00596843"/>
    <w:rsid w:val="0059693A"/>
    <w:rsid w:val="005969FF"/>
    <w:rsid w:val="00596CC9"/>
    <w:rsid w:val="00597F4A"/>
    <w:rsid w:val="005A003D"/>
    <w:rsid w:val="005A02F2"/>
    <w:rsid w:val="005A09D2"/>
    <w:rsid w:val="005A0B98"/>
    <w:rsid w:val="005A22F8"/>
    <w:rsid w:val="005A2BD9"/>
    <w:rsid w:val="005A3047"/>
    <w:rsid w:val="005A574F"/>
    <w:rsid w:val="005A6157"/>
    <w:rsid w:val="005A6BE0"/>
    <w:rsid w:val="005A6D99"/>
    <w:rsid w:val="005A7274"/>
    <w:rsid w:val="005B0BF9"/>
    <w:rsid w:val="005B18C5"/>
    <w:rsid w:val="005B191C"/>
    <w:rsid w:val="005B1A07"/>
    <w:rsid w:val="005B2401"/>
    <w:rsid w:val="005B24C5"/>
    <w:rsid w:val="005B3E39"/>
    <w:rsid w:val="005B4367"/>
    <w:rsid w:val="005B4E34"/>
    <w:rsid w:val="005B54CD"/>
    <w:rsid w:val="005B5A9B"/>
    <w:rsid w:val="005B5ED8"/>
    <w:rsid w:val="005B7183"/>
    <w:rsid w:val="005C016B"/>
    <w:rsid w:val="005C11E5"/>
    <w:rsid w:val="005C1994"/>
    <w:rsid w:val="005C2274"/>
    <w:rsid w:val="005C2DF1"/>
    <w:rsid w:val="005C36C1"/>
    <w:rsid w:val="005C3874"/>
    <w:rsid w:val="005C4664"/>
    <w:rsid w:val="005C4B14"/>
    <w:rsid w:val="005C5F29"/>
    <w:rsid w:val="005C6391"/>
    <w:rsid w:val="005C6916"/>
    <w:rsid w:val="005C75DC"/>
    <w:rsid w:val="005C7BDD"/>
    <w:rsid w:val="005D10A6"/>
    <w:rsid w:val="005D175D"/>
    <w:rsid w:val="005D2213"/>
    <w:rsid w:val="005D22E4"/>
    <w:rsid w:val="005D41BB"/>
    <w:rsid w:val="005D4652"/>
    <w:rsid w:val="005D47BF"/>
    <w:rsid w:val="005D51B9"/>
    <w:rsid w:val="005D60E9"/>
    <w:rsid w:val="005D61CC"/>
    <w:rsid w:val="005D6525"/>
    <w:rsid w:val="005D68AE"/>
    <w:rsid w:val="005D6D18"/>
    <w:rsid w:val="005D756B"/>
    <w:rsid w:val="005D7B19"/>
    <w:rsid w:val="005E05D3"/>
    <w:rsid w:val="005E093C"/>
    <w:rsid w:val="005E105A"/>
    <w:rsid w:val="005E15FF"/>
    <w:rsid w:val="005E353B"/>
    <w:rsid w:val="005E3DEE"/>
    <w:rsid w:val="005E45C6"/>
    <w:rsid w:val="005E4BB6"/>
    <w:rsid w:val="005E564E"/>
    <w:rsid w:val="005E5708"/>
    <w:rsid w:val="005E5E17"/>
    <w:rsid w:val="005E658B"/>
    <w:rsid w:val="005F035E"/>
    <w:rsid w:val="005F2218"/>
    <w:rsid w:val="005F233B"/>
    <w:rsid w:val="005F2974"/>
    <w:rsid w:val="005F2C5C"/>
    <w:rsid w:val="005F35C4"/>
    <w:rsid w:val="005F417D"/>
    <w:rsid w:val="005F43C5"/>
    <w:rsid w:val="005F4521"/>
    <w:rsid w:val="005F4B36"/>
    <w:rsid w:val="005F52C0"/>
    <w:rsid w:val="005F5F97"/>
    <w:rsid w:val="005F64CE"/>
    <w:rsid w:val="005F684B"/>
    <w:rsid w:val="00601482"/>
    <w:rsid w:val="00601489"/>
    <w:rsid w:val="00602008"/>
    <w:rsid w:val="00602AA3"/>
    <w:rsid w:val="0060336C"/>
    <w:rsid w:val="0060449D"/>
    <w:rsid w:val="006048B9"/>
    <w:rsid w:val="00604C3B"/>
    <w:rsid w:val="00605E19"/>
    <w:rsid w:val="00605F7F"/>
    <w:rsid w:val="00606993"/>
    <w:rsid w:val="00606E94"/>
    <w:rsid w:val="006076A7"/>
    <w:rsid w:val="0061073E"/>
    <w:rsid w:val="00610F4C"/>
    <w:rsid w:val="0061261A"/>
    <w:rsid w:val="00612C11"/>
    <w:rsid w:val="006133F1"/>
    <w:rsid w:val="0061347F"/>
    <w:rsid w:val="00613E08"/>
    <w:rsid w:val="00614D9E"/>
    <w:rsid w:val="00615886"/>
    <w:rsid w:val="00615B4B"/>
    <w:rsid w:val="00616520"/>
    <w:rsid w:val="00617A6F"/>
    <w:rsid w:val="00617BCD"/>
    <w:rsid w:val="00620E39"/>
    <w:rsid w:val="0062156E"/>
    <w:rsid w:val="006215F7"/>
    <w:rsid w:val="006217AD"/>
    <w:rsid w:val="006217FD"/>
    <w:rsid w:val="00621D20"/>
    <w:rsid w:val="00621E50"/>
    <w:rsid w:val="006224FD"/>
    <w:rsid w:val="0062288C"/>
    <w:rsid w:val="006228AD"/>
    <w:rsid w:val="00623CAE"/>
    <w:rsid w:val="00624F51"/>
    <w:rsid w:val="006256BD"/>
    <w:rsid w:val="00625F69"/>
    <w:rsid w:val="006266F9"/>
    <w:rsid w:val="0062696E"/>
    <w:rsid w:val="00627EAB"/>
    <w:rsid w:val="006308A0"/>
    <w:rsid w:val="006312E8"/>
    <w:rsid w:val="00631A98"/>
    <w:rsid w:val="006338C1"/>
    <w:rsid w:val="006340DC"/>
    <w:rsid w:val="0063423C"/>
    <w:rsid w:val="0063458F"/>
    <w:rsid w:val="00634A8A"/>
    <w:rsid w:val="00634CC4"/>
    <w:rsid w:val="00634DFC"/>
    <w:rsid w:val="00636671"/>
    <w:rsid w:val="00636E78"/>
    <w:rsid w:val="00637882"/>
    <w:rsid w:val="006404D9"/>
    <w:rsid w:val="00640613"/>
    <w:rsid w:val="006417D8"/>
    <w:rsid w:val="00641873"/>
    <w:rsid w:val="00641C0E"/>
    <w:rsid w:val="00641F45"/>
    <w:rsid w:val="00643379"/>
    <w:rsid w:val="00644688"/>
    <w:rsid w:val="00645D46"/>
    <w:rsid w:val="006463FC"/>
    <w:rsid w:val="00646A10"/>
    <w:rsid w:val="00646C29"/>
    <w:rsid w:val="00647218"/>
    <w:rsid w:val="00647453"/>
    <w:rsid w:val="00647C69"/>
    <w:rsid w:val="006509E1"/>
    <w:rsid w:val="0065174D"/>
    <w:rsid w:val="00651FD0"/>
    <w:rsid w:val="00652057"/>
    <w:rsid w:val="006527BA"/>
    <w:rsid w:val="0065286B"/>
    <w:rsid w:val="00652A56"/>
    <w:rsid w:val="00652B24"/>
    <w:rsid w:val="00652C0E"/>
    <w:rsid w:val="00653855"/>
    <w:rsid w:val="00654A6E"/>
    <w:rsid w:val="00654E23"/>
    <w:rsid w:val="00654FFE"/>
    <w:rsid w:val="0065507A"/>
    <w:rsid w:val="0065525A"/>
    <w:rsid w:val="006554EA"/>
    <w:rsid w:val="0065628D"/>
    <w:rsid w:val="006564BB"/>
    <w:rsid w:val="0065650A"/>
    <w:rsid w:val="006565B4"/>
    <w:rsid w:val="00656624"/>
    <w:rsid w:val="0065683B"/>
    <w:rsid w:val="006569EF"/>
    <w:rsid w:val="00656B65"/>
    <w:rsid w:val="00657AD5"/>
    <w:rsid w:val="00660BC5"/>
    <w:rsid w:val="00660CFC"/>
    <w:rsid w:val="006615EB"/>
    <w:rsid w:val="0066269B"/>
    <w:rsid w:val="0066486F"/>
    <w:rsid w:val="00664F58"/>
    <w:rsid w:val="006657F5"/>
    <w:rsid w:val="006666B0"/>
    <w:rsid w:val="00666BF2"/>
    <w:rsid w:val="0066761A"/>
    <w:rsid w:val="0067029A"/>
    <w:rsid w:val="00672C27"/>
    <w:rsid w:val="00673298"/>
    <w:rsid w:val="00674C38"/>
    <w:rsid w:val="00674C66"/>
    <w:rsid w:val="0067524D"/>
    <w:rsid w:val="00675DAA"/>
    <w:rsid w:val="00676918"/>
    <w:rsid w:val="00680E40"/>
    <w:rsid w:val="00681512"/>
    <w:rsid w:val="0068243B"/>
    <w:rsid w:val="00682A41"/>
    <w:rsid w:val="006830F0"/>
    <w:rsid w:val="00683961"/>
    <w:rsid w:val="00684B72"/>
    <w:rsid w:val="00684C96"/>
    <w:rsid w:val="00686649"/>
    <w:rsid w:val="00686806"/>
    <w:rsid w:val="006868BC"/>
    <w:rsid w:val="006875EB"/>
    <w:rsid w:val="00687648"/>
    <w:rsid w:val="006879A0"/>
    <w:rsid w:val="0069083E"/>
    <w:rsid w:val="00691B75"/>
    <w:rsid w:val="00691F68"/>
    <w:rsid w:val="0069356A"/>
    <w:rsid w:val="00693BF3"/>
    <w:rsid w:val="00693EAF"/>
    <w:rsid w:val="00694090"/>
    <w:rsid w:val="00694138"/>
    <w:rsid w:val="00694314"/>
    <w:rsid w:val="00694429"/>
    <w:rsid w:val="00695521"/>
    <w:rsid w:val="00696257"/>
    <w:rsid w:val="00696F36"/>
    <w:rsid w:val="006971EF"/>
    <w:rsid w:val="006973F9"/>
    <w:rsid w:val="006A0061"/>
    <w:rsid w:val="006A1084"/>
    <w:rsid w:val="006A1955"/>
    <w:rsid w:val="006A1C7B"/>
    <w:rsid w:val="006A22E6"/>
    <w:rsid w:val="006A2397"/>
    <w:rsid w:val="006A31C2"/>
    <w:rsid w:val="006A3546"/>
    <w:rsid w:val="006A3F01"/>
    <w:rsid w:val="006A4825"/>
    <w:rsid w:val="006A4D06"/>
    <w:rsid w:val="006A5C13"/>
    <w:rsid w:val="006A5DA0"/>
    <w:rsid w:val="006A5E5C"/>
    <w:rsid w:val="006A645E"/>
    <w:rsid w:val="006A6846"/>
    <w:rsid w:val="006A7291"/>
    <w:rsid w:val="006B08A0"/>
    <w:rsid w:val="006B0E29"/>
    <w:rsid w:val="006B3A5A"/>
    <w:rsid w:val="006B3B2F"/>
    <w:rsid w:val="006B4BF3"/>
    <w:rsid w:val="006B4F25"/>
    <w:rsid w:val="006B55FD"/>
    <w:rsid w:val="006B5BDF"/>
    <w:rsid w:val="006B5FCF"/>
    <w:rsid w:val="006B692D"/>
    <w:rsid w:val="006B7056"/>
    <w:rsid w:val="006B70D8"/>
    <w:rsid w:val="006B70FE"/>
    <w:rsid w:val="006B71CC"/>
    <w:rsid w:val="006C0226"/>
    <w:rsid w:val="006C09DB"/>
    <w:rsid w:val="006C100F"/>
    <w:rsid w:val="006C2D18"/>
    <w:rsid w:val="006C2F47"/>
    <w:rsid w:val="006C443F"/>
    <w:rsid w:val="006C4DC5"/>
    <w:rsid w:val="006C5217"/>
    <w:rsid w:val="006C60B8"/>
    <w:rsid w:val="006C7914"/>
    <w:rsid w:val="006C7F12"/>
    <w:rsid w:val="006D04BA"/>
    <w:rsid w:val="006D1098"/>
    <w:rsid w:val="006D1378"/>
    <w:rsid w:val="006D1D3D"/>
    <w:rsid w:val="006D25F7"/>
    <w:rsid w:val="006D410B"/>
    <w:rsid w:val="006D5782"/>
    <w:rsid w:val="006D6208"/>
    <w:rsid w:val="006D6737"/>
    <w:rsid w:val="006D72D6"/>
    <w:rsid w:val="006E00FE"/>
    <w:rsid w:val="006E1298"/>
    <w:rsid w:val="006E1378"/>
    <w:rsid w:val="006E2E70"/>
    <w:rsid w:val="006E370E"/>
    <w:rsid w:val="006E3D3D"/>
    <w:rsid w:val="006E43AD"/>
    <w:rsid w:val="006E47BF"/>
    <w:rsid w:val="006E48BA"/>
    <w:rsid w:val="006E5341"/>
    <w:rsid w:val="006E5389"/>
    <w:rsid w:val="006E580E"/>
    <w:rsid w:val="006E63F2"/>
    <w:rsid w:val="006E6CF2"/>
    <w:rsid w:val="006E6FEC"/>
    <w:rsid w:val="006F0E9B"/>
    <w:rsid w:val="006F18B1"/>
    <w:rsid w:val="006F1DB0"/>
    <w:rsid w:val="006F21B6"/>
    <w:rsid w:val="006F2B88"/>
    <w:rsid w:val="006F33F3"/>
    <w:rsid w:val="006F503A"/>
    <w:rsid w:val="006F590D"/>
    <w:rsid w:val="006F64E9"/>
    <w:rsid w:val="006F6548"/>
    <w:rsid w:val="006F7203"/>
    <w:rsid w:val="006F767D"/>
    <w:rsid w:val="006F7BD4"/>
    <w:rsid w:val="0070046B"/>
    <w:rsid w:val="007024CA"/>
    <w:rsid w:val="00702AAC"/>
    <w:rsid w:val="00702E4D"/>
    <w:rsid w:val="007032E3"/>
    <w:rsid w:val="00705693"/>
    <w:rsid w:val="00706A34"/>
    <w:rsid w:val="00707AC0"/>
    <w:rsid w:val="00710EFF"/>
    <w:rsid w:val="00712522"/>
    <w:rsid w:val="00712FAF"/>
    <w:rsid w:val="00713130"/>
    <w:rsid w:val="00713397"/>
    <w:rsid w:val="007134E6"/>
    <w:rsid w:val="007147E1"/>
    <w:rsid w:val="007148DF"/>
    <w:rsid w:val="00715906"/>
    <w:rsid w:val="007161B4"/>
    <w:rsid w:val="00716788"/>
    <w:rsid w:val="00717410"/>
    <w:rsid w:val="00717A4B"/>
    <w:rsid w:val="00717D7C"/>
    <w:rsid w:val="00720194"/>
    <w:rsid w:val="007207C6"/>
    <w:rsid w:val="00722109"/>
    <w:rsid w:val="00723218"/>
    <w:rsid w:val="0072330A"/>
    <w:rsid w:val="00724415"/>
    <w:rsid w:val="00724443"/>
    <w:rsid w:val="00724696"/>
    <w:rsid w:val="00724ECC"/>
    <w:rsid w:val="00725421"/>
    <w:rsid w:val="007254A6"/>
    <w:rsid w:val="00725A63"/>
    <w:rsid w:val="0072721C"/>
    <w:rsid w:val="00730973"/>
    <w:rsid w:val="00730AAE"/>
    <w:rsid w:val="00730C55"/>
    <w:rsid w:val="00731A8E"/>
    <w:rsid w:val="00731F0E"/>
    <w:rsid w:val="00732400"/>
    <w:rsid w:val="00732BCD"/>
    <w:rsid w:val="007332CE"/>
    <w:rsid w:val="00734E8B"/>
    <w:rsid w:val="0073528C"/>
    <w:rsid w:val="007353F1"/>
    <w:rsid w:val="00735D97"/>
    <w:rsid w:val="00736200"/>
    <w:rsid w:val="0074016A"/>
    <w:rsid w:val="00741D5C"/>
    <w:rsid w:val="00743217"/>
    <w:rsid w:val="007435C3"/>
    <w:rsid w:val="00743731"/>
    <w:rsid w:val="0074463A"/>
    <w:rsid w:val="00744838"/>
    <w:rsid w:val="007448E2"/>
    <w:rsid w:val="00744C99"/>
    <w:rsid w:val="007451AC"/>
    <w:rsid w:val="00745E13"/>
    <w:rsid w:val="00746A2C"/>
    <w:rsid w:val="00746F33"/>
    <w:rsid w:val="00747929"/>
    <w:rsid w:val="00751033"/>
    <w:rsid w:val="00751488"/>
    <w:rsid w:val="00751675"/>
    <w:rsid w:val="00752049"/>
    <w:rsid w:val="00752879"/>
    <w:rsid w:val="00752E9C"/>
    <w:rsid w:val="00752FC1"/>
    <w:rsid w:val="0075380B"/>
    <w:rsid w:val="00753960"/>
    <w:rsid w:val="00753B1F"/>
    <w:rsid w:val="007544E5"/>
    <w:rsid w:val="007546B3"/>
    <w:rsid w:val="00756942"/>
    <w:rsid w:val="007574F8"/>
    <w:rsid w:val="00757720"/>
    <w:rsid w:val="00757B0E"/>
    <w:rsid w:val="00761786"/>
    <w:rsid w:val="007620BE"/>
    <w:rsid w:val="00762C1B"/>
    <w:rsid w:val="00763136"/>
    <w:rsid w:val="0076360B"/>
    <w:rsid w:val="00763EB8"/>
    <w:rsid w:val="0076405E"/>
    <w:rsid w:val="0076457A"/>
    <w:rsid w:val="007647D5"/>
    <w:rsid w:val="00764845"/>
    <w:rsid w:val="007648BF"/>
    <w:rsid w:val="007661BE"/>
    <w:rsid w:val="00766254"/>
    <w:rsid w:val="007663C1"/>
    <w:rsid w:val="00766EAD"/>
    <w:rsid w:val="007673BC"/>
    <w:rsid w:val="00767489"/>
    <w:rsid w:val="007678B1"/>
    <w:rsid w:val="0077020B"/>
    <w:rsid w:val="007708EF"/>
    <w:rsid w:val="0077253C"/>
    <w:rsid w:val="00772A95"/>
    <w:rsid w:val="00772FF7"/>
    <w:rsid w:val="00774170"/>
    <w:rsid w:val="00774DC9"/>
    <w:rsid w:val="0077738B"/>
    <w:rsid w:val="00777546"/>
    <w:rsid w:val="007802A6"/>
    <w:rsid w:val="00780BFF"/>
    <w:rsid w:val="007813FF"/>
    <w:rsid w:val="0078293D"/>
    <w:rsid w:val="00782E9E"/>
    <w:rsid w:val="007839E1"/>
    <w:rsid w:val="00783A30"/>
    <w:rsid w:val="00784290"/>
    <w:rsid w:val="00786C40"/>
    <w:rsid w:val="00786DC3"/>
    <w:rsid w:val="0079175C"/>
    <w:rsid w:val="0079176A"/>
    <w:rsid w:val="00792498"/>
    <w:rsid w:val="00792A05"/>
    <w:rsid w:val="00793130"/>
    <w:rsid w:val="00793BAD"/>
    <w:rsid w:val="007944C9"/>
    <w:rsid w:val="0079476E"/>
    <w:rsid w:val="007952DA"/>
    <w:rsid w:val="0079539F"/>
    <w:rsid w:val="00795B06"/>
    <w:rsid w:val="00796215"/>
    <w:rsid w:val="00796C24"/>
    <w:rsid w:val="00796C83"/>
    <w:rsid w:val="007A0680"/>
    <w:rsid w:val="007A06F1"/>
    <w:rsid w:val="007A0F13"/>
    <w:rsid w:val="007A10AC"/>
    <w:rsid w:val="007A134B"/>
    <w:rsid w:val="007A2462"/>
    <w:rsid w:val="007A24C7"/>
    <w:rsid w:val="007A2517"/>
    <w:rsid w:val="007A2F06"/>
    <w:rsid w:val="007A386E"/>
    <w:rsid w:val="007A4088"/>
    <w:rsid w:val="007A4CB5"/>
    <w:rsid w:val="007A4D5A"/>
    <w:rsid w:val="007A4E57"/>
    <w:rsid w:val="007A5B45"/>
    <w:rsid w:val="007A5EA0"/>
    <w:rsid w:val="007A6FDE"/>
    <w:rsid w:val="007A70CB"/>
    <w:rsid w:val="007A732F"/>
    <w:rsid w:val="007A7F26"/>
    <w:rsid w:val="007B0673"/>
    <w:rsid w:val="007B0FB4"/>
    <w:rsid w:val="007B1504"/>
    <w:rsid w:val="007B1F1A"/>
    <w:rsid w:val="007B2585"/>
    <w:rsid w:val="007B34C7"/>
    <w:rsid w:val="007B3543"/>
    <w:rsid w:val="007B3578"/>
    <w:rsid w:val="007B40D6"/>
    <w:rsid w:val="007B418D"/>
    <w:rsid w:val="007B41D3"/>
    <w:rsid w:val="007B50B4"/>
    <w:rsid w:val="007B50DF"/>
    <w:rsid w:val="007B54E8"/>
    <w:rsid w:val="007B5758"/>
    <w:rsid w:val="007B581F"/>
    <w:rsid w:val="007B5B5B"/>
    <w:rsid w:val="007B74B8"/>
    <w:rsid w:val="007B7BAA"/>
    <w:rsid w:val="007B7F46"/>
    <w:rsid w:val="007C040F"/>
    <w:rsid w:val="007C0CA2"/>
    <w:rsid w:val="007C2525"/>
    <w:rsid w:val="007C3857"/>
    <w:rsid w:val="007C4D8F"/>
    <w:rsid w:val="007C5017"/>
    <w:rsid w:val="007C512D"/>
    <w:rsid w:val="007C66D8"/>
    <w:rsid w:val="007C752D"/>
    <w:rsid w:val="007D15F5"/>
    <w:rsid w:val="007D1C8D"/>
    <w:rsid w:val="007D1E92"/>
    <w:rsid w:val="007D21F7"/>
    <w:rsid w:val="007D263A"/>
    <w:rsid w:val="007D2B8A"/>
    <w:rsid w:val="007D3442"/>
    <w:rsid w:val="007D368D"/>
    <w:rsid w:val="007D3C95"/>
    <w:rsid w:val="007D3FF3"/>
    <w:rsid w:val="007D42C0"/>
    <w:rsid w:val="007D4B2C"/>
    <w:rsid w:val="007D4D4A"/>
    <w:rsid w:val="007D5EEC"/>
    <w:rsid w:val="007D6AC6"/>
    <w:rsid w:val="007D7060"/>
    <w:rsid w:val="007D71A1"/>
    <w:rsid w:val="007E0372"/>
    <w:rsid w:val="007E03C9"/>
    <w:rsid w:val="007E0D23"/>
    <w:rsid w:val="007E317F"/>
    <w:rsid w:val="007E3203"/>
    <w:rsid w:val="007E3432"/>
    <w:rsid w:val="007E47F1"/>
    <w:rsid w:val="007E540D"/>
    <w:rsid w:val="007E6A5B"/>
    <w:rsid w:val="007E6BB3"/>
    <w:rsid w:val="007E7793"/>
    <w:rsid w:val="007F0161"/>
    <w:rsid w:val="007F17B8"/>
    <w:rsid w:val="007F188D"/>
    <w:rsid w:val="007F2C58"/>
    <w:rsid w:val="007F3092"/>
    <w:rsid w:val="007F31CD"/>
    <w:rsid w:val="007F39CF"/>
    <w:rsid w:val="007F3C85"/>
    <w:rsid w:val="007F4A19"/>
    <w:rsid w:val="007F50D3"/>
    <w:rsid w:val="007F54F9"/>
    <w:rsid w:val="007F588F"/>
    <w:rsid w:val="007F611C"/>
    <w:rsid w:val="007F762F"/>
    <w:rsid w:val="00801060"/>
    <w:rsid w:val="008028FB"/>
    <w:rsid w:val="008035EF"/>
    <w:rsid w:val="008037A6"/>
    <w:rsid w:val="00804183"/>
    <w:rsid w:val="00804264"/>
    <w:rsid w:val="00804A3F"/>
    <w:rsid w:val="00804A90"/>
    <w:rsid w:val="00804DAF"/>
    <w:rsid w:val="00805093"/>
    <w:rsid w:val="00805CEE"/>
    <w:rsid w:val="00805DAA"/>
    <w:rsid w:val="008060EE"/>
    <w:rsid w:val="00807F72"/>
    <w:rsid w:val="008104AC"/>
    <w:rsid w:val="00810515"/>
    <w:rsid w:val="0081234C"/>
    <w:rsid w:val="00814AD1"/>
    <w:rsid w:val="00814D21"/>
    <w:rsid w:val="00814DE8"/>
    <w:rsid w:val="00815245"/>
    <w:rsid w:val="008172BE"/>
    <w:rsid w:val="008177E2"/>
    <w:rsid w:val="00817D7D"/>
    <w:rsid w:val="008205D5"/>
    <w:rsid w:val="008207CA"/>
    <w:rsid w:val="00821691"/>
    <w:rsid w:val="0082177A"/>
    <w:rsid w:val="00822A2D"/>
    <w:rsid w:val="00822E88"/>
    <w:rsid w:val="008237FD"/>
    <w:rsid w:val="00823C1A"/>
    <w:rsid w:val="00825365"/>
    <w:rsid w:val="008260F5"/>
    <w:rsid w:val="008265F2"/>
    <w:rsid w:val="00826B57"/>
    <w:rsid w:val="00827714"/>
    <w:rsid w:val="00827B97"/>
    <w:rsid w:val="008315CE"/>
    <w:rsid w:val="0083194D"/>
    <w:rsid w:val="008326A9"/>
    <w:rsid w:val="00832B50"/>
    <w:rsid w:val="00832E51"/>
    <w:rsid w:val="00832EEC"/>
    <w:rsid w:val="00832F06"/>
    <w:rsid w:val="008335BC"/>
    <w:rsid w:val="008338E5"/>
    <w:rsid w:val="0083456E"/>
    <w:rsid w:val="00834974"/>
    <w:rsid w:val="00835643"/>
    <w:rsid w:val="00835740"/>
    <w:rsid w:val="0083574A"/>
    <w:rsid w:val="00835779"/>
    <w:rsid w:val="00835C64"/>
    <w:rsid w:val="00835D5C"/>
    <w:rsid w:val="008360F6"/>
    <w:rsid w:val="00836B11"/>
    <w:rsid w:val="00837185"/>
    <w:rsid w:val="008379C1"/>
    <w:rsid w:val="0084084E"/>
    <w:rsid w:val="00840BCE"/>
    <w:rsid w:val="00840F9B"/>
    <w:rsid w:val="00841531"/>
    <w:rsid w:val="00841DF0"/>
    <w:rsid w:val="00841E52"/>
    <w:rsid w:val="008425B9"/>
    <w:rsid w:val="00842B23"/>
    <w:rsid w:val="008432E4"/>
    <w:rsid w:val="00843BE9"/>
    <w:rsid w:val="0084651C"/>
    <w:rsid w:val="00850590"/>
    <w:rsid w:val="00850960"/>
    <w:rsid w:val="00850BA1"/>
    <w:rsid w:val="00851CBA"/>
    <w:rsid w:val="00851E90"/>
    <w:rsid w:val="00852DF2"/>
    <w:rsid w:val="0085381F"/>
    <w:rsid w:val="00853C83"/>
    <w:rsid w:val="00855A8F"/>
    <w:rsid w:val="0085654B"/>
    <w:rsid w:val="00857017"/>
    <w:rsid w:val="0085723D"/>
    <w:rsid w:val="00857613"/>
    <w:rsid w:val="008578DC"/>
    <w:rsid w:val="00857E80"/>
    <w:rsid w:val="008600B6"/>
    <w:rsid w:val="00860CEE"/>
    <w:rsid w:val="00861730"/>
    <w:rsid w:val="00862BA6"/>
    <w:rsid w:val="00862BBA"/>
    <w:rsid w:val="00862DDE"/>
    <w:rsid w:val="00863158"/>
    <w:rsid w:val="008634C7"/>
    <w:rsid w:val="00863EFA"/>
    <w:rsid w:val="00863F94"/>
    <w:rsid w:val="00864C94"/>
    <w:rsid w:val="00865599"/>
    <w:rsid w:val="00865945"/>
    <w:rsid w:val="00866CF7"/>
    <w:rsid w:val="00867709"/>
    <w:rsid w:val="00867DBD"/>
    <w:rsid w:val="00867FF2"/>
    <w:rsid w:val="008711CF"/>
    <w:rsid w:val="00871B56"/>
    <w:rsid w:val="00871F75"/>
    <w:rsid w:val="008721EB"/>
    <w:rsid w:val="00872563"/>
    <w:rsid w:val="00873BEC"/>
    <w:rsid w:val="00874F72"/>
    <w:rsid w:val="00875741"/>
    <w:rsid w:val="008769C7"/>
    <w:rsid w:val="00877352"/>
    <w:rsid w:val="00881A15"/>
    <w:rsid w:val="008822D6"/>
    <w:rsid w:val="008824E9"/>
    <w:rsid w:val="0088299A"/>
    <w:rsid w:val="00882E36"/>
    <w:rsid w:val="0088331F"/>
    <w:rsid w:val="00883CF2"/>
    <w:rsid w:val="0088422F"/>
    <w:rsid w:val="00884C0F"/>
    <w:rsid w:val="00884DEB"/>
    <w:rsid w:val="00884F7E"/>
    <w:rsid w:val="0088636F"/>
    <w:rsid w:val="00887983"/>
    <w:rsid w:val="00887A7D"/>
    <w:rsid w:val="00887B87"/>
    <w:rsid w:val="00890DFC"/>
    <w:rsid w:val="00891DFA"/>
    <w:rsid w:val="00891EA4"/>
    <w:rsid w:val="008925DC"/>
    <w:rsid w:val="008929CE"/>
    <w:rsid w:val="008931EF"/>
    <w:rsid w:val="0089327A"/>
    <w:rsid w:val="00893680"/>
    <w:rsid w:val="008936A1"/>
    <w:rsid w:val="008936F3"/>
    <w:rsid w:val="0089391F"/>
    <w:rsid w:val="00893A56"/>
    <w:rsid w:val="00895EA7"/>
    <w:rsid w:val="00897F17"/>
    <w:rsid w:val="008A0097"/>
    <w:rsid w:val="008A0FEF"/>
    <w:rsid w:val="008A1DA1"/>
    <w:rsid w:val="008A200B"/>
    <w:rsid w:val="008A2133"/>
    <w:rsid w:val="008A2745"/>
    <w:rsid w:val="008A3E1B"/>
    <w:rsid w:val="008A44AB"/>
    <w:rsid w:val="008A44EB"/>
    <w:rsid w:val="008A607E"/>
    <w:rsid w:val="008A62AD"/>
    <w:rsid w:val="008A6D08"/>
    <w:rsid w:val="008A70A5"/>
    <w:rsid w:val="008A7718"/>
    <w:rsid w:val="008A798E"/>
    <w:rsid w:val="008A7E76"/>
    <w:rsid w:val="008B0DDA"/>
    <w:rsid w:val="008B13F5"/>
    <w:rsid w:val="008B1685"/>
    <w:rsid w:val="008B314C"/>
    <w:rsid w:val="008B45C7"/>
    <w:rsid w:val="008B47D5"/>
    <w:rsid w:val="008B51CD"/>
    <w:rsid w:val="008B593C"/>
    <w:rsid w:val="008B5BC9"/>
    <w:rsid w:val="008B6294"/>
    <w:rsid w:val="008B67ED"/>
    <w:rsid w:val="008B6924"/>
    <w:rsid w:val="008B6A28"/>
    <w:rsid w:val="008C051D"/>
    <w:rsid w:val="008C1A11"/>
    <w:rsid w:val="008C30F0"/>
    <w:rsid w:val="008C3C7F"/>
    <w:rsid w:val="008C3FA3"/>
    <w:rsid w:val="008C5B43"/>
    <w:rsid w:val="008C688C"/>
    <w:rsid w:val="008C7852"/>
    <w:rsid w:val="008C78A8"/>
    <w:rsid w:val="008D1DEF"/>
    <w:rsid w:val="008D1EE4"/>
    <w:rsid w:val="008D22F1"/>
    <w:rsid w:val="008D3017"/>
    <w:rsid w:val="008D392E"/>
    <w:rsid w:val="008D3F32"/>
    <w:rsid w:val="008D50F0"/>
    <w:rsid w:val="008D553A"/>
    <w:rsid w:val="008D5646"/>
    <w:rsid w:val="008D573D"/>
    <w:rsid w:val="008D651D"/>
    <w:rsid w:val="008E0102"/>
    <w:rsid w:val="008E0554"/>
    <w:rsid w:val="008E0D80"/>
    <w:rsid w:val="008E12BA"/>
    <w:rsid w:val="008E178E"/>
    <w:rsid w:val="008E193F"/>
    <w:rsid w:val="008E1FCC"/>
    <w:rsid w:val="008E4EBA"/>
    <w:rsid w:val="008E511C"/>
    <w:rsid w:val="008F0E2C"/>
    <w:rsid w:val="008F0EA7"/>
    <w:rsid w:val="008F22B7"/>
    <w:rsid w:val="008F25E2"/>
    <w:rsid w:val="008F2783"/>
    <w:rsid w:val="008F3128"/>
    <w:rsid w:val="008F3274"/>
    <w:rsid w:val="008F34BB"/>
    <w:rsid w:val="008F444D"/>
    <w:rsid w:val="008F544F"/>
    <w:rsid w:val="008F6825"/>
    <w:rsid w:val="008F6887"/>
    <w:rsid w:val="008F6E73"/>
    <w:rsid w:val="008F750F"/>
    <w:rsid w:val="008F75A5"/>
    <w:rsid w:val="008F797E"/>
    <w:rsid w:val="008F79ED"/>
    <w:rsid w:val="008F7AAE"/>
    <w:rsid w:val="008F7C14"/>
    <w:rsid w:val="008F7CA5"/>
    <w:rsid w:val="009004E4"/>
    <w:rsid w:val="00900693"/>
    <w:rsid w:val="00901604"/>
    <w:rsid w:val="009018D5"/>
    <w:rsid w:val="009032A2"/>
    <w:rsid w:val="00903368"/>
    <w:rsid w:val="00903381"/>
    <w:rsid w:val="0090388B"/>
    <w:rsid w:val="00904168"/>
    <w:rsid w:val="00904F9D"/>
    <w:rsid w:val="00904FE2"/>
    <w:rsid w:val="009059FF"/>
    <w:rsid w:val="009109A6"/>
    <w:rsid w:val="00910F6A"/>
    <w:rsid w:val="00911359"/>
    <w:rsid w:val="00912579"/>
    <w:rsid w:val="009128C8"/>
    <w:rsid w:val="00914FA6"/>
    <w:rsid w:val="0091544F"/>
    <w:rsid w:val="00915D5D"/>
    <w:rsid w:val="00915DED"/>
    <w:rsid w:val="0091616D"/>
    <w:rsid w:val="00917A2B"/>
    <w:rsid w:val="00917EC0"/>
    <w:rsid w:val="009207D8"/>
    <w:rsid w:val="00921473"/>
    <w:rsid w:val="00922B01"/>
    <w:rsid w:val="009232FF"/>
    <w:rsid w:val="00923438"/>
    <w:rsid w:val="00923F5D"/>
    <w:rsid w:val="00924002"/>
    <w:rsid w:val="00924169"/>
    <w:rsid w:val="009252DA"/>
    <w:rsid w:val="009256AB"/>
    <w:rsid w:val="00925AB2"/>
    <w:rsid w:val="00925D28"/>
    <w:rsid w:val="009268D4"/>
    <w:rsid w:val="009300B6"/>
    <w:rsid w:val="009303EA"/>
    <w:rsid w:val="00930427"/>
    <w:rsid w:val="00932604"/>
    <w:rsid w:val="009333F6"/>
    <w:rsid w:val="00933E81"/>
    <w:rsid w:val="0093442F"/>
    <w:rsid w:val="009362F7"/>
    <w:rsid w:val="0093660B"/>
    <w:rsid w:val="0093727B"/>
    <w:rsid w:val="00940C3E"/>
    <w:rsid w:val="00940EEE"/>
    <w:rsid w:val="00941E21"/>
    <w:rsid w:val="009423EA"/>
    <w:rsid w:val="0094279B"/>
    <w:rsid w:val="009432D6"/>
    <w:rsid w:val="00943647"/>
    <w:rsid w:val="00943D10"/>
    <w:rsid w:val="0094451D"/>
    <w:rsid w:val="00944755"/>
    <w:rsid w:val="0094664A"/>
    <w:rsid w:val="009475EF"/>
    <w:rsid w:val="0094772D"/>
    <w:rsid w:val="00947833"/>
    <w:rsid w:val="00947CCD"/>
    <w:rsid w:val="00950A40"/>
    <w:rsid w:val="00950FCE"/>
    <w:rsid w:val="009525CF"/>
    <w:rsid w:val="00952CBC"/>
    <w:rsid w:val="00952E3D"/>
    <w:rsid w:val="009530F8"/>
    <w:rsid w:val="009536C2"/>
    <w:rsid w:val="009539B2"/>
    <w:rsid w:val="00953B34"/>
    <w:rsid w:val="009550B3"/>
    <w:rsid w:val="00955863"/>
    <w:rsid w:val="009562D8"/>
    <w:rsid w:val="00957ED9"/>
    <w:rsid w:val="009604D9"/>
    <w:rsid w:val="00960814"/>
    <w:rsid w:val="00960A9B"/>
    <w:rsid w:val="009616C5"/>
    <w:rsid w:val="00963049"/>
    <w:rsid w:val="00963375"/>
    <w:rsid w:val="009633D1"/>
    <w:rsid w:val="009634A9"/>
    <w:rsid w:val="00964C5A"/>
    <w:rsid w:val="00965842"/>
    <w:rsid w:val="00966250"/>
    <w:rsid w:val="00966BC1"/>
    <w:rsid w:val="00967029"/>
    <w:rsid w:val="00967E12"/>
    <w:rsid w:val="009724F2"/>
    <w:rsid w:val="00972749"/>
    <w:rsid w:val="00972C50"/>
    <w:rsid w:val="009730D6"/>
    <w:rsid w:val="009730F9"/>
    <w:rsid w:val="0097340A"/>
    <w:rsid w:val="00973699"/>
    <w:rsid w:val="009736F2"/>
    <w:rsid w:val="00973C95"/>
    <w:rsid w:val="00974208"/>
    <w:rsid w:val="00974932"/>
    <w:rsid w:val="0097658A"/>
    <w:rsid w:val="00980128"/>
    <w:rsid w:val="00980D87"/>
    <w:rsid w:val="0098167A"/>
    <w:rsid w:val="00981CB6"/>
    <w:rsid w:val="00982F7B"/>
    <w:rsid w:val="00983A63"/>
    <w:rsid w:val="00983CA1"/>
    <w:rsid w:val="00983F27"/>
    <w:rsid w:val="00986466"/>
    <w:rsid w:val="00986C64"/>
    <w:rsid w:val="0098743D"/>
    <w:rsid w:val="00990237"/>
    <w:rsid w:val="00990507"/>
    <w:rsid w:val="00990C7E"/>
    <w:rsid w:val="00992159"/>
    <w:rsid w:val="0099234D"/>
    <w:rsid w:val="00992C99"/>
    <w:rsid w:val="00994004"/>
    <w:rsid w:val="00995927"/>
    <w:rsid w:val="0099642E"/>
    <w:rsid w:val="00996FE7"/>
    <w:rsid w:val="00997294"/>
    <w:rsid w:val="00997CFC"/>
    <w:rsid w:val="009A06E1"/>
    <w:rsid w:val="009A10E0"/>
    <w:rsid w:val="009A1516"/>
    <w:rsid w:val="009A15C7"/>
    <w:rsid w:val="009A1921"/>
    <w:rsid w:val="009A199A"/>
    <w:rsid w:val="009A1EF8"/>
    <w:rsid w:val="009A1F10"/>
    <w:rsid w:val="009A22C0"/>
    <w:rsid w:val="009A2CBE"/>
    <w:rsid w:val="009A37B2"/>
    <w:rsid w:val="009A38C3"/>
    <w:rsid w:val="009A4664"/>
    <w:rsid w:val="009A4859"/>
    <w:rsid w:val="009A56E3"/>
    <w:rsid w:val="009A5973"/>
    <w:rsid w:val="009A6411"/>
    <w:rsid w:val="009A645A"/>
    <w:rsid w:val="009A64E1"/>
    <w:rsid w:val="009A66E2"/>
    <w:rsid w:val="009A6E73"/>
    <w:rsid w:val="009A7747"/>
    <w:rsid w:val="009A7FD3"/>
    <w:rsid w:val="009B04E8"/>
    <w:rsid w:val="009B1323"/>
    <w:rsid w:val="009B1630"/>
    <w:rsid w:val="009B20C4"/>
    <w:rsid w:val="009B2181"/>
    <w:rsid w:val="009B26BF"/>
    <w:rsid w:val="009B2A08"/>
    <w:rsid w:val="009B32BA"/>
    <w:rsid w:val="009B4EB7"/>
    <w:rsid w:val="009B503C"/>
    <w:rsid w:val="009B57B1"/>
    <w:rsid w:val="009B70B6"/>
    <w:rsid w:val="009C13DF"/>
    <w:rsid w:val="009C2410"/>
    <w:rsid w:val="009C25D8"/>
    <w:rsid w:val="009C25FC"/>
    <w:rsid w:val="009C2E04"/>
    <w:rsid w:val="009C388A"/>
    <w:rsid w:val="009C3974"/>
    <w:rsid w:val="009C446B"/>
    <w:rsid w:val="009C4574"/>
    <w:rsid w:val="009C4BE3"/>
    <w:rsid w:val="009C5654"/>
    <w:rsid w:val="009C5F05"/>
    <w:rsid w:val="009C6061"/>
    <w:rsid w:val="009D1131"/>
    <w:rsid w:val="009D1BD2"/>
    <w:rsid w:val="009D238E"/>
    <w:rsid w:val="009D2C5D"/>
    <w:rsid w:val="009D3268"/>
    <w:rsid w:val="009D455B"/>
    <w:rsid w:val="009D477E"/>
    <w:rsid w:val="009D59AF"/>
    <w:rsid w:val="009D5A29"/>
    <w:rsid w:val="009D6305"/>
    <w:rsid w:val="009D7C00"/>
    <w:rsid w:val="009E24FE"/>
    <w:rsid w:val="009E28E7"/>
    <w:rsid w:val="009E2B11"/>
    <w:rsid w:val="009E3BA8"/>
    <w:rsid w:val="009E4373"/>
    <w:rsid w:val="009E5070"/>
    <w:rsid w:val="009E5F55"/>
    <w:rsid w:val="009E5FCF"/>
    <w:rsid w:val="009E7DAD"/>
    <w:rsid w:val="009F046C"/>
    <w:rsid w:val="009F1180"/>
    <w:rsid w:val="009F1793"/>
    <w:rsid w:val="009F184A"/>
    <w:rsid w:val="009F3B5F"/>
    <w:rsid w:val="009F4633"/>
    <w:rsid w:val="009F486A"/>
    <w:rsid w:val="009F4B5A"/>
    <w:rsid w:val="009F5434"/>
    <w:rsid w:val="00A025B7"/>
    <w:rsid w:val="00A02ABE"/>
    <w:rsid w:val="00A03C55"/>
    <w:rsid w:val="00A043CB"/>
    <w:rsid w:val="00A04CDC"/>
    <w:rsid w:val="00A07142"/>
    <w:rsid w:val="00A07BB2"/>
    <w:rsid w:val="00A1034E"/>
    <w:rsid w:val="00A10E44"/>
    <w:rsid w:val="00A11717"/>
    <w:rsid w:val="00A12302"/>
    <w:rsid w:val="00A12D11"/>
    <w:rsid w:val="00A12E6E"/>
    <w:rsid w:val="00A13E41"/>
    <w:rsid w:val="00A1409F"/>
    <w:rsid w:val="00A1415C"/>
    <w:rsid w:val="00A1590B"/>
    <w:rsid w:val="00A15D04"/>
    <w:rsid w:val="00A15E13"/>
    <w:rsid w:val="00A16021"/>
    <w:rsid w:val="00A16190"/>
    <w:rsid w:val="00A169AA"/>
    <w:rsid w:val="00A169AF"/>
    <w:rsid w:val="00A16B68"/>
    <w:rsid w:val="00A1740E"/>
    <w:rsid w:val="00A201B1"/>
    <w:rsid w:val="00A22768"/>
    <w:rsid w:val="00A243A4"/>
    <w:rsid w:val="00A24877"/>
    <w:rsid w:val="00A257B4"/>
    <w:rsid w:val="00A25AA5"/>
    <w:rsid w:val="00A25ED1"/>
    <w:rsid w:val="00A265DD"/>
    <w:rsid w:val="00A269D4"/>
    <w:rsid w:val="00A270B4"/>
    <w:rsid w:val="00A2769D"/>
    <w:rsid w:val="00A30553"/>
    <w:rsid w:val="00A30650"/>
    <w:rsid w:val="00A318C8"/>
    <w:rsid w:val="00A31BAC"/>
    <w:rsid w:val="00A32134"/>
    <w:rsid w:val="00A32624"/>
    <w:rsid w:val="00A328B6"/>
    <w:rsid w:val="00A32A6C"/>
    <w:rsid w:val="00A32FE5"/>
    <w:rsid w:val="00A3309E"/>
    <w:rsid w:val="00A33425"/>
    <w:rsid w:val="00A33752"/>
    <w:rsid w:val="00A339D4"/>
    <w:rsid w:val="00A340D3"/>
    <w:rsid w:val="00A34190"/>
    <w:rsid w:val="00A34547"/>
    <w:rsid w:val="00A34E40"/>
    <w:rsid w:val="00A3616F"/>
    <w:rsid w:val="00A37345"/>
    <w:rsid w:val="00A37DE6"/>
    <w:rsid w:val="00A37EF1"/>
    <w:rsid w:val="00A401CD"/>
    <w:rsid w:val="00A4078E"/>
    <w:rsid w:val="00A410FB"/>
    <w:rsid w:val="00A416BF"/>
    <w:rsid w:val="00A41812"/>
    <w:rsid w:val="00A42689"/>
    <w:rsid w:val="00A4319D"/>
    <w:rsid w:val="00A437F4"/>
    <w:rsid w:val="00A43A32"/>
    <w:rsid w:val="00A4469F"/>
    <w:rsid w:val="00A45353"/>
    <w:rsid w:val="00A46363"/>
    <w:rsid w:val="00A47935"/>
    <w:rsid w:val="00A47A11"/>
    <w:rsid w:val="00A509E4"/>
    <w:rsid w:val="00A5131C"/>
    <w:rsid w:val="00A5197F"/>
    <w:rsid w:val="00A5390C"/>
    <w:rsid w:val="00A539B7"/>
    <w:rsid w:val="00A53E01"/>
    <w:rsid w:val="00A54683"/>
    <w:rsid w:val="00A54927"/>
    <w:rsid w:val="00A54961"/>
    <w:rsid w:val="00A54C75"/>
    <w:rsid w:val="00A558EF"/>
    <w:rsid w:val="00A55DBA"/>
    <w:rsid w:val="00A5614E"/>
    <w:rsid w:val="00A56A32"/>
    <w:rsid w:val="00A60B32"/>
    <w:rsid w:val="00A60E27"/>
    <w:rsid w:val="00A61176"/>
    <w:rsid w:val="00A61F12"/>
    <w:rsid w:val="00A61F1D"/>
    <w:rsid w:val="00A620FE"/>
    <w:rsid w:val="00A63480"/>
    <w:rsid w:val="00A636C9"/>
    <w:rsid w:val="00A64C52"/>
    <w:rsid w:val="00A65535"/>
    <w:rsid w:val="00A657DE"/>
    <w:rsid w:val="00A6592C"/>
    <w:rsid w:val="00A70149"/>
    <w:rsid w:val="00A7081B"/>
    <w:rsid w:val="00A70C8D"/>
    <w:rsid w:val="00A70CEF"/>
    <w:rsid w:val="00A72896"/>
    <w:rsid w:val="00A72993"/>
    <w:rsid w:val="00A74913"/>
    <w:rsid w:val="00A74BF3"/>
    <w:rsid w:val="00A7515D"/>
    <w:rsid w:val="00A75FE6"/>
    <w:rsid w:val="00A7615B"/>
    <w:rsid w:val="00A77865"/>
    <w:rsid w:val="00A80094"/>
    <w:rsid w:val="00A81AB8"/>
    <w:rsid w:val="00A83219"/>
    <w:rsid w:val="00A832BC"/>
    <w:rsid w:val="00A8378B"/>
    <w:rsid w:val="00A83B5C"/>
    <w:rsid w:val="00A8599B"/>
    <w:rsid w:val="00A86211"/>
    <w:rsid w:val="00A87631"/>
    <w:rsid w:val="00A90D6B"/>
    <w:rsid w:val="00A9121F"/>
    <w:rsid w:val="00A916F3"/>
    <w:rsid w:val="00A921BC"/>
    <w:rsid w:val="00A92580"/>
    <w:rsid w:val="00A9575F"/>
    <w:rsid w:val="00A95774"/>
    <w:rsid w:val="00A96ADC"/>
    <w:rsid w:val="00A97420"/>
    <w:rsid w:val="00AA0A57"/>
    <w:rsid w:val="00AA14B3"/>
    <w:rsid w:val="00AA1A6E"/>
    <w:rsid w:val="00AA1C54"/>
    <w:rsid w:val="00AA225F"/>
    <w:rsid w:val="00AA2544"/>
    <w:rsid w:val="00AA2CBE"/>
    <w:rsid w:val="00AA44B6"/>
    <w:rsid w:val="00AA50AF"/>
    <w:rsid w:val="00AA6AC0"/>
    <w:rsid w:val="00AA6C4F"/>
    <w:rsid w:val="00AA6C62"/>
    <w:rsid w:val="00AB0014"/>
    <w:rsid w:val="00AB0112"/>
    <w:rsid w:val="00AB045A"/>
    <w:rsid w:val="00AB1187"/>
    <w:rsid w:val="00AB18B3"/>
    <w:rsid w:val="00AB2894"/>
    <w:rsid w:val="00AB2B80"/>
    <w:rsid w:val="00AB3CCE"/>
    <w:rsid w:val="00AB4FBC"/>
    <w:rsid w:val="00AB51B0"/>
    <w:rsid w:val="00AB58BD"/>
    <w:rsid w:val="00AB5B57"/>
    <w:rsid w:val="00AB6E1B"/>
    <w:rsid w:val="00AB7ECE"/>
    <w:rsid w:val="00AC0A82"/>
    <w:rsid w:val="00AC0E5C"/>
    <w:rsid w:val="00AC1125"/>
    <w:rsid w:val="00AC1249"/>
    <w:rsid w:val="00AC22CD"/>
    <w:rsid w:val="00AC33C9"/>
    <w:rsid w:val="00AC4185"/>
    <w:rsid w:val="00AC41CF"/>
    <w:rsid w:val="00AC4FA4"/>
    <w:rsid w:val="00AC7C10"/>
    <w:rsid w:val="00AD0167"/>
    <w:rsid w:val="00AD0DC3"/>
    <w:rsid w:val="00AD11B3"/>
    <w:rsid w:val="00AD29B9"/>
    <w:rsid w:val="00AD4441"/>
    <w:rsid w:val="00AD5B02"/>
    <w:rsid w:val="00AD5B06"/>
    <w:rsid w:val="00AD635C"/>
    <w:rsid w:val="00AD6F2B"/>
    <w:rsid w:val="00AD7779"/>
    <w:rsid w:val="00AE0461"/>
    <w:rsid w:val="00AE181C"/>
    <w:rsid w:val="00AE2080"/>
    <w:rsid w:val="00AE2B42"/>
    <w:rsid w:val="00AE3056"/>
    <w:rsid w:val="00AE4810"/>
    <w:rsid w:val="00AE4903"/>
    <w:rsid w:val="00AE66D2"/>
    <w:rsid w:val="00AE68FC"/>
    <w:rsid w:val="00AE6B0A"/>
    <w:rsid w:val="00AE6DB1"/>
    <w:rsid w:val="00AE76C7"/>
    <w:rsid w:val="00AE77E3"/>
    <w:rsid w:val="00AF117A"/>
    <w:rsid w:val="00AF25C9"/>
    <w:rsid w:val="00AF30A9"/>
    <w:rsid w:val="00AF34E0"/>
    <w:rsid w:val="00AF3800"/>
    <w:rsid w:val="00AF3DF9"/>
    <w:rsid w:val="00AF4196"/>
    <w:rsid w:val="00AF4BA6"/>
    <w:rsid w:val="00AF4D6C"/>
    <w:rsid w:val="00AF4DA1"/>
    <w:rsid w:val="00AF5799"/>
    <w:rsid w:val="00AF58F7"/>
    <w:rsid w:val="00AF7485"/>
    <w:rsid w:val="00B000D5"/>
    <w:rsid w:val="00B00676"/>
    <w:rsid w:val="00B01E00"/>
    <w:rsid w:val="00B021E2"/>
    <w:rsid w:val="00B022BA"/>
    <w:rsid w:val="00B02431"/>
    <w:rsid w:val="00B04593"/>
    <w:rsid w:val="00B06B6C"/>
    <w:rsid w:val="00B06DD2"/>
    <w:rsid w:val="00B0712F"/>
    <w:rsid w:val="00B076B0"/>
    <w:rsid w:val="00B1048D"/>
    <w:rsid w:val="00B10A15"/>
    <w:rsid w:val="00B10F48"/>
    <w:rsid w:val="00B11F81"/>
    <w:rsid w:val="00B12481"/>
    <w:rsid w:val="00B12F71"/>
    <w:rsid w:val="00B1487D"/>
    <w:rsid w:val="00B14A50"/>
    <w:rsid w:val="00B14DF1"/>
    <w:rsid w:val="00B15CBC"/>
    <w:rsid w:val="00B205D0"/>
    <w:rsid w:val="00B21A9A"/>
    <w:rsid w:val="00B2283B"/>
    <w:rsid w:val="00B22CAC"/>
    <w:rsid w:val="00B22E99"/>
    <w:rsid w:val="00B23274"/>
    <w:rsid w:val="00B234C6"/>
    <w:rsid w:val="00B24A56"/>
    <w:rsid w:val="00B24F27"/>
    <w:rsid w:val="00B251F9"/>
    <w:rsid w:val="00B25600"/>
    <w:rsid w:val="00B274BB"/>
    <w:rsid w:val="00B2758E"/>
    <w:rsid w:val="00B305F9"/>
    <w:rsid w:val="00B30BF0"/>
    <w:rsid w:val="00B30D70"/>
    <w:rsid w:val="00B30D8D"/>
    <w:rsid w:val="00B32255"/>
    <w:rsid w:val="00B33584"/>
    <w:rsid w:val="00B33878"/>
    <w:rsid w:val="00B33AD3"/>
    <w:rsid w:val="00B33C7E"/>
    <w:rsid w:val="00B378D3"/>
    <w:rsid w:val="00B379BA"/>
    <w:rsid w:val="00B37A86"/>
    <w:rsid w:val="00B37C0C"/>
    <w:rsid w:val="00B404A8"/>
    <w:rsid w:val="00B409B1"/>
    <w:rsid w:val="00B40B67"/>
    <w:rsid w:val="00B41439"/>
    <w:rsid w:val="00B4190F"/>
    <w:rsid w:val="00B41914"/>
    <w:rsid w:val="00B41C99"/>
    <w:rsid w:val="00B4238D"/>
    <w:rsid w:val="00B4284C"/>
    <w:rsid w:val="00B42EFA"/>
    <w:rsid w:val="00B43259"/>
    <w:rsid w:val="00B43609"/>
    <w:rsid w:val="00B438B7"/>
    <w:rsid w:val="00B43EF8"/>
    <w:rsid w:val="00B44479"/>
    <w:rsid w:val="00B44BE5"/>
    <w:rsid w:val="00B45505"/>
    <w:rsid w:val="00B4566B"/>
    <w:rsid w:val="00B47009"/>
    <w:rsid w:val="00B4793D"/>
    <w:rsid w:val="00B47B37"/>
    <w:rsid w:val="00B5041D"/>
    <w:rsid w:val="00B5044D"/>
    <w:rsid w:val="00B504DF"/>
    <w:rsid w:val="00B515D9"/>
    <w:rsid w:val="00B51C8E"/>
    <w:rsid w:val="00B5268D"/>
    <w:rsid w:val="00B52B6E"/>
    <w:rsid w:val="00B54500"/>
    <w:rsid w:val="00B55785"/>
    <w:rsid w:val="00B5642D"/>
    <w:rsid w:val="00B56A18"/>
    <w:rsid w:val="00B56D1C"/>
    <w:rsid w:val="00B578D1"/>
    <w:rsid w:val="00B602B7"/>
    <w:rsid w:val="00B604A3"/>
    <w:rsid w:val="00B61E07"/>
    <w:rsid w:val="00B62546"/>
    <w:rsid w:val="00B625DB"/>
    <w:rsid w:val="00B62633"/>
    <w:rsid w:val="00B62B65"/>
    <w:rsid w:val="00B62EC0"/>
    <w:rsid w:val="00B64A61"/>
    <w:rsid w:val="00B650A1"/>
    <w:rsid w:val="00B6510B"/>
    <w:rsid w:val="00B659A6"/>
    <w:rsid w:val="00B66737"/>
    <w:rsid w:val="00B70270"/>
    <w:rsid w:val="00B70670"/>
    <w:rsid w:val="00B70FBA"/>
    <w:rsid w:val="00B72882"/>
    <w:rsid w:val="00B729BF"/>
    <w:rsid w:val="00B733E5"/>
    <w:rsid w:val="00B73491"/>
    <w:rsid w:val="00B73635"/>
    <w:rsid w:val="00B73EC2"/>
    <w:rsid w:val="00B760D2"/>
    <w:rsid w:val="00B76267"/>
    <w:rsid w:val="00B772BF"/>
    <w:rsid w:val="00B814A2"/>
    <w:rsid w:val="00B815A0"/>
    <w:rsid w:val="00B816E9"/>
    <w:rsid w:val="00B826CA"/>
    <w:rsid w:val="00B8282E"/>
    <w:rsid w:val="00B82F6C"/>
    <w:rsid w:val="00B83A1A"/>
    <w:rsid w:val="00B84E5D"/>
    <w:rsid w:val="00B85EC5"/>
    <w:rsid w:val="00B86317"/>
    <w:rsid w:val="00B866C9"/>
    <w:rsid w:val="00B9024C"/>
    <w:rsid w:val="00B90D02"/>
    <w:rsid w:val="00B90E02"/>
    <w:rsid w:val="00B9127B"/>
    <w:rsid w:val="00B912D6"/>
    <w:rsid w:val="00B93F34"/>
    <w:rsid w:val="00B94CCF"/>
    <w:rsid w:val="00B95216"/>
    <w:rsid w:val="00B963F3"/>
    <w:rsid w:val="00BA02B5"/>
    <w:rsid w:val="00BA04FA"/>
    <w:rsid w:val="00BA0857"/>
    <w:rsid w:val="00BA184B"/>
    <w:rsid w:val="00BA1DA1"/>
    <w:rsid w:val="00BA22AE"/>
    <w:rsid w:val="00BA2A51"/>
    <w:rsid w:val="00BA2A6B"/>
    <w:rsid w:val="00BA3034"/>
    <w:rsid w:val="00BA5296"/>
    <w:rsid w:val="00BA5394"/>
    <w:rsid w:val="00BA5588"/>
    <w:rsid w:val="00BA568E"/>
    <w:rsid w:val="00BA5ADA"/>
    <w:rsid w:val="00BA6589"/>
    <w:rsid w:val="00BA7BD6"/>
    <w:rsid w:val="00BB1429"/>
    <w:rsid w:val="00BB1F74"/>
    <w:rsid w:val="00BB21C8"/>
    <w:rsid w:val="00BB235B"/>
    <w:rsid w:val="00BB25AB"/>
    <w:rsid w:val="00BB3A0B"/>
    <w:rsid w:val="00BB3AC3"/>
    <w:rsid w:val="00BB3BA7"/>
    <w:rsid w:val="00BB459E"/>
    <w:rsid w:val="00BB5520"/>
    <w:rsid w:val="00BB7E92"/>
    <w:rsid w:val="00BC12A9"/>
    <w:rsid w:val="00BC1A33"/>
    <w:rsid w:val="00BC1C1B"/>
    <w:rsid w:val="00BC1D2C"/>
    <w:rsid w:val="00BC316C"/>
    <w:rsid w:val="00BC3D42"/>
    <w:rsid w:val="00BC3FA1"/>
    <w:rsid w:val="00BC49EC"/>
    <w:rsid w:val="00BC52D3"/>
    <w:rsid w:val="00BC59BB"/>
    <w:rsid w:val="00BC6DF9"/>
    <w:rsid w:val="00BC6F78"/>
    <w:rsid w:val="00BC7275"/>
    <w:rsid w:val="00BD0BFF"/>
    <w:rsid w:val="00BD1272"/>
    <w:rsid w:val="00BD17D6"/>
    <w:rsid w:val="00BD1B9D"/>
    <w:rsid w:val="00BD2FBC"/>
    <w:rsid w:val="00BD36D4"/>
    <w:rsid w:val="00BD3E8C"/>
    <w:rsid w:val="00BD4D3F"/>
    <w:rsid w:val="00BD5C41"/>
    <w:rsid w:val="00BD5E04"/>
    <w:rsid w:val="00BD662E"/>
    <w:rsid w:val="00BD6679"/>
    <w:rsid w:val="00BD782C"/>
    <w:rsid w:val="00BD7CDB"/>
    <w:rsid w:val="00BE01FB"/>
    <w:rsid w:val="00BE090B"/>
    <w:rsid w:val="00BE0FFC"/>
    <w:rsid w:val="00BE12C9"/>
    <w:rsid w:val="00BE1AC1"/>
    <w:rsid w:val="00BE1D9D"/>
    <w:rsid w:val="00BE1DBF"/>
    <w:rsid w:val="00BE2314"/>
    <w:rsid w:val="00BE2D0A"/>
    <w:rsid w:val="00BE2D0B"/>
    <w:rsid w:val="00BE2E43"/>
    <w:rsid w:val="00BE33A3"/>
    <w:rsid w:val="00BE3645"/>
    <w:rsid w:val="00BE4066"/>
    <w:rsid w:val="00BE4699"/>
    <w:rsid w:val="00BE494C"/>
    <w:rsid w:val="00BE4D07"/>
    <w:rsid w:val="00BE5218"/>
    <w:rsid w:val="00BE5481"/>
    <w:rsid w:val="00BE569E"/>
    <w:rsid w:val="00BE5A80"/>
    <w:rsid w:val="00BE6023"/>
    <w:rsid w:val="00BE607E"/>
    <w:rsid w:val="00BE6CC0"/>
    <w:rsid w:val="00BE7108"/>
    <w:rsid w:val="00BF0B06"/>
    <w:rsid w:val="00BF1264"/>
    <w:rsid w:val="00BF176F"/>
    <w:rsid w:val="00BF1AB6"/>
    <w:rsid w:val="00BF1BE4"/>
    <w:rsid w:val="00BF1E27"/>
    <w:rsid w:val="00BF32FB"/>
    <w:rsid w:val="00BF3C64"/>
    <w:rsid w:val="00BF423E"/>
    <w:rsid w:val="00BF5747"/>
    <w:rsid w:val="00BF5937"/>
    <w:rsid w:val="00BF76D2"/>
    <w:rsid w:val="00BF7D31"/>
    <w:rsid w:val="00C00941"/>
    <w:rsid w:val="00C012CD"/>
    <w:rsid w:val="00C01888"/>
    <w:rsid w:val="00C01C6F"/>
    <w:rsid w:val="00C01CF4"/>
    <w:rsid w:val="00C02DE4"/>
    <w:rsid w:val="00C034D3"/>
    <w:rsid w:val="00C038BA"/>
    <w:rsid w:val="00C055DA"/>
    <w:rsid w:val="00C060E5"/>
    <w:rsid w:val="00C0614C"/>
    <w:rsid w:val="00C06652"/>
    <w:rsid w:val="00C06788"/>
    <w:rsid w:val="00C072CB"/>
    <w:rsid w:val="00C074C0"/>
    <w:rsid w:val="00C103BE"/>
    <w:rsid w:val="00C1051A"/>
    <w:rsid w:val="00C10CFB"/>
    <w:rsid w:val="00C11503"/>
    <w:rsid w:val="00C11C4D"/>
    <w:rsid w:val="00C121BD"/>
    <w:rsid w:val="00C12701"/>
    <w:rsid w:val="00C12E0E"/>
    <w:rsid w:val="00C14533"/>
    <w:rsid w:val="00C1468A"/>
    <w:rsid w:val="00C15B18"/>
    <w:rsid w:val="00C161A4"/>
    <w:rsid w:val="00C16966"/>
    <w:rsid w:val="00C2058B"/>
    <w:rsid w:val="00C21002"/>
    <w:rsid w:val="00C22123"/>
    <w:rsid w:val="00C22427"/>
    <w:rsid w:val="00C2378F"/>
    <w:rsid w:val="00C23829"/>
    <w:rsid w:val="00C23EDA"/>
    <w:rsid w:val="00C2575C"/>
    <w:rsid w:val="00C25B0D"/>
    <w:rsid w:val="00C2650E"/>
    <w:rsid w:val="00C27329"/>
    <w:rsid w:val="00C27336"/>
    <w:rsid w:val="00C278A6"/>
    <w:rsid w:val="00C27E70"/>
    <w:rsid w:val="00C302B2"/>
    <w:rsid w:val="00C3049A"/>
    <w:rsid w:val="00C3083E"/>
    <w:rsid w:val="00C30863"/>
    <w:rsid w:val="00C335F0"/>
    <w:rsid w:val="00C33DCE"/>
    <w:rsid w:val="00C33E25"/>
    <w:rsid w:val="00C33E87"/>
    <w:rsid w:val="00C33ECE"/>
    <w:rsid w:val="00C34678"/>
    <w:rsid w:val="00C34A49"/>
    <w:rsid w:val="00C34B67"/>
    <w:rsid w:val="00C34F44"/>
    <w:rsid w:val="00C35738"/>
    <w:rsid w:val="00C37B75"/>
    <w:rsid w:val="00C40839"/>
    <w:rsid w:val="00C41E12"/>
    <w:rsid w:val="00C421CC"/>
    <w:rsid w:val="00C43719"/>
    <w:rsid w:val="00C43C9D"/>
    <w:rsid w:val="00C43F57"/>
    <w:rsid w:val="00C43FE8"/>
    <w:rsid w:val="00C45223"/>
    <w:rsid w:val="00C457A9"/>
    <w:rsid w:val="00C46744"/>
    <w:rsid w:val="00C4715A"/>
    <w:rsid w:val="00C4798C"/>
    <w:rsid w:val="00C50896"/>
    <w:rsid w:val="00C50BEF"/>
    <w:rsid w:val="00C51F46"/>
    <w:rsid w:val="00C5243C"/>
    <w:rsid w:val="00C529EE"/>
    <w:rsid w:val="00C539C1"/>
    <w:rsid w:val="00C544ED"/>
    <w:rsid w:val="00C56B82"/>
    <w:rsid w:val="00C57685"/>
    <w:rsid w:val="00C57E93"/>
    <w:rsid w:val="00C608AE"/>
    <w:rsid w:val="00C60F77"/>
    <w:rsid w:val="00C61778"/>
    <w:rsid w:val="00C61EB2"/>
    <w:rsid w:val="00C62368"/>
    <w:rsid w:val="00C62777"/>
    <w:rsid w:val="00C6313C"/>
    <w:rsid w:val="00C648CC"/>
    <w:rsid w:val="00C65E09"/>
    <w:rsid w:val="00C65E60"/>
    <w:rsid w:val="00C66855"/>
    <w:rsid w:val="00C67114"/>
    <w:rsid w:val="00C67890"/>
    <w:rsid w:val="00C67CEE"/>
    <w:rsid w:val="00C71443"/>
    <w:rsid w:val="00C71EB8"/>
    <w:rsid w:val="00C72819"/>
    <w:rsid w:val="00C72F7D"/>
    <w:rsid w:val="00C7311D"/>
    <w:rsid w:val="00C73B74"/>
    <w:rsid w:val="00C74C06"/>
    <w:rsid w:val="00C74F06"/>
    <w:rsid w:val="00C769A6"/>
    <w:rsid w:val="00C77A82"/>
    <w:rsid w:val="00C8016C"/>
    <w:rsid w:val="00C80655"/>
    <w:rsid w:val="00C807DC"/>
    <w:rsid w:val="00C81DFE"/>
    <w:rsid w:val="00C81F18"/>
    <w:rsid w:val="00C84401"/>
    <w:rsid w:val="00C849EC"/>
    <w:rsid w:val="00C851DD"/>
    <w:rsid w:val="00C86180"/>
    <w:rsid w:val="00C86CC7"/>
    <w:rsid w:val="00C873F1"/>
    <w:rsid w:val="00C87BDD"/>
    <w:rsid w:val="00C87CEE"/>
    <w:rsid w:val="00C87DFB"/>
    <w:rsid w:val="00C9037E"/>
    <w:rsid w:val="00C90DC1"/>
    <w:rsid w:val="00C91830"/>
    <w:rsid w:val="00C92C56"/>
    <w:rsid w:val="00C93856"/>
    <w:rsid w:val="00C93C33"/>
    <w:rsid w:val="00C93CE4"/>
    <w:rsid w:val="00C94C52"/>
    <w:rsid w:val="00C94D9D"/>
    <w:rsid w:val="00C95FFA"/>
    <w:rsid w:val="00C96E6F"/>
    <w:rsid w:val="00C9761B"/>
    <w:rsid w:val="00CA0C7E"/>
    <w:rsid w:val="00CA0DD4"/>
    <w:rsid w:val="00CA0E8C"/>
    <w:rsid w:val="00CA1E12"/>
    <w:rsid w:val="00CA1EDE"/>
    <w:rsid w:val="00CA261F"/>
    <w:rsid w:val="00CA274A"/>
    <w:rsid w:val="00CA386D"/>
    <w:rsid w:val="00CA3B2F"/>
    <w:rsid w:val="00CA4F57"/>
    <w:rsid w:val="00CA593F"/>
    <w:rsid w:val="00CA6DA8"/>
    <w:rsid w:val="00CA6F7A"/>
    <w:rsid w:val="00CA6F97"/>
    <w:rsid w:val="00CA7007"/>
    <w:rsid w:val="00CA73C6"/>
    <w:rsid w:val="00CA7F86"/>
    <w:rsid w:val="00CB1815"/>
    <w:rsid w:val="00CB1DE1"/>
    <w:rsid w:val="00CB1F03"/>
    <w:rsid w:val="00CB27C7"/>
    <w:rsid w:val="00CB442E"/>
    <w:rsid w:val="00CB4D9A"/>
    <w:rsid w:val="00CB6053"/>
    <w:rsid w:val="00CB6E84"/>
    <w:rsid w:val="00CC06C8"/>
    <w:rsid w:val="00CC11EB"/>
    <w:rsid w:val="00CC2249"/>
    <w:rsid w:val="00CC22B7"/>
    <w:rsid w:val="00CC516F"/>
    <w:rsid w:val="00CC5386"/>
    <w:rsid w:val="00CC733E"/>
    <w:rsid w:val="00CC7AB8"/>
    <w:rsid w:val="00CC7D57"/>
    <w:rsid w:val="00CD0824"/>
    <w:rsid w:val="00CD0F35"/>
    <w:rsid w:val="00CD161E"/>
    <w:rsid w:val="00CD1D42"/>
    <w:rsid w:val="00CD1DC8"/>
    <w:rsid w:val="00CD2653"/>
    <w:rsid w:val="00CD3247"/>
    <w:rsid w:val="00CD3D37"/>
    <w:rsid w:val="00CD46A8"/>
    <w:rsid w:val="00CD4D41"/>
    <w:rsid w:val="00CD4D42"/>
    <w:rsid w:val="00CD4FC1"/>
    <w:rsid w:val="00CD536A"/>
    <w:rsid w:val="00CD5426"/>
    <w:rsid w:val="00CD5B61"/>
    <w:rsid w:val="00CD6D53"/>
    <w:rsid w:val="00CD76D5"/>
    <w:rsid w:val="00CD79D7"/>
    <w:rsid w:val="00CD7D15"/>
    <w:rsid w:val="00CD7D38"/>
    <w:rsid w:val="00CE0C00"/>
    <w:rsid w:val="00CE0C02"/>
    <w:rsid w:val="00CE15C8"/>
    <w:rsid w:val="00CE1C46"/>
    <w:rsid w:val="00CE2364"/>
    <w:rsid w:val="00CE2C17"/>
    <w:rsid w:val="00CE2FA0"/>
    <w:rsid w:val="00CE3AAC"/>
    <w:rsid w:val="00CE4FEB"/>
    <w:rsid w:val="00CE50F5"/>
    <w:rsid w:val="00CE582E"/>
    <w:rsid w:val="00CE5967"/>
    <w:rsid w:val="00CE638F"/>
    <w:rsid w:val="00CE6768"/>
    <w:rsid w:val="00CE6C6C"/>
    <w:rsid w:val="00CE7974"/>
    <w:rsid w:val="00CF04C2"/>
    <w:rsid w:val="00CF102F"/>
    <w:rsid w:val="00CF11FA"/>
    <w:rsid w:val="00CF1B36"/>
    <w:rsid w:val="00CF3CFE"/>
    <w:rsid w:val="00CF42FF"/>
    <w:rsid w:val="00CF6728"/>
    <w:rsid w:val="00CF6D2B"/>
    <w:rsid w:val="00CF7A76"/>
    <w:rsid w:val="00D02DBA"/>
    <w:rsid w:val="00D03223"/>
    <w:rsid w:val="00D03450"/>
    <w:rsid w:val="00D035A7"/>
    <w:rsid w:val="00D03B8B"/>
    <w:rsid w:val="00D03EBC"/>
    <w:rsid w:val="00D05AE6"/>
    <w:rsid w:val="00D05AFE"/>
    <w:rsid w:val="00D06572"/>
    <w:rsid w:val="00D07529"/>
    <w:rsid w:val="00D07962"/>
    <w:rsid w:val="00D07D99"/>
    <w:rsid w:val="00D10154"/>
    <w:rsid w:val="00D10B9F"/>
    <w:rsid w:val="00D118E9"/>
    <w:rsid w:val="00D12233"/>
    <w:rsid w:val="00D133E5"/>
    <w:rsid w:val="00D13644"/>
    <w:rsid w:val="00D13D15"/>
    <w:rsid w:val="00D1488C"/>
    <w:rsid w:val="00D14BE7"/>
    <w:rsid w:val="00D1522F"/>
    <w:rsid w:val="00D158E9"/>
    <w:rsid w:val="00D15E6E"/>
    <w:rsid w:val="00D15ECF"/>
    <w:rsid w:val="00D16534"/>
    <w:rsid w:val="00D17C27"/>
    <w:rsid w:val="00D17CFD"/>
    <w:rsid w:val="00D208A7"/>
    <w:rsid w:val="00D21737"/>
    <w:rsid w:val="00D222BD"/>
    <w:rsid w:val="00D240B9"/>
    <w:rsid w:val="00D25E95"/>
    <w:rsid w:val="00D26038"/>
    <w:rsid w:val="00D2763D"/>
    <w:rsid w:val="00D31931"/>
    <w:rsid w:val="00D31ECA"/>
    <w:rsid w:val="00D32C9A"/>
    <w:rsid w:val="00D33284"/>
    <w:rsid w:val="00D3500C"/>
    <w:rsid w:val="00D373A6"/>
    <w:rsid w:val="00D37830"/>
    <w:rsid w:val="00D402FC"/>
    <w:rsid w:val="00D40875"/>
    <w:rsid w:val="00D4088B"/>
    <w:rsid w:val="00D41543"/>
    <w:rsid w:val="00D42D78"/>
    <w:rsid w:val="00D431E9"/>
    <w:rsid w:val="00D43361"/>
    <w:rsid w:val="00D43992"/>
    <w:rsid w:val="00D43D4E"/>
    <w:rsid w:val="00D43D9A"/>
    <w:rsid w:val="00D44D4D"/>
    <w:rsid w:val="00D45AEE"/>
    <w:rsid w:val="00D460FA"/>
    <w:rsid w:val="00D4674D"/>
    <w:rsid w:val="00D470D5"/>
    <w:rsid w:val="00D4719C"/>
    <w:rsid w:val="00D471BF"/>
    <w:rsid w:val="00D47FB0"/>
    <w:rsid w:val="00D50CC0"/>
    <w:rsid w:val="00D5145F"/>
    <w:rsid w:val="00D51607"/>
    <w:rsid w:val="00D519E1"/>
    <w:rsid w:val="00D51CC4"/>
    <w:rsid w:val="00D51FCC"/>
    <w:rsid w:val="00D52A25"/>
    <w:rsid w:val="00D52B5D"/>
    <w:rsid w:val="00D52C82"/>
    <w:rsid w:val="00D536B8"/>
    <w:rsid w:val="00D54746"/>
    <w:rsid w:val="00D55202"/>
    <w:rsid w:val="00D55A2E"/>
    <w:rsid w:val="00D56555"/>
    <w:rsid w:val="00D578B7"/>
    <w:rsid w:val="00D57A20"/>
    <w:rsid w:val="00D60415"/>
    <w:rsid w:val="00D60F02"/>
    <w:rsid w:val="00D60F7F"/>
    <w:rsid w:val="00D61483"/>
    <w:rsid w:val="00D61F3B"/>
    <w:rsid w:val="00D62AEE"/>
    <w:rsid w:val="00D63A79"/>
    <w:rsid w:val="00D63FDF"/>
    <w:rsid w:val="00D64326"/>
    <w:rsid w:val="00D64CC9"/>
    <w:rsid w:val="00D65534"/>
    <w:rsid w:val="00D6587F"/>
    <w:rsid w:val="00D658CB"/>
    <w:rsid w:val="00D65FDB"/>
    <w:rsid w:val="00D675F4"/>
    <w:rsid w:val="00D677A9"/>
    <w:rsid w:val="00D70213"/>
    <w:rsid w:val="00D7056B"/>
    <w:rsid w:val="00D70F05"/>
    <w:rsid w:val="00D71809"/>
    <w:rsid w:val="00D7197C"/>
    <w:rsid w:val="00D7289C"/>
    <w:rsid w:val="00D72AF0"/>
    <w:rsid w:val="00D72EE3"/>
    <w:rsid w:val="00D72F8B"/>
    <w:rsid w:val="00D73099"/>
    <w:rsid w:val="00D737DC"/>
    <w:rsid w:val="00D73C09"/>
    <w:rsid w:val="00D73DF3"/>
    <w:rsid w:val="00D743EF"/>
    <w:rsid w:val="00D74433"/>
    <w:rsid w:val="00D75798"/>
    <w:rsid w:val="00D75944"/>
    <w:rsid w:val="00D760E5"/>
    <w:rsid w:val="00D768CF"/>
    <w:rsid w:val="00D76EED"/>
    <w:rsid w:val="00D7795E"/>
    <w:rsid w:val="00D80487"/>
    <w:rsid w:val="00D8069D"/>
    <w:rsid w:val="00D80987"/>
    <w:rsid w:val="00D80E0C"/>
    <w:rsid w:val="00D81EFC"/>
    <w:rsid w:val="00D82AC0"/>
    <w:rsid w:val="00D830FC"/>
    <w:rsid w:val="00D8400A"/>
    <w:rsid w:val="00D84D6B"/>
    <w:rsid w:val="00D859AE"/>
    <w:rsid w:val="00D85CB9"/>
    <w:rsid w:val="00D8605F"/>
    <w:rsid w:val="00D87112"/>
    <w:rsid w:val="00D87FDD"/>
    <w:rsid w:val="00D90538"/>
    <w:rsid w:val="00D906D2"/>
    <w:rsid w:val="00D91552"/>
    <w:rsid w:val="00D9180F"/>
    <w:rsid w:val="00D919C8"/>
    <w:rsid w:val="00D91C8C"/>
    <w:rsid w:val="00D91DAB"/>
    <w:rsid w:val="00D92AD7"/>
    <w:rsid w:val="00D95906"/>
    <w:rsid w:val="00D95E93"/>
    <w:rsid w:val="00D964A6"/>
    <w:rsid w:val="00D968C1"/>
    <w:rsid w:val="00D96FF1"/>
    <w:rsid w:val="00D97322"/>
    <w:rsid w:val="00DA222E"/>
    <w:rsid w:val="00DA2AD0"/>
    <w:rsid w:val="00DA2B8D"/>
    <w:rsid w:val="00DA2D3A"/>
    <w:rsid w:val="00DA447B"/>
    <w:rsid w:val="00DA4C26"/>
    <w:rsid w:val="00DA5EDC"/>
    <w:rsid w:val="00DA6C4C"/>
    <w:rsid w:val="00DA72F9"/>
    <w:rsid w:val="00DA7E01"/>
    <w:rsid w:val="00DB02F2"/>
    <w:rsid w:val="00DB0FD1"/>
    <w:rsid w:val="00DB171D"/>
    <w:rsid w:val="00DB1739"/>
    <w:rsid w:val="00DB41E9"/>
    <w:rsid w:val="00DB4942"/>
    <w:rsid w:val="00DB57E3"/>
    <w:rsid w:val="00DB5E59"/>
    <w:rsid w:val="00DC15FE"/>
    <w:rsid w:val="00DC1629"/>
    <w:rsid w:val="00DC39B7"/>
    <w:rsid w:val="00DC3CCB"/>
    <w:rsid w:val="00DC6FAC"/>
    <w:rsid w:val="00DC7797"/>
    <w:rsid w:val="00DC77CD"/>
    <w:rsid w:val="00DC7EB4"/>
    <w:rsid w:val="00DD0519"/>
    <w:rsid w:val="00DD12C6"/>
    <w:rsid w:val="00DD1BBA"/>
    <w:rsid w:val="00DD30F0"/>
    <w:rsid w:val="00DD3104"/>
    <w:rsid w:val="00DD3662"/>
    <w:rsid w:val="00DD3F6B"/>
    <w:rsid w:val="00DD4619"/>
    <w:rsid w:val="00DD4BDB"/>
    <w:rsid w:val="00DD4CB7"/>
    <w:rsid w:val="00DD5162"/>
    <w:rsid w:val="00DD550C"/>
    <w:rsid w:val="00DD6226"/>
    <w:rsid w:val="00DD7321"/>
    <w:rsid w:val="00DD7323"/>
    <w:rsid w:val="00DE05C4"/>
    <w:rsid w:val="00DE2088"/>
    <w:rsid w:val="00DE2729"/>
    <w:rsid w:val="00DE2911"/>
    <w:rsid w:val="00DE2C98"/>
    <w:rsid w:val="00DE2E95"/>
    <w:rsid w:val="00DE3309"/>
    <w:rsid w:val="00DE3E55"/>
    <w:rsid w:val="00DE5BED"/>
    <w:rsid w:val="00DE73CD"/>
    <w:rsid w:val="00DE7934"/>
    <w:rsid w:val="00DE7A33"/>
    <w:rsid w:val="00DF0051"/>
    <w:rsid w:val="00DF146C"/>
    <w:rsid w:val="00DF1F02"/>
    <w:rsid w:val="00DF1F9B"/>
    <w:rsid w:val="00DF2657"/>
    <w:rsid w:val="00DF2BB7"/>
    <w:rsid w:val="00DF310E"/>
    <w:rsid w:val="00DF3CAB"/>
    <w:rsid w:val="00DF40B4"/>
    <w:rsid w:val="00DF5245"/>
    <w:rsid w:val="00DF584A"/>
    <w:rsid w:val="00DF5B6D"/>
    <w:rsid w:val="00DF68A2"/>
    <w:rsid w:val="00E009EF"/>
    <w:rsid w:val="00E00B21"/>
    <w:rsid w:val="00E00B4A"/>
    <w:rsid w:val="00E01192"/>
    <w:rsid w:val="00E01F0E"/>
    <w:rsid w:val="00E02A63"/>
    <w:rsid w:val="00E02F29"/>
    <w:rsid w:val="00E031C3"/>
    <w:rsid w:val="00E031F0"/>
    <w:rsid w:val="00E0333C"/>
    <w:rsid w:val="00E03402"/>
    <w:rsid w:val="00E039C4"/>
    <w:rsid w:val="00E03D8C"/>
    <w:rsid w:val="00E05083"/>
    <w:rsid w:val="00E0512B"/>
    <w:rsid w:val="00E06A9D"/>
    <w:rsid w:val="00E0706C"/>
    <w:rsid w:val="00E07663"/>
    <w:rsid w:val="00E07BAA"/>
    <w:rsid w:val="00E10C27"/>
    <w:rsid w:val="00E123F2"/>
    <w:rsid w:val="00E13465"/>
    <w:rsid w:val="00E13980"/>
    <w:rsid w:val="00E143FF"/>
    <w:rsid w:val="00E14FA2"/>
    <w:rsid w:val="00E15735"/>
    <w:rsid w:val="00E1595E"/>
    <w:rsid w:val="00E15AB6"/>
    <w:rsid w:val="00E15D7E"/>
    <w:rsid w:val="00E163B9"/>
    <w:rsid w:val="00E1786B"/>
    <w:rsid w:val="00E17E48"/>
    <w:rsid w:val="00E20E40"/>
    <w:rsid w:val="00E20F09"/>
    <w:rsid w:val="00E21A64"/>
    <w:rsid w:val="00E2292E"/>
    <w:rsid w:val="00E22E09"/>
    <w:rsid w:val="00E243DD"/>
    <w:rsid w:val="00E24EC8"/>
    <w:rsid w:val="00E2543C"/>
    <w:rsid w:val="00E25957"/>
    <w:rsid w:val="00E25E50"/>
    <w:rsid w:val="00E26709"/>
    <w:rsid w:val="00E26BE4"/>
    <w:rsid w:val="00E30908"/>
    <w:rsid w:val="00E309E5"/>
    <w:rsid w:val="00E312E6"/>
    <w:rsid w:val="00E31316"/>
    <w:rsid w:val="00E31563"/>
    <w:rsid w:val="00E32846"/>
    <w:rsid w:val="00E32A2F"/>
    <w:rsid w:val="00E330B8"/>
    <w:rsid w:val="00E35F8E"/>
    <w:rsid w:val="00E378D6"/>
    <w:rsid w:val="00E37E46"/>
    <w:rsid w:val="00E402E1"/>
    <w:rsid w:val="00E405CE"/>
    <w:rsid w:val="00E4065C"/>
    <w:rsid w:val="00E41124"/>
    <w:rsid w:val="00E41493"/>
    <w:rsid w:val="00E41ACE"/>
    <w:rsid w:val="00E42AF9"/>
    <w:rsid w:val="00E42E3E"/>
    <w:rsid w:val="00E4316B"/>
    <w:rsid w:val="00E43858"/>
    <w:rsid w:val="00E4457F"/>
    <w:rsid w:val="00E452D9"/>
    <w:rsid w:val="00E45B2E"/>
    <w:rsid w:val="00E462DD"/>
    <w:rsid w:val="00E46694"/>
    <w:rsid w:val="00E46931"/>
    <w:rsid w:val="00E47618"/>
    <w:rsid w:val="00E47708"/>
    <w:rsid w:val="00E479E4"/>
    <w:rsid w:val="00E50654"/>
    <w:rsid w:val="00E50831"/>
    <w:rsid w:val="00E51301"/>
    <w:rsid w:val="00E515A0"/>
    <w:rsid w:val="00E53EFF"/>
    <w:rsid w:val="00E54485"/>
    <w:rsid w:val="00E544C1"/>
    <w:rsid w:val="00E544DF"/>
    <w:rsid w:val="00E561E0"/>
    <w:rsid w:val="00E56535"/>
    <w:rsid w:val="00E566E1"/>
    <w:rsid w:val="00E56786"/>
    <w:rsid w:val="00E57131"/>
    <w:rsid w:val="00E57DC8"/>
    <w:rsid w:val="00E60324"/>
    <w:rsid w:val="00E61857"/>
    <w:rsid w:val="00E61CBB"/>
    <w:rsid w:val="00E61D7A"/>
    <w:rsid w:val="00E62347"/>
    <w:rsid w:val="00E629D1"/>
    <w:rsid w:val="00E6358C"/>
    <w:rsid w:val="00E641F4"/>
    <w:rsid w:val="00E64724"/>
    <w:rsid w:val="00E64796"/>
    <w:rsid w:val="00E64895"/>
    <w:rsid w:val="00E66013"/>
    <w:rsid w:val="00E672E9"/>
    <w:rsid w:val="00E6750E"/>
    <w:rsid w:val="00E67546"/>
    <w:rsid w:val="00E67EAA"/>
    <w:rsid w:val="00E704FF"/>
    <w:rsid w:val="00E7090E"/>
    <w:rsid w:val="00E70EA8"/>
    <w:rsid w:val="00E70F92"/>
    <w:rsid w:val="00E71B43"/>
    <w:rsid w:val="00E72808"/>
    <w:rsid w:val="00E73367"/>
    <w:rsid w:val="00E73AB4"/>
    <w:rsid w:val="00E743F8"/>
    <w:rsid w:val="00E778CE"/>
    <w:rsid w:val="00E80BE8"/>
    <w:rsid w:val="00E815E1"/>
    <w:rsid w:val="00E821B2"/>
    <w:rsid w:val="00E827F2"/>
    <w:rsid w:val="00E829DC"/>
    <w:rsid w:val="00E82ADC"/>
    <w:rsid w:val="00E837E3"/>
    <w:rsid w:val="00E83BDF"/>
    <w:rsid w:val="00E84BF7"/>
    <w:rsid w:val="00E85014"/>
    <w:rsid w:val="00E854CA"/>
    <w:rsid w:val="00E863F7"/>
    <w:rsid w:val="00E86CB9"/>
    <w:rsid w:val="00E879E2"/>
    <w:rsid w:val="00E87C9B"/>
    <w:rsid w:val="00E92C75"/>
    <w:rsid w:val="00E940FE"/>
    <w:rsid w:val="00E9585C"/>
    <w:rsid w:val="00E95F7C"/>
    <w:rsid w:val="00E9702F"/>
    <w:rsid w:val="00E97095"/>
    <w:rsid w:val="00E97A65"/>
    <w:rsid w:val="00EA016D"/>
    <w:rsid w:val="00EA0E5D"/>
    <w:rsid w:val="00EA1312"/>
    <w:rsid w:val="00EA1F1C"/>
    <w:rsid w:val="00EA203A"/>
    <w:rsid w:val="00EA3984"/>
    <w:rsid w:val="00EA406B"/>
    <w:rsid w:val="00EA43B1"/>
    <w:rsid w:val="00EA53EF"/>
    <w:rsid w:val="00EA5A2A"/>
    <w:rsid w:val="00EA7183"/>
    <w:rsid w:val="00EA7881"/>
    <w:rsid w:val="00EA7E7C"/>
    <w:rsid w:val="00EB0552"/>
    <w:rsid w:val="00EB0FEC"/>
    <w:rsid w:val="00EB1772"/>
    <w:rsid w:val="00EB1970"/>
    <w:rsid w:val="00EB1C67"/>
    <w:rsid w:val="00EB2C6A"/>
    <w:rsid w:val="00EB2FEE"/>
    <w:rsid w:val="00EB3693"/>
    <w:rsid w:val="00EB38A9"/>
    <w:rsid w:val="00EB3B6F"/>
    <w:rsid w:val="00EB3D2B"/>
    <w:rsid w:val="00EB4C7C"/>
    <w:rsid w:val="00EB5385"/>
    <w:rsid w:val="00EC0027"/>
    <w:rsid w:val="00EC0636"/>
    <w:rsid w:val="00EC08D2"/>
    <w:rsid w:val="00EC09AC"/>
    <w:rsid w:val="00EC13A9"/>
    <w:rsid w:val="00EC1AA3"/>
    <w:rsid w:val="00EC1D15"/>
    <w:rsid w:val="00EC1F30"/>
    <w:rsid w:val="00EC1F61"/>
    <w:rsid w:val="00EC2689"/>
    <w:rsid w:val="00EC37CB"/>
    <w:rsid w:val="00EC3E5E"/>
    <w:rsid w:val="00EC4001"/>
    <w:rsid w:val="00EC450E"/>
    <w:rsid w:val="00EC4ACE"/>
    <w:rsid w:val="00EC5254"/>
    <w:rsid w:val="00EC5874"/>
    <w:rsid w:val="00EC5BAE"/>
    <w:rsid w:val="00EC5ED2"/>
    <w:rsid w:val="00EC72FF"/>
    <w:rsid w:val="00EC7E85"/>
    <w:rsid w:val="00ED06FC"/>
    <w:rsid w:val="00ED08FD"/>
    <w:rsid w:val="00ED0A96"/>
    <w:rsid w:val="00ED102A"/>
    <w:rsid w:val="00ED14DC"/>
    <w:rsid w:val="00ED1B81"/>
    <w:rsid w:val="00ED26B7"/>
    <w:rsid w:val="00ED3195"/>
    <w:rsid w:val="00ED38B3"/>
    <w:rsid w:val="00ED3C0C"/>
    <w:rsid w:val="00ED404D"/>
    <w:rsid w:val="00ED4990"/>
    <w:rsid w:val="00ED51E6"/>
    <w:rsid w:val="00ED5F8E"/>
    <w:rsid w:val="00ED66C6"/>
    <w:rsid w:val="00ED67AC"/>
    <w:rsid w:val="00ED6F32"/>
    <w:rsid w:val="00ED7521"/>
    <w:rsid w:val="00EE0499"/>
    <w:rsid w:val="00EE0539"/>
    <w:rsid w:val="00EE0DA9"/>
    <w:rsid w:val="00EE1FBB"/>
    <w:rsid w:val="00EE22E0"/>
    <w:rsid w:val="00EE241D"/>
    <w:rsid w:val="00EE2A52"/>
    <w:rsid w:val="00EE2D5A"/>
    <w:rsid w:val="00EE3F6E"/>
    <w:rsid w:val="00EE43F2"/>
    <w:rsid w:val="00EE4564"/>
    <w:rsid w:val="00EE46AA"/>
    <w:rsid w:val="00EE51CD"/>
    <w:rsid w:val="00EE5751"/>
    <w:rsid w:val="00EE5B41"/>
    <w:rsid w:val="00EE5D58"/>
    <w:rsid w:val="00EE6370"/>
    <w:rsid w:val="00EE76BE"/>
    <w:rsid w:val="00EE7C39"/>
    <w:rsid w:val="00EE7E11"/>
    <w:rsid w:val="00EF02C3"/>
    <w:rsid w:val="00EF18FA"/>
    <w:rsid w:val="00EF19FC"/>
    <w:rsid w:val="00EF1EDE"/>
    <w:rsid w:val="00EF2822"/>
    <w:rsid w:val="00EF40D6"/>
    <w:rsid w:val="00EF43FE"/>
    <w:rsid w:val="00EF4783"/>
    <w:rsid w:val="00EF6D9D"/>
    <w:rsid w:val="00EF6E0D"/>
    <w:rsid w:val="00EF74A7"/>
    <w:rsid w:val="00EF7991"/>
    <w:rsid w:val="00EF7FA2"/>
    <w:rsid w:val="00F007D4"/>
    <w:rsid w:val="00F00F1B"/>
    <w:rsid w:val="00F032A1"/>
    <w:rsid w:val="00F03403"/>
    <w:rsid w:val="00F048A1"/>
    <w:rsid w:val="00F056B0"/>
    <w:rsid w:val="00F06970"/>
    <w:rsid w:val="00F06DCB"/>
    <w:rsid w:val="00F0749F"/>
    <w:rsid w:val="00F11093"/>
    <w:rsid w:val="00F113E1"/>
    <w:rsid w:val="00F11A55"/>
    <w:rsid w:val="00F1208C"/>
    <w:rsid w:val="00F12535"/>
    <w:rsid w:val="00F12CCF"/>
    <w:rsid w:val="00F13148"/>
    <w:rsid w:val="00F138D5"/>
    <w:rsid w:val="00F13A17"/>
    <w:rsid w:val="00F14AB8"/>
    <w:rsid w:val="00F150FD"/>
    <w:rsid w:val="00F154F1"/>
    <w:rsid w:val="00F158A1"/>
    <w:rsid w:val="00F15929"/>
    <w:rsid w:val="00F16778"/>
    <w:rsid w:val="00F168B1"/>
    <w:rsid w:val="00F20278"/>
    <w:rsid w:val="00F20B32"/>
    <w:rsid w:val="00F2102A"/>
    <w:rsid w:val="00F21190"/>
    <w:rsid w:val="00F23735"/>
    <w:rsid w:val="00F24128"/>
    <w:rsid w:val="00F244EF"/>
    <w:rsid w:val="00F24534"/>
    <w:rsid w:val="00F24DEF"/>
    <w:rsid w:val="00F2584B"/>
    <w:rsid w:val="00F264B6"/>
    <w:rsid w:val="00F2768E"/>
    <w:rsid w:val="00F27C81"/>
    <w:rsid w:val="00F27D04"/>
    <w:rsid w:val="00F27DFB"/>
    <w:rsid w:val="00F30390"/>
    <w:rsid w:val="00F30550"/>
    <w:rsid w:val="00F30BB9"/>
    <w:rsid w:val="00F31412"/>
    <w:rsid w:val="00F324D8"/>
    <w:rsid w:val="00F3268D"/>
    <w:rsid w:val="00F32A0F"/>
    <w:rsid w:val="00F32C1B"/>
    <w:rsid w:val="00F34889"/>
    <w:rsid w:val="00F350D4"/>
    <w:rsid w:val="00F350EA"/>
    <w:rsid w:val="00F35363"/>
    <w:rsid w:val="00F35829"/>
    <w:rsid w:val="00F36299"/>
    <w:rsid w:val="00F37765"/>
    <w:rsid w:val="00F37A31"/>
    <w:rsid w:val="00F37E06"/>
    <w:rsid w:val="00F4073C"/>
    <w:rsid w:val="00F42C3A"/>
    <w:rsid w:val="00F440BE"/>
    <w:rsid w:val="00F44B16"/>
    <w:rsid w:val="00F4519A"/>
    <w:rsid w:val="00F45710"/>
    <w:rsid w:val="00F466F0"/>
    <w:rsid w:val="00F4686E"/>
    <w:rsid w:val="00F46FA6"/>
    <w:rsid w:val="00F501FB"/>
    <w:rsid w:val="00F50771"/>
    <w:rsid w:val="00F507F1"/>
    <w:rsid w:val="00F50FF3"/>
    <w:rsid w:val="00F53907"/>
    <w:rsid w:val="00F53C99"/>
    <w:rsid w:val="00F54895"/>
    <w:rsid w:val="00F5489D"/>
    <w:rsid w:val="00F55170"/>
    <w:rsid w:val="00F5766F"/>
    <w:rsid w:val="00F60EAA"/>
    <w:rsid w:val="00F61EBA"/>
    <w:rsid w:val="00F61ED2"/>
    <w:rsid w:val="00F63326"/>
    <w:rsid w:val="00F637C2"/>
    <w:rsid w:val="00F638D7"/>
    <w:rsid w:val="00F63E6D"/>
    <w:rsid w:val="00F65185"/>
    <w:rsid w:val="00F655A7"/>
    <w:rsid w:val="00F65B90"/>
    <w:rsid w:val="00F66A37"/>
    <w:rsid w:val="00F66BE2"/>
    <w:rsid w:val="00F7001B"/>
    <w:rsid w:val="00F71587"/>
    <w:rsid w:val="00F721BD"/>
    <w:rsid w:val="00F73665"/>
    <w:rsid w:val="00F747FC"/>
    <w:rsid w:val="00F74B10"/>
    <w:rsid w:val="00F762DB"/>
    <w:rsid w:val="00F7650B"/>
    <w:rsid w:val="00F7688B"/>
    <w:rsid w:val="00F76FD1"/>
    <w:rsid w:val="00F77548"/>
    <w:rsid w:val="00F77A85"/>
    <w:rsid w:val="00F77F34"/>
    <w:rsid w:val="00F815BB"/>
    <w:rsid w:val="00F82BC1"/>
    <w:rsid w:val="00F82E56"/>
    <w:rsid w:val="00F82FCA"/>
    <w:rsid w:val="00F832E2"/>
    <w:rsid w:val="00F8358B"/>
    <w:rsid w:val="00F8384F"/>
    <w:rsid w:val="00F847E5"/>
    <w:rsid w:val="00F84ADE"/>
    <w:rsid w:val="00F85B57"/>
    <w:rsid w:val="00F872C8"/>
    <w:rsid w:val="00F875A6"/>
    <w:rsid w:val="00F90CB8"/>
    <w:rsid w:val="00F928BA"/>
    <w:rsid w:val="00F92B53"/>
    <w:rsid w:val="00F940FC"/>
    <w:rsid w:val="00F945AF"/>
    <w:rsid w:val="00F947DD"/>
    <w:rsid w:val="00F94D4B"/>
    <w:rsid w:val="00F94EDA"/>
    <w:rsid w:val="00F953FB"/>
    <w:rsid w:val="00F96283"/>
    <w:rsid w:val="00F96343"/>
    <w:rsid w:val="00F97727"/>
    <w:rsid w:val="00F97C3E"/>
    <w:rsid w:val="00FA007A"/>
    <w:rsid w:val="00FA06CA"/>
    <w:rsid w:val="00FA0ACB"/>
    <w:rsid w:val="00FA0B3D"/>
    <w:rsid w:val="00FA0B56"/>
    <w:rsid w:val="00FA1AE3"/>
    <w:rsid w:val="00FA230C"/>
    <w:rsid w:val="00FA2A2D"/>
    <w:rsid w:val="00FA2E2A"/>
    <w:rsid w:val="00FA2F7D"/>
    <w:rsid w:val="00FA6ECE"/>
    <w:rsid w:val="00FA7A03"/>
    <w:rsid w:val="00FB011A"/>
    <w:rsid w:val="00FB02A0"/>
    <w:rsid w:val="00FB0F5F"/>
    <w:rsid w:val="00FB1D01"/>
    <w:rsid w:val="00FB253B"/>
    <w:rsid w:val="00FB2F8E"/>
    <w:rsid w:val="00FB444D"/>
    <w:rsid w:val="00FB4CC3"/>
    <w:rsid w:val="00FB586B"/>
    <w:rsid w:val="00FB5A6C"/>
    <w:rsid w:val="00FB5A82"/>
    <w:rsid w:val="00FB66A2"/>
    <w:rsid w:val="00FB67C6"/>
    <w:rsid w:val="00FB6A10"/>
    <w:rsid w:val="00FB768C"/>
    <w:rsid w:val="00FB7B83"/>
    <w:rsid w:val="00FB7D20"/>
    <w:rsid w:val="00FC0A65"/>
    <w:rsid w:val="00FC10F1"/>
    <w:rsid w:val="00FC1DB4"/>
    <w:rsid w:val="00FC2C52"/>
    <w:rsid w:val="00FC2D2D"/>
    <w:rsid w:val="00FC37C5"/>
    <w:rsid w:val="00FC5DDB"/>
    <w:rsid w:val="00FC607A"/>
    <w:rsid w:val="00FC61B9"/>
    <w:rsid w:val="00FC7832"/>
    <w:rsid w:val="00FD0AD1"/>
    <w:rsid w:val="00FD0D66"/>
    <w:rsid w:val="00FD2456"/>
    <w:rsid w:val="00FD30B8"/>
    <w:rsid w:val="00FD3359"/>
    <w:rsid w:val="00FD3D42"/>
    <w:rsid w:val="00FD3DEC"/>
    <w:rsid w:val="00FD42B2"/>
    <w:rsid w:val="00FD44CA"/>
    <w:rsid w:val="00FD44FB"/>
    <w:rsid w:val="00FD4A2D"/>
    <w:rsid w:val="00FD4BA6"/>
    <w:rsid w:val="00FD5AE1"/>
    <w:rsid w:val="00FD72BA"/>
    <w:rsid w:val="00FD7676"/>
    <w:rsid w:val="00FD7EDF"/>
    <w:rsid w:val="00FE1627"/>
    <w:rsid w:val="00FE1C7E"/>
    <w:rsid w:val="00FE1C9B"/>
    <w:rsid w:val="00FE268F"/>
    <w:rsid w:val="00FE2A15"/>
    <w:rsid w:val="00FE2FF9"/>
    <w:rsid w:val="00FE3034"/>
    <w:rsid w:val="00FE45F4"/>
    <w:rsid w:val="00FE4805"/>
    <w:rsid w:val="00FE563D"/>
    <w:rsid w:val="00FE6660"/>
    <w:rsid w:val="00FE6B8C"/>
    <w:rsid w:val="00FF02B2"/>
    <w:rsid w:val="00FF03C9"/>
    <w:rsid w:val="00FF0675"/>
    <w:rsid w:val="00FF0898"/>
    <w:rsid w:val="00FF1164"/>
    <w:rsid w:val="00FF2911"/>
    <w:rsid w:val="00FF2D29"/>
    <w:rsid w:val="00FF4447"/>
    <w:rsid w:val="00FF47B2"/>
    <w:rsid w:val="00FF4863"/>
    <w:rsid w:val="00FF4F7F"/>
    <w:rsid w:val="00FF55D3"/>
    <w:rsid w:val="00FF6888"/>
    <w:rsid w:val="00FF6B2F"/>
    <w:rsid w:val="00FF7864"/>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20856C"/>
  <w15:docId w15:val="{A58C8915-2FA1-4EBB-9E3C-D35FEABD9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3B9"/>
    <w:rPr>
      <w:color w:val="404040" w:themeColor="text1" w:themeTint="BF"/>
      <w:sz w:val="22"/>
    </w:rPr>
  </w:style>
  <w:style w:type="paragraph" w:styleId="Titre1">
    <w:name w:val="heading 1"/>
    <w:basedOn w:val="Normal"/>
    <w:next w:val="Normal"/>
    <w:link w:val="Titre1Car"/>
    <w:uiPriority w:val="9"/>
    <w:qFormat/>
    <w:rsid w:val="00C00941"/>
    <w:pPr>
      <w:keepNext/>
      <w:keepLines/>
      <w:spacing w:before="480" w:line="240" w:lineRule="auto"/>
      <w:outlineLvl w:val="0"/>
    </w:pPr>
    <w:rPr>
      <w:rFonts w:ascii="Montserrat" w:eastAsiaTheme="majorEastAsia" w:hAnsi="Montserrat" w:cstheme="majorBidi"/>
      <w:b/>
      <w:color w:val="864EA8" w:themeColor="accent1" w:themeShade="BF"/>
      <w:sz w:val="32"/>
      <w:szCs w:val="32"/>
    </w:rPr>
  </w:style>
  <w:style w:type="paragraph" w:styleId="Titre2">
    <w:name w:val="heading 2"/>
    <w:basedOn w:val="Normal"/>
    <w:next w:val="Normal"/>
    <w:link w:val="Titre2Car"/>
    <w:uiPriority w:val="9"/>
    <w:unhideWhenUsed/>
    <w:qFormat/>
    <w:rsid w:val="00C00941"/>
    <w:pPr>
      <w:keepNext/>
      <w:keepLines/>
      <w:spacing w:before="80" w:after="0" w:line="240" w:lineRule="auto"/>
      <w:outlineLvl w:val="1"/>
    </w:pPr>
    <w:rPr>
      <w:rFonts w:ascii="Montserrat" w:eastAsiaTheme="majorEastAsia" w:hAnsi="Montserrat" w:cstheme="majorBidi"/>
      <w:b/>
      <w:color w:val="593470" w:themeColor="accent1" w:themeShade="80"/>
      <w:sz w:val="28"/>
      <w:szCs w:val="28"/>
    </w:rPr>
  </w:style>
  <w:style w:type="paragraph" w:styleId="Titre3">
    <w:name w:val="heading 3"/>
    <w:basedOn w:val="Normal"/>
    <w:next w:val="Normal"/>
    <w:link w:val="Titre3Car"/>
    <w:uiPriority w:val="9"/>
    <w:unhideWhenUsed/>
    <w:qFormat/>
    <w:rsid w:val="00080B47"/>
    <w:pPr>
      <w:keepNext/>
      <w:keepLines/>
      <w:spacing w:before="40" w:after="0" w:line="240" w:lineRule="auto"/>
      <w:outlineLvl w:val="2"/>
    </w:pPr>
    <w:rPr>
      <w:rFonts w:asciiTheme="majorHAnsi" w:eastAsiaTheme="majorEastAsia" w:hAnsiTheme="majorHAnsi" w:cstheme="majorBidi"/>
      <w:color w:val="373545" w:themeColor="text2"/>
      <w:sz w:val="24"/>
      <w:szCs w:val="24"/>
    </w:rPr>
  </w:style>
  <w:style w:type="paragraph" w:styleId="Titre4">
    <w:name w:val="heading 4"/>
    <w:basedOn w:val="Normal"/>
    <w:next w:val="Normal"/>
    <w:link w:val="Titre4Car"/>
    <w:uiPriority w:val="9"/>
    <w:unhideWhenUsed/>
    <w:qFormat/>
    <w:rsid w:val="00080B47"/>
    <w:pPr>
      <w:keepNext/>
      <w:keepLines/>
      <w:spacing w:before="40" w:after="0"/>
      <w:outlineLvl w:val="3"/>
    </w:pPr>
    <w:rPr>
      <w:rFonts w:asciiTheme="majorHAnsi" w:eastAsiaTheme="majorEastAsia" w:hAnsiTheme="majorHAnsi" w:cstheme="majorBidi"/>
      <w:szCs w:val="22"/>
    </w:rPr>
  </w:style>
  <w:style w:type="paragraph" w:styleId="Titre5">
    <w:name w:val="heading 5"/>
    <w:basedOn w:val="Normal"/>
    <w:next w:val="Normal"/>
    <w:link w:val="Titre5Car"/>
    <w:uiPriority w:val="9"/>
    <w:semiHidden/>
    <w:unhideWhenUsed/>
    <w:qFormat/>
    <w:rsid w:val="00080B47"/>
    <w:pPr>
      <w:keepNext/>
      <w:keepLines/>
      <w:spacing w:before="40" w:after="0"/>
      <w:outlineLvl w:val="4"/>
    </w:pPr>
    <w:rPr>
      <w:rFonts w:asciiTheme="majorHAnsi" w:eastAsiaTheme="majorEastAsia" w:hAnsiTheme="majorHAnsi" w:cstheme="majorBidi"/>
      <w:color w:val="373545" w:themeColor="text2"/>
      <w:szCs w:val="22"/>
    </w:rPr>
  </w:style>
  <w:style w:type="paragraph" w:styleId="Titre6">
    <w:name w:val="heading 6"/>
    <w:basedOn w:val="Normal"/>
    <w:next w:val="Normal"/>
    <w:link w:val="Titre6Car"/>
    <w:uiPriority w:val="9"/>
    <w:semiHidden/>
    <w:unhideWhenUsed/>
    <w:qFormat/>
    <w:rsid w:val="00080B47"/>
    <w:pPr>
      <w:keepNext/>
      <w:keepLines/>
      <w:spacing w:before="40" w:after="0"/>
      <w:outlineLvl w:val="5"/>
    </w:pPr>
    <w:rPr>
      <w:rFonts w:asciiTheme="majorHAnsi" w:eastAsiaTheme="majorEastAsia" w:hAnsiTheme="majorHAnsi" w:cstheme="majorBidi"/>
      <w:i/>
      <w:iCs/>
      <w:color w:val="373545" w:themeColor="text2"/>
      <w:sz w:val="21"/>
      <w:szCs w:val="21"/>
    </w:rPr>
  </w:style>
  <w:style w:type="paragraph" w:styleId="Titre7">
    <w:name w:val="heading 7"/>
    <w:basedOn w:val="Normal"/>
    <w:next w:val="Normal"/>
    <w:link w:val="Titre7Car"/>
    <w:uiPriority w:val="9"/>
    <w:semiHidden/>
    <w:unhideWhenUsed/>
    <w:qFormat/>
    <w:rsid w:val="00080B47"/>
    <w:pPr>
      <w:keepNext/>
      <w:keepLines/>
      <w:spacing w:before="40" w:after="0"/>
      <w:outlineLvl w:val="6"/>
    </w:pPr>
    <w:rPr>
      <w:rFonts w:asciiTheme="majorHAnsi" w:eastAsiaTheme="majorEastAsia" w:hAnsiTheme="majorHAnsi" w:cstheme="majorBidi"/>
      <w:i/>
      <w:iCs/>
      <w:color w:val="593470" w:themeColor="accent1" w:themeShade="80"/>
      <w:sz w:val="21"/>
      <w:szCs w:val="21"/>
    </w:rPr>
  </w:style>
  <w:style w:type="paragraph" w:styleId="Titre8">
    <w:name w:val="heading 8"/>
    <w:basedOn w:val="Normal"/>
    <w:next w:val="Normal"/>
    <w:link w:val="Titre8Car"/>
    <w:uiPriority w:val="9"/>
    <w:semiHidden/>
    <w:unhideWhenUsed/>
    <w:qFormat/>
    <w:rsid w:val="00080B47"/>
    <w:pPr>
      <w:keepNext/>
      <w:keepLines/>
      <w:spacing w:before="40" w:after="0"/>
      <w:outlineLvl w:val="7"/>
    </w:pPr>
    <w:rPr>
      <w:rFonts w:asciiTheme="majorHAnsi" w:eastAsiaTheme="majorEastAsia" w:hAnsiTheme="majorHAnsi" w:cstheme="majorBidi"/>
      <w:b/>
      <w:bCs/>
      <w:color w:val="373545" w:themeColor="text2"/>
    </w:rPr>
  </w:style>
  <w:style w:type="paragraph" w:styleId="Titre9">
    <w:name w:val="heading 9"/>
    <w:basedOn w:val="Normal"/>
    <w:next w:val="Normal"/>
    <w:link w:val="Titre9Car"/>
    <w:uiPriority w:val="9"/>
    <w:semiHidden/>
    <w:unhideWhenUsed/>
    <w:qFormat/>
    <w:rsid w:val="00080B47"/>
    <w:pPr>
      <w:keepNext/>
      <w:keepLines/>
      <w:spacing w:before="40" w:after="0"/>
      <w:outlineLvl w:val="8"/>
    </w:pPr>
    <w:rPr>
      <w:rFonts w:asciiTheme="majorHAnsi" w:eastAsiaTheme="majorEastAsia" w:hAnsiTheme="majorHAnsi" w:cstheme="majorBidi"/>
      <w:b/>
      <w:bCs/>
      <w:i/>
      <w:iCs/>
      <w:color w:val="373545"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semiHidden/>
    <w:unhideWhenUsed/>
    <w:rsid w:val="00AB6E1B"/>
    <w:pPr>
      <w:spacing w:before="600"/>
    </w:pPr>
  </w:style>
  <w:style w:type="character" w:styleId="Textedelespacerserv">
    <w:name w:val="Placeholder Text"/>
    <w:basedOn w:val="Policepardfaut"/>
    <w:uiPriority w:val="99"/>
    <w:semiHidden/>
    <w:rsid w:val="00AB6E1B"/>
    <w:rPr>
      <w:color w:val="808080"/>
    </w:rPr>
  </w:style>
  <w:style w:type="paragraph" w:styleId="Titre">
    <w:name w:val="Title"/>
    <w:basedOn w:val="Normal"/>
    <w:next w:val="Normal"/>
    <w:link w:val="TitreCar"/>
    <w:uiPriority w:val="10"/>
    <w:qFormat/>
    <w:rsid w:val="00C00941"/>
    <w:pPr>
      <w:spacing w:after="0" w:line="240" w:lineRule="auto"/>
      <w:contextualSpacing/>
    </w:pPr>
    <w:rPr>
      <w:rFonts w:ascii="Montserrat" w:eastAsiaTheme="majorEastAsia" w:hAnsi="Montserrat" w:cstheme="majorBidi"/>
      <w:b/>
      <w:color w:val="AD84C6" w:themeColor="accent1"/>
      <w:spacing w:val="-10"/>
      <w:sz w:val="56"/>
      <w:szCs w:val="56"/>
    </w:rPr>
  </w:style>
  <w:style w:type="character" w:customStyle="1" w:styleId="TitreCar">
    <w:name w:val="Titre Car"/>
    <w:basedOn w:val="Policepardfaut"/>
    <w:link w:val="Titre"/>
    <w:uiPriority w:val="10"/>
    <w:rsid w:val="00C00941"/>
    <w:rPr>
      <w:rFonts w:ascii="Montserrat" w:eastAsiaTheme="majorEastAsia" w:hAnsi="Montserrat" w:cstheme="majorBidi"/>
      <w:b/>
      <w:color w:val="AD84C6" w:themeColor="accent1"/>
      <w:spacing w:val="-10"/>
      <w:sz w:val="56"/>
      <w:szCs w:val="56"/>
    </w:rPr>
  </w:style>
  <w:style w:type="paragraph" w:styleId="Sous-titre">
    <w:name w:val="Subtitle"/>
    <w:basedOn w:val="Normal"/>
    <w:next w:val="Normal"/>
    <w:link w:val="Sous-titreCar"/>
    <w:uiPriority w:val="11"/>
    <w:qFormat/>
    <w:rsid w:val="00080B47"/>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080B47"/>
    <w:rPr>
      <w:rFonts w:asciiTheme="majorHAnsi" w:eastAsiaTheme="majorEastAsia" w:hAnsiTheme="majorHAnsi" w:cstheme="majorBidi"/>
      <w:sz w:val="24"/>
      <w:szCs w:val="24"/>
    </w:rPr>
  </w:style>
  <w:style w:type="paragraph" w:styleId="Sansinterligne">
    <w:name w:val="No Spacing"/>
    <w:link w:val="SansinterligneCar"/>
    <w:uiPriority w:val="1"/>
    <w:qFormat/>
    <w:rsid w:val="00080B47"/>
    <w:pPr>
      <w:spacing w:after="0" w:line="240" w:lineRule="auto"/>
    </w:pPr>
  </w:style>
  <w:style w:type="table" w:styleId="Grilledutableau">
    <w:name w:val="Table Grid"/>
    <w:basedOn w:val="TableauNormal"/>
    <w:uiPriority w:val="39"/>
    <w:rsid w:val="00AB6E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Sansinterligne"/>
    <w:uiPriority w:val="99"/>
    <w:rsid w:val="00AB6E1B"/>
    <w:rPr>
      <w:color w:val="FFFFFF" w:themeColor="background1"/>
      <w:sz w:val="22"/>
      <w:szCs w:val="22"/>
    </w:rPr>
  </w:style>
  <w:style w:type="paragraph" w:customStyle="1" w:styleId="TableSpace">
    <w:name w:val="Table Space"/>
    <w:basedOn w:val="Sansinterligne"/>
    <w:uiPriority w:val="99"/>
    <w:rsid w:val="00AB6E1B"/>
    <w:pPr>
      <w:spacing w:line="14" w:lineRule="exact"/>
    </w:pPr>
  </w:style>
  <w:style w:type="paragraph" w:styleId="En-tte">
    <w:name w:val="header"/>
    <w:basedOn w:val="Normal"/>
    <w:link w:val="En-tteCar"/>
    <w:uiPriority w:val="99"/>
    <w:unhideWhenUsed/>
    <w:rsid w:val="00AB6E1B"/>
    <w:pPr>
      <w:tabs>
        <w:tab w:val="center" w:pos="4680"/>
        <w:tab w:val="right" w:pos="9360"/>
      </w:tabs>
      <w:spacing w:after="0" w:line="240" w:lineRule="auto"/>
    </w:pPr>
  </w:style>
  <w:style w:type="character" w:customStyle="1" w:styleId="En-tteCar">
    <w:name w:val="En-tête Car"/>
    <w:basedOn w:val="Policepardfaut"/>
    <w:link w:val="En-tte"/>
    <w:uiPriority w:val="99"/>
    <w:rsid w:val="00AB6E1B"/>
  </w:style>
  <w:style w:type="paragraph" w:styleId="Pieddepage">
    <w:name w:val="footer"/>
    <w:basedOn w:val="Normal"/>
    <w:link w:val="PieddepageCar"/>
    <w:uiPriority w:val="99"/>
    <w:unhideWhenUsed/>
    <w:rsid w:val="00AB6E1B"/>
    <w:pPr>
      <w:spacing w:after="0" w:line="240" w:lineRule="auto"/>
    </w:pPr>
    <w:rPr>
      <w:rFonts w:eastAsiaTheme="majorEastAsia" w:cstheme="majorBidi"/>
      <w:caps/>
      <w:color w:val="AD84C6" w:themeColor="accent1"/>
      <w:sz w:val="16"/>
      <w:szCs w:val="16"/>
    </w:rPr>
  </w:style>
  <w:style w:type="character" w:customStyle="1" w:styleId="PieddepageCar">
    <w:name w:val="Pied de page Car"/>
    <w:basedOn w:val="Policepardfaut"/>
    <w:link w:val="Pieddepage"/>
    <w:uiPriority w:val="99"/>
    <w:rsid w:val="00AB6E1B"/>
    <w:rPr>
      <w:rFonts w:asciiTheme="majorHAnsi" w:eastAsiaTheme="majorEastAsia" w:hAnsiTheme="majorHAnsi" w:cstheme="majorBidi"/>
      <w:caps/>
      <w:color w:val="AD84C6" w:themeColor="accent1"/>
      <w:sz w:val="16"/>
      <w:szCs w:val="16"/>
    </w:rPr>
  </w:style>
  <w:style w:type="character" w:customStyle="1" w:styleId="Titre1Car">
    <w:name w:val="Titre 1 Car"/>
    <w:basedOn w:val="Policepardfaut"/>
    <w:link w:val="Titre1"/>
    <w:uiPriority w:val="9"/>
    <w:rsid w:val="00C00941"/>
    <w:rPr>
      <w:rFonts w:ascii="Montserrat" w:eastAsiaTheme="majorEastAsia" w:hAnsi="Montserrat" w:cstheme="majorBidi"/>
      <w:b/>
      <w:color w:val="864EA8" w:themeColor="accent1" w:themeShade="BF"/>
      <w:sz w:val="32"/>
      <w:szCs w:val="32"/>
    </w:rPr>
  </w:style>
  <w:style w:type="character" w:customStyle="1" w:styleId="Titre2Car">
    <w:name w:val="Titre 2 Car"/>
    <w:basedOn w:val="Policepardfaut"/>
    <w:link w:val="Titre2"/>
    <w:uiPriority w:val="9"/>
    <w:rsid w:val="00C00941"/>
    <w:rPr>
      <w:rFonts w:ascii="Montserrat" w:eastAsiaTheme="majorEastAsia" w:hAnsi="Montserrat" w:cstheme="majorBidi"/>
      <w:b/>
      <w:color w:val="593470" w:themeColor="accent1" w:themeShade="80"/>
      <w:sz w:val="28"/>
      <w:szCs w:val="28"/>
    </w:rPr>
  </w:style>
  <w:style w:type="paragraph" w:styleId="En-ttedetabledesmatires">
    <w:name w:val="TOC Heading"/>
    <w:basedOn w:val="Titre1"/>
    <w:next w:val="Normal"/>
    <w:uiPriority w:val="39"/>
    <w:unhideWhenUsed/>
    <w:qFormat/>
    <w:rsid w:val="00080B47"/>
    <w:pPr>
      <w:outlineLvl w:val="9"/>
    </w:pPr>
  </w:style>
  <w:style w:type="paragraph" w:styleId="TM1">
    <w:name w:val="toc 1"/>
    <w:basedOn w:val="Normal"/>
    <w:next w:val="Normal"/>
    <w:autoRedefine/>
    <w:uiPriority w:val="39"/>
    <w:unhideWhenUsed/>
    <w:rsid w:val="009C5654"/>
    <w:pPr>
      <w:spacing w:before="120" w:after="0"/>
    </w:pPr>
    <w:rPr>
      <w:b/>
      <w:bCs/>
      <w:i/>
      <w:iCs/>
      <w:sz w:val="24"/>
      <w:szCs w:val="24"/>
    </w:rPr>
  </w:style>
  <w:style w:type="paragraph" w:styleId="TM2">
    <w:name w:val="toc 2"/>
    <w:basedOn w:val="Normal"/>
    <w:next w:val="Normal"/>
    <w:autoRedefine/>
    <w:uiPriority w:val="39"/>
    <w:unhideWhenUsed/>
    <w:rsid w:val="00DC3CCB"/>
    <w:pPr>
      <w:spacing w:before="120" w:after="0"/>
      <w:ind w:left="210"/>
    </w:pPr>
    <w:rPr>
      <w:b/>
      <w:bCs/>
      <w:szCs w:val="22"/>
    </w:rPr>
  </w:style>
  <w:style w:type="character" w:styleId="Lienhypertexte">
    <w:name w:val="Hyperlink"/>
    <w:basedOn w:val="Policepardfaut"/>
    <w:uiPriority w:val="99"/>
    <w:unhideWhenUsed/>
    <w:rsid w:val="00AB6E1B"/>
    <w:rPr>
      <w:color w:val="69A020" w:themeColor="hyperlink"/>
      <w:u w:val="single"/>
    </w:rPr>
  </w:style>
  <w:style w:type="character" w:customStyle="1" w:styleId="Titre3Car">
    <w:name w:val="Titre 3 Car"/>
    <w:basedOn w:val="Policepardfaut"/>
    <w:link w:val="Titre3"/>
    <w:uiPriority w:val="9"/>
    <w:rsid w:val="00080B47"/>
    <w:rPr>
      <w:rFonts w:asciiTheme="majorHAnsi" w:eastAsiaTheme="majorEastAsia" w:hAnsiTheme="majorHAnsi" w:cstheme="majorBidi"/>
      <w:color w:val="373545" w:themeColor="text2"/>
      <w:sz w:val="24"/>
      <w:szCs w:val="24"/>
    </w:rPr>
  </w:style>
  <w:style w:type="paragraph" w:customStyle="1" w:styleId="LogoAlt">
    <w:name w:val="Logo Alt."/>
    <w:basedOn w:val="Normal"/>
    <w:uiPriority w:val="99"/>
    <w:unhideWhenUsed/>
    <w:rsid w:val="00AB6E1B"/>
    <w:pPr>
      <w:spacing w:before="720" w:line="240" w:lineRule="auto"/>
    </w:pPr>
  </w:style>
  <w:style w:type="paragraph" w:customStyle="1" w:styleId="FooterAlt">
    <w:name w:val="Footer Alt."/>
    <w:basedOn w:val="Normal"/>
    <w:uiPriority w:val="99"/>
    <w:unhideWhenUsed/>
    <w:rsid w:val="00AB6E1B"/>
    <w:pPr>
      <w:spacing w:after="0" w:line="240" w:lineRule="auto"/>
    </w:pPr>
    <w:rPr>
      <w:i/>
      <w:iCs/>
      <w:sz w:val="18"/>
      <w:szCs w:val="18"/>
    </w:rPr>
  </w:style>
  <w:style w:type="table" w:customStyle="1" w:styleId="TipTable">
    <w:name w:val="Tip Table"/>
    <w:basedOn w:val="TableauNormal"/>
    <w:uiPriority w:val="99"/>
    <w:rsid w:val="00AB6E1B"/>
    <w:pPr>
      <w:spacing w:after="0" w:line="240" w:lineRule="auto"/>
    </w:pPr>
    <w:rPr>
      <w:color w:val="404040" w:themeColor="text1" w:themeTint="BF"/>
      <w:sz w:val="18"/>
      <w:szCs w:val="18"/>
    </w:rPr>
    <w:tblPr>
      <w:tblCellMar>
        <w:top w:w="144" w:type="dxa"/>
        <w:left w:w="0" w:type="dxa"/>
        <w:right w:w="0" w:type="dxa"/>
      </w:tblCellMar>
    </w:tblPr>
    <w:tcPr>
      <w:shd w:val="clear" w:color="auto" w:fill="EEE6F3" w:themeFill="accent1" w:themeFillTint="33"/>
    </w:tcPr>
    <w:tblStylePr w:type="firstCol">
      <w:pPr>
        <w:wordWrap/>
        <w:jc w:val="center"/>
      </w:pPr>
    </w:tblStylePr>
  </w:style>
  <w:style w:type="paragraph" w:customStyle="1" w:styleId="TipText">
    <w:name w:val="Tip Text"/>
    <w:basedOn w:val="Normal"/>
    <w:uiPriority w:val="99"/>
    <w:rsid w:val="00AB6E1B"/>
    <w:pPr>
      <w:spacing w:before="160" w:after="160"/>
      <w:ind w:right="576"/>
    </w:pPr>
    <w:rPr>
      <w:rFonts w:eastAsiaTheme="majorEastAsia" w:cstheme="majorBidi"/>
      <w:i/>
      <w:iCs/>
      <w:sz w:val="16"/>
      <w:szCs w:val="16"/>
    </w:rPr>
  </w:style>
  <w:style w:type="paragraph" w:customStyle="1" w:styleId="Icon">
    <w:name w:val="Icon"/>
    <w:basedOn w:val="Normal"/>
    <w:uiPriority w:val="99"/>
    <w:unhideWhenUsed/>
    <w:rsid w:val="00AB6E1B"/>
    <w:pPr>
      <w:spacing w:before="160" w:after="160" w:line="240" w:lineRule="auto"/>
      <w:jc w:val="center"/>
    </w:pPr>
  </w:style>
  <w:style w:type="character" w:customStyle="1" w:styleId="Titre4Car">
    <w:name w:val="Titre 4 Car"/>
    <w:basedOn w:val="Policepardfaut"/>
    <w:link w:val="Titre4"/>
    <w:uiPriority w:val="9"/>
    <w:rsid w:val="00080B47"/>
    <w:rPr>
      <w:rFonts w:asciiTheme="majorHAnsi" w:eastAsiaTheme="majorEastAsia" w:hAnsiTheme="majorHAnsi" w:cstheme="majorBidi"/>
      <w:sz w:val="22"/>
      <w:szCs w:val="22"/>
    </w:rPr>
  </w:style>
  <w:style w:type="table" w:customStyle="1" w:styleId="Tableauar">
    <w:name w:val="Tableau aéré"/>
    <w:basedOn w:val="TableauNormal"/>
    <w:uiPriority w:val="99"/>
    <w:rsid w:val="0065525A"/>
    <w:pPr>
      <w:spacing w:before="60" w:after="60" w:line="240" w:lineRule="auto"/>
    </w:pPr>
    <w:rPr>
      <w:rFonts w:ascii="Poppins" w:hAnsi="Poppins"/>
      <w:sz w:val="22"/>
    </w:rPr>
    <w:tblPr>
      <w:tblStyleRowBandSize w:val="1"/>
    </w:tblPr>
    <w:tblStylePr w:type="firstRow">
      <w:rPr>
        <w:rFonts w:asciiTheme="majorHAnsi" w:hAnsiTheme="majorHAnsi"/>
        <w:color w:val="FFFFFF" w:themeColor="background1"/>
        <w:sz w:val="16"/>
      </w:rPr>
      <w:tblPr/>
      <w:tcPr>
        <w:shd w:val="clear" w:color="auto" w:fill="AD84C6" w:themeFill="accent1"/>
      </w:tcPr>
    </w:tblStylePr>
    <w:tblStylePr w:type="lastRow">
      <w:rPr>
        <w:rFonts w:asciiTheme="majorHAnsi" w:hAnsiTheme="majorHAnsi"/>
        <w:b/>
        <w:caps/>
        <w:smallCaps w:val="0"/>
        <w:color w:val="AD84C6" w:themeColor="accent1"/>
        <w:sz w:val="16"/>
      </w:rPr>
      <w:tblPr/>
      <w:tcPr>
        <w:tcBorders>
          <w:top w:val="nil"/>
        </w:tcBorders>
      </w:tcPr>
    </w:tblStylePr>
    <w:tblStylePr w:type="firstCol">
      <w:rPr>
        <w:rFonts w:asciiTheme="majorHAnsi" w:hAnsiTheme="majorHAnsi"/>
        <w:sz w:val="16"/>
      </w:rPr>
    </w:tblStylePr>
    <w:tblStylePr w:type="band1Horz">
      <w:pPr>
        <w:jc w:val="left"/>
      </w:pPr>
      <w:tblPr/>
      <w:tcPr>
        <w:tcBorders>
          <w:bottom w:val="single" w:sz="18" w:space="0" w:color="F2F2F2" w:themeColor="background1" w:themeShade="F2"/>
        </w:tcBorders>
      </w:tcPr>
    </w:tblStylePr>
    <w:tblStylePr w:type="band2Horz">
      <w:tblPr/>
      <w:tcPr>
        <w:tcBorders>
          <w:left w:val="nil"/>
          <w:bottom w:val="single" w:sz="18" w:space="0" w:color="F2F2F2" w:themeColor="background1" w:themeShade="F2"/>
        </w:tcBorders>
        <w:shd w:val="clear" w:color="auto" w:fill="FFFFFF" w:themeFill="background1"/>
      </w:tcPr>
    </w:tblStylePr>
  </w:style>
  <w:style w:type="paragraph" w:styleId="TM3">
    <w:name w:val="toc 3"/>
    <w:basedOn w:val="Normal"/>
    <w:next w:val="Normal"/>
    <w:autoRedefine/>
    <w:uiPriority w:val="39"/>
    <w:unhideWhenUsed/>
    <w:rsid w:val="00AB6E1B"/>
    <w:pPr>
      <w:spacing w:after="0"/>
      <w:ind w:left="420"/>
    </w:pPr>
    <w:rPr>
      <w:sz w:val="20"/>
    </w:rPr>
  </w:style>
  <w:style w:type="paragraph" w:styleId="TM4">
    <w:name w:val="toc 4"/>
    <w:basedOn w:val="Normal"/>
    <w:next w:val="Normal"/>
    <w:autoRedefine/>
    <w:uiPriority w:val="39"/>
    <w:unhideWhenUsed/>
    <w:rsid w:val="00AB6E1B"/>
    <w:pPr>
      <w:spacing w:after="0"/>
      <w:ind w:left="630"/>
    </w:pPr>
    <w:rPr>
      <w:sz w:val="20"/>
    </w:rPr>
  </w:style>
  <w:style w:type="paragraph" w:styleId="Paragraphedeliste">
    <w:name w:val="List Paragraph"/>
    <w:basedOn w:val="Normal"/>
    <w:uiPriority w:val="34"/>
    <w:qFormat/>
    <w:rsid w:val="00303CBF"/>
    <w:pPr>
      <w:ind w:left="720"/>
      <w:contextualSpacing/>
    </w:pPr>
  </w:style>
  <w:style w:type="table" w:customStyle="1" w:styleId="Grilledetableauclaire1">
    <w:name w:val="Grille de tableau claire1"/>
    <w:basedOn w:val="TableauNormal"/>
    <w:uiPriority w:val="40"/>
    <w:rsid w:val="00953B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Policepardfaut"/>
    <w:rsid w:val="00FC1DB4"/>
  </w:style>
  <w:style w:type="paragraph" w:styleId="Rvision">
    <w:name w:val="Revision"/>
    <w:hidden/>
    <w:uiPriority w:val="99"/>
    <w:semiHidden/>
    <w:rsid w:val="001C38B9"/>
    <w:pPr>
      <w:spacing w:after="0" w:line="240" w:lineRule="auto"/>
    </w:pPr>
    <w:rPr>
      <w:rFonts w:asciiTheme="majorHAnsi" w:hAnsiTheme="majorHAnsi"/>
    </w:rPr>
  </w:style>
  <w:style w:type="paragraph" w:styleId="Textedebulles">
    <w:name w:val="Balloon Text"/>
    <w:basedOn w:val="Normal"/>
    <w:link w:val="TextedebullesCar"/>
    <w:uiPriority w:val="99"/>
    <w:semiHidden/>
    <w:unhideWhenUsed/>
    <w:rsid w:val="001C38B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C38B9"/>
    <w:rPr>
      <w:rFonts w:ascii="Segoe UI" w:hAnsi="Segoe UI" w:cs="Segoe UI"/>
      <w:sz w:val="18"/>
      <w:szCs w:val="18"/>
    </w:rPr>
  </w:style>
  <w:style w:type="paragraph" w:styleId="Notedebasdepage">
    <w:name w:val="footnote text"/>
    <w:basedOn w:val="Normal"/>
    <w:link w:val="NotedebasdepageCar"/>
    <w:uiPriority w:val="99"/>
    <w:semiHidden/>
    <w:unhideWhenUsed/>
    <w:rsid w:val="00E97A65"/>
    <w:pPr>
      <w:spacing w:after="0" w:line="240" w:lineRule="auto"/>
    </w:pPr>
  </w:style>
  <w:style w:type="character" w:customStyle="1" w:styleId="NotedebasdepageCar">
    <w:name w:val="Note de bas de page Car"/>
    <w:basedOn w:val="Policepardfaut"/>
    <w:link w:val="Notedebasdepage"/>
    <w:uiPriority w:val="99"/>
    <w:semiHidden/>
    <w:rsid w:val="00E97A65"/>
    <w:rPr>
      <w:rFonts w:asciiTheme="majorHAnsi" w:hAnsiTheme="majorHAnsi"/>
    </w:rPr>
  </w:style>
  <w:style w:type="character" w:styleId="Appelnotedebasdep">
    <w:name w:val="footnote reference"/>
    <w:basedOn w:val="Policepardfaut"/>
    <w:uiPriority w:val="99"/>
    <w:semiHidden/>
    <w:unhideWhenUsed/>
    <w:rsid w:val="00E97A65"/>
    <w:rPr>
      <w:vertAlign w:val="superscript"/>
    </w:rPr>
  </w:style>
  <w:style w:type="character" w:customStyle="1" w:styleId="Mention1">
    <w:name w:val="Mention1"/>
    <w:basedOn w:val="Policepardfaut"/>
    <w:uiPriority w:val="99"/>
    <w:semiHidden/>
    <w:unhideWhenUsed/>
    <w:rsid w:val="001A12FF"/>
    <w:rPr>
      <w:color w:val="2B579A"/>
      <w:shd w:val="clear" w:color="auto" w:fill="E6E6E6"/>
    </w:rPr>
  </w:style>
  <w:style w:type="character" w:styleId="Lienhypertextesuivivisit">
    <w:name w:val="FollowedHyperlink"/>
    <w:basedOn w:val="Policepardfaut"/>
    <w:uiPriority w:val="99"/>
    <w:semiHidden/>
    <w:unhideWhenUsed/>
    <w:rsid w:val="00350226"/>
    <w:rPr>
      <w:color w:val="8C8C8C" w:themeColor="followedHyperlink"/>
      <w:u w:val="single"/>
    </w:rPr>
  </w:style>
  <w:style w:type="character" w:styleId="Marquedecommentaire">
    <w:name w:val="annotation reference"/>
    <w:basedOn w:val="Policepardfaut"/>
    <w:uiPriority w:val="99"/>
    <w:semiHidden/>
    <w:unhideWhenUsed/>
    <w:rsid w:val="009D5A29"/>
    <w:rPr>
      <w:sz w:val="16"/>
      <w:szCs w:val="16"/>
    </w:rPr>
  </w:style>
  <w:style w:type="paragraph" w:styleId="Commentaire">
    <w:name w:val="annotation text"/>
    <w:basedOn w:val="Normal"/>
    <w:link w:val="CommentaireCar"/>
    <w:uiPriority w:val="99"/>
    <w:unhideWhenUsed/>
    <w:rsid w:val="009D5A29"/>
    <w:pPr>
      <w:spacing w:line="240" w:lineRule="auto"/>
    </w:pPr>
    <w:rPr>
      <w:sz w:val="20"/>
    </w:rPr>
  </w:style>
  <w:style w:type="character" w:customStyle="1" w:styleId="CommentaireCar">
    <w:name w:val="Commentaire Car"/>
    <w:basedOn w:val="Policepardfaut"/>
    <w:link w:val="Commentaire"/>
    <w:uiPriority w:val="99"/>
    <w:rsid w:val="009D5A29"/>
    <w:rPr>
      <w:rFonts w:asciiTheme="majorHAnsi" w:hAnsiTheme="majorHAnsi"/>
    </w:rPr>
  </w:style>
  <w:style w:type="paragraph" w:styleId="Objetducommentaire">
    <w:name w:val="annotation subject"/>
    <w:basedOn w:val="Commentaire"/>
    <w:next w:val="Commentaire"/>
    <w:link w:val="ObjetducommentaireCar"/>
    <w:uiPriority w:val="99"/>
    <w:semiHidden/>
    <w:unhideWhenUsed/>
    <w:rsid w:val="009D5A29"/>
    <w:rPr>
      <w:b/>
      <w:bCs/>
    </w:rPr>
  </w:style>
  <w:style w:type="character" w:customStyle="1" w:styleId="ObjetducommentaireCar">
    <w:name w:val="Objet du commentaire Car"/>
    <w:basedOn w:val="CommentaireCar"/>
    <w:link w:val="Objetducommentaire"/>
    <w:uiPriority w:val="99"/>
    <w:semiHidden/>
    <w:rsid w:val="009D5A29"/>
    <w:rPr>
      <w:rFonts w:asciiTheme="majorHAnsi" w:hAnsiTheme="majorHAnsi"/>
      <w:b/>
      <w:bCs/>
    </w:rPr>
  </w:style>
  <w:style w:type="character" w:customStyle="1" w:styleId="Mentionnonrsolue1">
    <w:name w:val="Mention non résolue1"/>
    <w:basedOn w:val="Policepardfaut"/>
    <w:uiPriority w:val="99"/>
    <w:semiHidden/>
    <w:unhideWhenUsed/>
    <w:rsid w:val="002A0692"/>
    <w:rPr>
      <w:color w:val="808080"/>
      <w:shd w:val="clear" w:color="auto" w:fill="E6E6E6"/>
    </w:rPr>
  </w:style>
  <w:style w:type="character" w:styleId="Mentionnonrsolue">
    <w:name w:val="Unresolved Mention"/>
    <w:basedOn w:val="Policepardfaut"/>
    <w:uiPriority w:val="99"/>
    <w:semiHidden/>
    <w:unhideWhenUsed/>
    <w:rsid w:val="00CB6E84"/>
    <w:rPr>
      <w:color w:val="605E5C"/>
      <w:shd w:val="clear" w:color="auto" w:fill="E1DFDD"/>
    </w:rPr>
  </w:style>
  <w:style w:type="paragraph" w:styleId="Notedefin">
    <w:name w:val="endnote text"/>
    <w:basedOn w:val="Normal"/>
    <w:link w:val="NotedefinCar"/>
    <w:uiPriority w:val="99"/>
    <w:semiHidden/>
    <w:unhideWhenUsed/>
    <w:rsid w:val="00C77A82"/>
    <w:pPr>
      <w:spacing w:after="0" w:line="240" w:lineRule="auto"/>
    </w:pPr>
    <w:rPr>
      <w:sz w:val="20"/>
    </w:rPr>
  </w:style>
  <w:style w:type="character" w:customStyle="1" w:styleId="NotedefinCar">
    <w:name w:val="Note de fin Car"/>
    <w:basedOn w:val="Policepardfaut"/>
    <w:link w:val="Notedefin"/>
    <w:uiPriority w:val="99"/>
    <w:semiHidden/>
    <w:rsid w:val="00C77A82"/>
    <w:rPr>
      <w:rFonts w:ascii="Open Sans" w:hAnsi="Open Sans"/>
    </w:rPr>
  </w:style>
  <w:style w:type="character" w:styleId="Appeldenotedefin">
    <w:name w:val="endnote reference"/>
    <w:basedOn w:val="Policepardfaut"/>
    <w:uiPriority w:val="99"/>
    <w:semiHidden/>
    <w:unhideWhenUsed/>
    <w:rsid w:val="00C77A82"/>
    <w:rPr>
      <w:vertAlign w:val="superscript"/>
    </w:rPr>
  </w:style>
  <w:style w:type="paragraph" w:customStyle="1" w:styleId="Default">
    <w:name w:val="Default"/>
    <w:rsid w:val="00FF55D3"/>
    <w:pPr>
      <w:autoSpaceDE w:val="0"/>
      <w:autoSpaceDN w:val="0"/>
      <w:adjustRightInd w:val="0"/>
      <w:spacing w:after="0" w:line="240" w:lineRule="auto"/>
    </w:pPr>
    <w:rPr>
      <w:rFonts w:ascii="Arial" w:hAnsi="Arial" w:cs="Arial"/>
      <w:color w:val="000000"/>
      <w:sz w:val="24"/>
      <w:szCs w:val="24"/>
      <w:lang w:val="fr-CA"/>
    </w:rPr>
  </w:style>
  <w:style w:type="table" w:styleId="TableauGrille4-Accentuation1">
    <w:name w:val="Grid Table 4 Accent 1"/>
    <w:basedOn w:val="TableauNormal"/>
    <w:uiPriority w:val="49"/>
    <w:rsid w:val="00D51CC4"/>
    <w:pPr>
      <w:spacing w:after="0" w:line="240" w:lineRule="auto"/>
    </w:pPr>
    <w:tblPr>
      <w:tblStyleRowBandSize w:val="1"/>
      <w:tblStyleColBandSize w:val="1"/>
    </w:tblPr>
    <w:tblStylePr w:type="firstRow">
      <w:rPr>
        <w:b/>
        <w:bCs/>
        <w:color w:val="FFFFFF" w:themeColor="background1"/>
      </w:rPr>
      <w:tblPr/>
      <w:tcPr>
        <w:tcBorders>
          <w:top w:val="nil"/>
          <w:left w:val="nil"/>
          <w:bottom w:val="nil"/>
          <w:right w:val="nil"/>
          <w:insideH w:val="nil"/>
          <w:insideV w:val="nil"/>
          <w:tl2br w:val="nil"/>
          <w:tr2bl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Horz">
      <w:tblPr/>
      <w:tcPr>
        <w:tcBorders>
          <w:top w:val="nil"/>
          <w:left w:val="nil"/>
          <w:bottom w:val="nil"/>
          <w:right w:val="nil"/>
          <w:insideH w:val="nil"/>
          <w:insideV w:val="nil"/>
          <w:tl2br w:val="nil"/>
          <w:tr2bl w:val="nil"/>
        </w:tcBorders>
        <w:shd w:val="clear" w:color="auto" w:fill="F5F5F5"/>
      </w:tcPr>
    </w:tblStylePr>
    <w:tblStylePr w:type="band2Horz">
      <w:tblPr/>
      <w:tcPr>
        <w:tcBorders>
          <w:top w:val="nil"/>
          <w:left w:val="nil"/>
          <w:bottom w:val="nil"/>
          <w:right w:val="nil"/>
          <w:insideH w:val="nil"/>
          <w:insideV w:val="nil"/>
          <w:tl2br w:val="nil"/>
          <w:tr2bl w:val="nil"/>
        </w:tcBorders>
      </w:tcPr>
    </w:tblStylePr>
  </w:style>
  <w:style w:type="table" w:customStyle="1" w:styleId="FinancialTable">
    <w:name w:val="Financial Table"/>
    <w:basedOn w:val="TableauNormal"/>
    <w:uiPriority w:val="99"/>
    <w:rsid w:val="00483742"/>
    <w:pPr>
      <w:spacing w:before="60" w:after="60" w:line="240" w:lineRule="auto"/>
    </w:pPr>
    <w:rPr>
      <w:rFonts w:asciiTheme="majorHAnsi" w:hAnsiTheme="majorHAnsi"/>
      <w:sz w:val="22"/>
    </w:rPr>
    <w:tblPr>
      <w:tblStyleRowBandSize w:val="1"/>
      <w:tblBorders>
        <w:top w:val="single" w:sz="4" w:space="0" w:color="A9A7BB" w:themeColor="text2" w:themeTint="66"/>
        <w:left w:val="single" w:sz="4" w:space="0" w:color="A9A7BB" w:themeColor="text2" w:themeTint="66"/>
        <w:bottom w:val="single" w:sz="4" w:space="0" w:color="A9A7BB" w:themeColor="text2" w:themeTint="66"/>
        <w:right w:val="single" w:sz="4" w:space="0" w:color="A9A7BB" w:themeColor="text2" w:themeTint="66"/>
        <w:insideV w:val="single" w:sz="4" w:space="0" w:color="A9A7BB" w:themeColor="text2" w:themeTint="66"/>
      </w:tblBorders>
    </w:tblPr>
    <w:tblStylePr w:type="firstRow">
      <w:rPr>
        <w:rFonts w:asciiTheme="majorHAnsi" w:hAnsiTheme="majorHAnsi"/>
        <w:color w:val="FFFFFF" w:themeColor="background1"/>
        <w:sz w:val="16"/>
      </w:rPr>
      <w:tblPr/>
      <w:tcPr>
        <w:shd w:val="clear" w:color="auto" w:fill="AD84C6" w:themeFill="accent1"/>
      </w:tcPr>
    </w:tblStylePr>
    <w:tblStylePr w:type="lastRow">
      <w:rPr>
        <w:rFonts w:asciiTheme="majorHAnsi" w:hAnsiTheme="majorHAnsi"/>
        <w:b/>
        <w:caps/>
        <w:smallCaps w:val="0"/>
        <w:color w:val="AD84C6"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F2F2F2" w:themeFill="background1" w:themeFillShade="F2"/>
      </w:tcPr>
    </w:tblStylePr>
  </w:style>
  <w:style w:type="character" w:customStyle="1" w:styleId="SansinterligneCar">
    <w:name w:val="Sans interligne Car"/>
    <w:basedOn w:val="Policepardfaut"/>
    <w:link w:val="Sansinterligne"/>
    <w:uiPriority w:val="1"/>
    <w:rsid w:val="008A7718"/>
  </w:style>
  <w:style w:type="paragraph" w:styleId="TM5">
    <w:name w:val="toc 5"/>
    <w:basedOn w:val="Normal"/>
    <w:next w:val="Normal"/>
    <w:autoRedefine/>
    <w:uiPriority w:val="39"/>
    <w:unhideWhenUsed/>
    <w:rsid w:val="004A6DA2"/>
    <w:pPr>
      <w:spacing w:after="0"/>
      <w:ind w:left="840"/>
    </w:pPr>
    <w:rPr>
      <w:sz w:val="20"/>
    </w:rPr>
  </w:style>
  <w:style w:type="paragraph" w:styleId="TM6">
    <w:name w:val="toc 6"/>
    <w:basedOn w:val="Normal"/>
    <w:next w:val="Normal"/>
    <w:autoRedefine/>
    <w:uiPriority w:val="39"/>
    <w:unhideWhenUsed/>
    <w:rsid w:val="004A6DA2"/>
    <w:pPr>
      <w:spacing w:after="0"/>
      <w:ind w:left="1050"/>
    </w:pPr>
    <w:rPr>
      <w:sz w:val="20"/>
    </w:rPr>
  </w:style>
  <w:style w:type="paragraph" w:styleId="TM7">
    <w:name w:val="toc 7"/>
    <w:basedOn w:val="Normal"/>
    <w:next w:val="Normal"/>
    <w:autoRedefine/>
    <w:uiPriority w:val="39"/>
    <w:unhideWhenUsed/>
    <w:rsid w:val="004A6DA2"/>
    <w:pPr>
      <w:spacing w:after="0"/>
      <w:ind w:left="1260"/>
    </w:pPr>
    <w:rPr>
      <w:sz w:val="20"/>
    </w:rPr>
  </w:style>
  <w:style w:type="paragraph" w:styleId="TM8">
    <w:name w:val="toc 8"/>
    <w:basedOn w:val="Normal"/>
    <w:next w:val="Normal"/>
    <w:autoRedefine/>
    <w:uiPriority w:val="39"/>
    <w:unhideWhenUsed/>
    <w:rsid w:val="004A6DA2"/>
    <w:pPr>
      <w:spacing w:after="0"/>
      <w:ind w:left="1470"/>
    </w:pPr>
    <w:rPr>
      <w:sz w:val="20"/>
    </w:rPr>
  </w:style>
  <w:style w:type="paragraph" w:styleId="TM9">
    <w:name w:val="toc 9"/>
    <w:basedOn w:val="Normal"/>
    <w:next w:val="Normal"/>
    <w:autoRedefine/>
    <w:uiPriority w:val="39"/>
    <w:unhideWhenUsed/>
    <w:rsid w:val="004A6DA2"/>
    <w:pPr>
      <w:spacing w:after="0"/>
      <w:ind w:left="1680"/>
    </w:pPr>
    <w:rPr>
      <w:sz w:val="20"/>
    </w:rPr>
  </w:style>
  <w:style w:type="character" w:customStyle="1" w:styleId="Titre5Car">
    <w:name w:val="Titre 5 Car"/>
    <w:basedOn w:val="Policepardfaut"/>
    <w:link w:val="Titre5"/>
    <w:uiPriority w:val="9"/>
    <w:semiHidden/>
    <w:rsid w:val="00080B47"/>
    <w:rPr>
      <w:rFonts w:asciiTheme="majorHAnsi" w:eastAsiaTheme="majorEastAsia" w:hAnsiTheme="majorHAnsi" w:cstheme="majorBidi"/>
      <w:color w:val="373545" w:themeColor="text2"/>
      <w:sz w:val="22"/>
      <w:szCs w:val="22"/>
    </w:rPr>
  </w:style>
  <w:style w:type="character" w:customStyle="1" w:styleId="Titre6Car">
    <w:name w:val="Titre 6 Car"/>
    <w:basedOn w:val="Policepardfaut"/>
    <w:link w:val="Titre6"/>
    <w:uiPriority w:val="9"/>
    <w:semiHidden/>
    <w:rsid w:val="00080B47"/>
    <w:rPr>
      <w:rFonts w:asciiTheme="majorHAnsi" w:eastAsiaTheme="majorEastAsia" w:hAnsiTheme="majorHAnsi" w:cstheme="majorBidi"/>
      <w:i/>
      <w:iCs/>
      <w:color w:val="373545" w:themeColor="text2"/>
      <w:sz w:val="21"/>
      <w:szCs w:val="21"/>
    </w:rPr>
  </w:style>
  <w:style w:type="character" w:customStyle="1" w:styleId="Titre7Car">
    <w:name w:val="Titre 7 Car"/>
    <w:basedOn w:val="Policepardfaut"/>
    <w:link w:val="Titre7"/>
    <w:uiPriority w:val="9"/>
    <w:semiHidden/>
    <w:rsid w:val="00080B47"/>
    <w:rPr>
      <w:rFonts w:asciiTheme="majorHAnsi" w:eastAsiaTheme="majorEastAsia" w:hAnsiTheme="majorHAnsi" w:cstheme="majorBidi"/>
      <w:i/>
      <w:iCs/>
      <w:color w:val="593470" w:themeColor="accent1" w:themeShade="80"/>
      <w:sz w:val="21"/>
      <w:szCs w:val="21"/>
    </w:rPr>
  </w:style>
  <w:style w:type="character" w:customStyle="1" w:styleId="Titre8Car">
    <w:name w:val="Titre 8 Car"/>
    <w:basedOn w:val="Policepardfaut"/>
    <w:link w:val="Titre8"/>
    <w:uiPriority w:val="9"/>
    <w:semiHidden/>
    <w:rsid w:val="00080B47"/>
    <w:rPr>
      <w:rFonts w:asciiTheme="majorHAnsi" w:eastAsiaTheme="majorEastAsia" w:hAnsiTheme="majorHAnsi" w:cstheme="majorBidi"/>
      <w:b/>
      <w:bCs/>
      <w:color w:val="373545" w:themeColor="text2"/>
    </w:rPr>
  </w:style>
  <w:style w:type="character" w:customStyle="1" w:styleId="Titre9Car">
    <w:name w:val="Titre 9 Car"/>
    <w:basedOn w:val="Policepardfaut"/>
    <w:link w:val="Titre9"/>
    <w:uiPriority w:val="9"/>
    <w:semiHidden/>
    <w:rsid w:val="00080B47"/>
    <w:rPr>
      <w:rFonts w:asciiTheme="majorHAnsi" w:eastAsiaTheme="majorEastAsia" w:hAnsiTheme="majorHAnsi" w:cstheme="majorBidi"/>
      <w:b/>
      <w:bCs/>
      <w:i/>
      <w:iCs/>
      <w:color w:val="373545" w:themeColor="text2"/>
    </w:rPr>
  </w:style>
  <w:style w:type="paragraph" w:styleId="Lgende">
    <w:name w:val="caption"/>
    <w:basedOn w:val="Normal"/>
    <w:next w:val="Normal"/>
    <w:uiPriority w:val="35"/>
    <w:semiHidden/>
    <w:unhideWhenUsed/>
    <w:qFormat/>
    <w:rsid w:val="00080B47"/>
    <w:pPr>
      <w:spacing w:line="240" w:lineRule="auto"/>
    </w:pPr>
    <w:rPr>
      <w:b/>
      <w:bCs/>
      <w:smallCaps/>
      <w:color w:val="595959" w:themeColor="text1" w:themeTint="A6"/>
      <w:spacing w:val="6"/>
    </w:rPr>
  </w:style>
  <w:style w:type="character" w:styleId="lev">
    <w:name w:val="Strong"/>
    <w:basedOn w:val="Policepardfaut"/>
    <w:uiPriority w:val="22"/>
    <w:qFormat/>
    <w:rsid w:val="00080B47"/>
    <w:rPr>
      <w:b/>
      <w:bCs/>
    </w:rPr>
  </w:style>
  <w:style w:type="character" w:styleId="Accentuation">
    <w:name w:val="Emphasis"/>
    <w:basedOn w:val="Policepardfaut"/>
    <w:uiPriority w:val="20"/>
    <w:qFormat/>
    <w:rsid w:val="00080B47"/>
    <w:rPr>
      <w:i/>
      <w:iCs/>
    </w:rPr>
  </w:style>
  <w:style w:type="paragraph" w:styleId="Citation">
    <w:name w:val="Quote"/>
    <w:basedOn w:val="Normal"/>
    <w:next w:val="Normal"/>
    <w:link w:val="CitationCar"/>
    <w:uiPriority w:val="29"/>
    <w:qFormat/>
    <w:rsid w:val="00080B47"/>
    <w:pPr>
      <w:spacing w:before="160"/>
      <w:ind w:left="720" w:right="720"/>
    </w:pPr>
    <w:rPr>
      <w:i/>
      <w:iCs/>
    </w:rPr>
  </w:style>
  <w:style w:type="character" w:customStyle="1" w:styleId="CitationCar">
    <w:name w:val="Citation Car"/>
    <w:basedOn w:val="Policepardfaut"/>
    <w:link w:val="Citation"/>
    <w:uiPriority w:val="29"/>
    <w:rsid w:val="00080B47"/>
    <w:rPr>
      <w:i/>
      <w:iCs/>
      <w:color w:val="404040" w:themeColor="text1" w:themeTint="BF"/>
    </w:rPr>
  </w:style>
  <w:style w:type="paragraph" w:styleId="Citationintense">
    <w:name w:val="Intense Quote"/>
    <w:basedOn w:val="Normal"/>
    <w:next w:val="Normal"/>
    <w:link w:val="CitationintenseCar"/>
    <w:uiPriority w:val="30"/>
    <w:qFormat/>
    <w:rsid w:val="00080B47"/>
    <w:pPr>
      <w:pBdr>
        <w:left w:val="single" w:sz="18" w:space="12" w:color="AD84C6" w:themeColor="accent1"/>
      </w:pBdr>
      <w:spacing w:before="100" w:beforeAutospacing="1" w:line="300" w:lineRule="auto"/>
      <w:ind w:left="1224" w:right="1224"/>
    </w:pPr>
    <w:rPr>
      <w:rFonts w:asciiTheme="majorHAnsi" w:eastAsiaTheme="majorEastAsia" w:hAnsiTheme="majorHAnsi" w:cstheme="majorBidi"/>
      <w:color w:val="AD84C6" w:themeColor="accent1"/>
      <w:sz w:val="28"/>
      <w:szCs w:val="28"/>
    </w:rPr>
  </w:style>
  <w:style w:type="character" w:customStyle="1" w:styleId="CitationintenseCar">
    <w:name w:val="Citation intense Car"/>
    <w:basedOn w:val="Policepardfaut"/>
    <w:link w:val="Citationintense"/>
    <w:uiPriority w:val="30"/>
    <w:rsid w:val="00080B47"/>
    <w:rPr>
      <w:rFonts w:asciiTheme="majorHAnsi" w:eastAsiaTheme="majorEastAsia" w:hAnsiTheme="majorHAnsi" w:cstheme="majorBidi"/>
      <w:color w:val="AD84C6" w:themeColor="accent1"/>
      <w:sz w:val="28"/>
      <w:szCs w:val="28"/>
    </w:rPr>
  </w:style>
  <w:style w:type="character" w:styleId="Accentuationlgre">
    <w:name w:val="Subtle Emphasis"/>
    <w:basedOn w:val="Policepardfaut"/>
    <w:uiPriority w:val="19"/>
    <w:qFormat/>
    <w:rsid w:val="00080B47"/>
    <w:rPr>
      <w:i/>
      <w:iCs/>
      <w:color w:val="404040" w:themeColor="text1" w:themeTint="BF"/>
    </w:rPr>
  </w:style>
  <w:style w:type="character" w:styleId="Accentuationintense">
    <w:name w:val="Intense Emphasis"/>
    <w:basedOn w:val="Policepardfaut"/>
    <w:uiPriority w:val="21"/>
    <w:qFormat/>
    <w:rsid w:val="00080B47"/>
    <w:rPr>
      <w:b/>
      <w:bCs/>
      <w:i/>
      <w:iCs/>
    </w:rPr>
  </w:style>
  <w:style w:type="character" w:styleId="Rfrencelgre">
    <w:name w:val="Subtle Reference"/>
    <w:basedOn w:val="Policepardfaut"/>
    <w:uiPriority w:val="31"/>
    <w:qFormat/>
    <w:rsid w:val="00080B47"/>
    <w:rPr>
      <w:smallCaps/>
      <w:color w:val="404040" w:themeColor="text1" w:themeTint="BF"/>
      <w:u w:val="single" w:color="7F7F7F" w:themeColor="text1" w:themeTint="80"/>
    </w:rPr>
  </w:style>
  <w:style w:type="character" w:styleId="Rfrenceintense">
    <w:name w:val="Intense Reference"/>
    <w:basedOn w:val="Policepardfaut"/>
    <w:uiPriority w:val="32"/>
    <w:qFormat/>
    <w:rsid w:val="00080B47"/>
    <w:rPr>
      <w:b/>
      <w:bCs/>
      <w:smallCaps/>
      <w:spacing w:val="5"/>
      <w:u w:val="single"/>
    </w:rPr>
  </w:style>
  <w:style w:type="character" w:styleId="Titredulivre">
    <w:name w:val="Book Title"/>
    <w:basedOn w:val="Policepardfaut"/>
    <w:uiPriority w:val="33"/>
    <w:qFormat/>
    <w:rsid w:val="00080B47"/>
    <w:rPr>
      <w:b/>
      <w:bCs/>
      <w:smallCaps/>
    </w:rPr>
  </w:style>
  <w:style w:type="paragraph" w:styleId="NormalWeb">
    <w:name w:val="Normal (Web)"/>
    <w:basedOn w:val="Normal"/>
    <w:uiPriority w:val="99"/>
    <w:semiHidden/>
    <w:unhideWhenUsed/>
    <w:rsid w:val="00EB3B6F"/>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paragraph" w:customStyle="1" w:styleId="BodyText1-justify">
    <w:name w:val="Body Text 1 - justify"/>
    <w:qFormat/>
    <w:rsid w:val="001D6EFE"/>
    <w:pPr>
      <w:spacing w:after="0" w:line="300" w:lineRule="exact"/>
      <w:jc w:val="both"/>
    </w:pPr>
    <w:rPr>
      <w:rFonts w:ascii="Nunito" w:eastAsiaTheme="majorEastAsia" w:hAnsi="Nunito" w:cs="Times New Roman (Headings CS)"/>
      <w:sz w:val="18"/>
      <w:szCs w:val="56"/>
      <w:lang w:val="en-ID" w:eastAsia="en-US"/>
    </w:rPr>
  </w:style>
  <w:style w:type="paragraph" w:customStyle="1" w:styleId="Heading1-left">
    <w:name w:val="Heading 1 - left"/>
    <w:qFormat/>
    <w:rsid w:val="001D6EFE"/>
    <w:pPr>
      <w:spacing w:after="0" w:line="560" w:lineRule="exact"/>
    </w:pPr>
    <w:rPr>
      <w:rFonts w:ascii="Nunito" w:eastAsiaTheme="majorEastAsia" w:hAnsi="Nunito" w:cs="Times New Roman (Headings CS)"/>
      <w:sz w:val="44"/>
      <w:szCs w:val="56"/>
      <w:lang w:eastAsia="en-US"/>
    </w:rPr>
  </w:style>
  <w:style w:type="paragraph" w:customStyle="1" w:styleId="Title1-left">
    <w:name w:val="Title 1 - left"/>
    <w:qFormat/>
    <w:rsid w:val="001D6EFE"/>
    <w:pPr>
      <w:spacing w:after="0" w:line="1280" w:lineRule="exact"/>
    </w:pPr>
    <w:rPr>
      <w:rFonts w:ascii="Nunito" w:eastAsiaTheme="majorEastAsia" w:hAnsi="Nunito" w:cs="Times New Roman (Headings CS)"/>
      <w:color w:val="000000" w:themeColor="text1"/>
      <w:spacing w:val="240"/>
      <w:sz w:val="116"/>
      <w:szCs w:val="26"/>
      <w:lang w:val="en-ID" w:eastAsia="en-US"/>
    </w:rPr>
  </w:style>
  <w:style w:type="character" w:customStyle="1" w:styleId="Fontused-regular">
    <w:name w:val="Font used - regular"/>
    <w:basedOn w:val="Policepardfaut"/>
    <w:uiPriority w:val="1"/>
    <w:qFormat/>
    <w:rsid w:val="001D6EFE"/>
    <w:rPr>
      <w:position w:val="2"/>
    </w:rPr>
  </w:style>
  <w:style w:type="character" w:customStyle="1" w:styleId="Fontused-bold">
    <w:name w:val="Font used - bold"/>
    <w:basedOn w:val="Fontused-regular"/>
    <w:uiPriority w:val="1"/>
    <w:qFormat/>
    <w:rsid w:val="001D6EFE"/>
    <w:rPr>
      <w:b/>
      <w:position w:val="2"/>
    </w:rPr>
  </w:style>
  <w:style w:type="paragraph" w:customStyle="1" w:styleId="Heading3-right">
    <w:name w:val="Heading 3 - right"/>
    <w:basedOn w:val="Normal"/>
    <w:qFormat/>
    <w:rsid w:val="001D6EFE"/>
    <w:pPr>
      <w:spacing w:after="0" w:line="400" w:lineRule="exact"/>
      <w:jc w:val="right"/>
    </w:pPr>
    <w:rPr>
      <w:rFonts w:ascii="Nunito" w:eastAsiaTheme="majorEastAsia" w:hAnsi="Nunito" w:cs="Times New Roman (Headings CS)"/>
      <w:color w:val="000000" w:themeColor="text1"/>
      <w:sz w:val="28"/>
      <w:szCs w:val="26"/>
      <w:lang w:val="en-ID" w:eastAsia="en-US"/>
    </w:rPr>
  </w:style>
  <w:style w:type="paragraph" w:customStyle="1" w:styleId="Heading4-right">
    <w:name w:val="Heading 4 - right"/>
    <w:basedOn w:val="Normal"/>
    <w:qFormat/>
    <w:rsid w:val="001D6EFE"/>
    <w:pPr>
      <w:spacing w:after="0" w:line="360" w:lineRule="exact"/>
      <w:jc w:val="right"/>
    </w:pPr>
    <w:rPr>
      <w:rFonts w:ascii="Nunito" w:eastAsiaTheme="minorHAnsi" w:hAnsi="Nunito" w:cs="Times New Roman (Body CS)"/>
      <w:color w:val="000000" w:themeColor="text1"/>
      <w:sz w:val="24"/>
      <w:szCs w:val="24"/>
      <w:lang w:val="en-ID" w:eastAsia="en-US"/>
    </w:rPr>
  </w:style>
  <w:style w:type="paragraph" w:customStyle="1" w:styleId="Bodytext1-right">
    <w:name w:val="Body text 1 - right"/>
    <w:basedOn w:val="BodyText1-justify"/>
    <w:qFormat/>
    <w:rsid w:val="001D6EFE"/>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11611">
      <w:bodyDiv w:val="1"/>
      <w:marLeft w:val="0"/>
      <w:marRight w:val="0"/>
      <w:marTop w:val="0"/>
      <w:marBottom w:val="0"/>
      <w:divBdr>
        <w:top w:val="none" w:sz="0" w:space="0" w:color="auto"/>
        <w:left w:val="none" w:sz="0" w:space="0" w:color="auto"/>
        <w:bottom w:val="none" w:sz="0" w:space="0" w:color="auto"/>
        <w:right w:val="none" w:sz="0" w:space="0" w:color="auto"/>
      </w:divBdr>
    </w:div>
    <w:div w:id="138500250">
      <w:bodyDiv w:val="1"/>
      <w:marLeft w:val="0"/>
      <w:marRight w:val="0"/>
      <w:marTop w:val="0"/>
      <w:marBottom w:val="0"/>
      <w:divBdr>
        <w:top w:val="none" w:sz="0" w:space="0" w:color="auto"/>
        <w:left w:val="none" w:sz="0" w:space="0" w:color="auto"/>
        <w:bottom w:val="none" w:sz="0" w:space="0" w:color="auto"/>
        <w:right w:val="none" w:sz="0" w:space="0" w:color="auto"/>
      </w:divBdr>
    </w:div>
    <w:div w:id="147522089">
      <w:bodyDiv w:val="1"/>
      <w:marLeft w:val="0"/>
      <w:marRight w:val="0"/>
      <w:marTop w:val="0"/>
      <w:marBottom w:val="0"/>
      <w:divBdr>
        <w:top w:val="none" w:sz="0" w:space="0" w:color="auto"/>
        <w:left w:val="none" w:sz="0" w:space="0" w:color="auto"/>
        <w:bottom w:val="none" w:sz="0" w:space="0" w:color="auto"/>
        <w:right w:val="none" w:sz="0" w:space="0" w:color="auto"/>
      </w:divBdr>
    </w:div>
    <w:div w:id="224076107">
      <w:bodyDiv w:val="1"/>
      <w:marLeft w:val="0"/>
      <w:marRight w:val="0"/>
      <w:marTop w:val="0"/>
      <w:marBottom w:val="0"/>
      <w:divBdr>
        <w:top w:val="none" w:sz="0" w:space="0" w:color="auto"/>
        <w:left w:val="none" w:sz="0" w:space="0" w:color="auto"/>
        <w:bottom w:val="none" w:sz="0" w:space="0" w:color="auto"/>
        <w:right w:val="none" w:sz="0" w:space="0" w:color="auto"/>
      </w:divBdr>
    </w:div>
    <w:div w:id="481234667">
      <w:bodyDiv w:val="1"/>
      <w:marLeft w:val="0"/>
      <w:marRight w:val="0"/>
      <w:marTop w:val="0"/>
      <w:marBottom w:val="0"/>
      <w:divBdr>
        <w:top w:val="none" w:sz="0" w:space="0" w:color="auto"/>
        <w:left w:val="none" w:sz="0" w:space="0" w:color="auto"/>
        <w:bottom w:val="none" w:sz="0" w:space="0" w:color="auto"/>
        <w:right w:val="none" w:sz="0" w:space="0" w:color="auto"/>
      </w:divBdr>
    </w:div>
    <w:div w:id="490488804">
      <w:bodyDiv w:val="1"/>
      <w:marLeft w:val="0"/>
      <w:marRight w:val="0"/>
      <w:marTop w:val="0"/>
      <w:marBottom w:val="0"/>
      <w:divBdr>
        <w:top w:val="none" w:sz="0" w:space="0" w:color="auto"/>
        <w:left w:val="none" w:sz="0" w:space="0" w:color="auto"/>
        <w:bottom w:val="none" w:sz="0" w:space="0" w:color="auto"/>
        <w:right w:val="none" w:sz="0" w:space="0" w:color="auto"/>
      </w:divBdr>
    </w:div>
    <w:div w:id="686516703">
      <w:bodyDiv w:val="1"/>
      <w:marLeft w:val="0"/>
      <w:marRight w:val="0"/>
      <w:marTop w:val="0"/>
      <w:marBottom w:val="0"/>
      <w:divBdr>
        <w:top w:val="none" w:sz="0" w:space="0" w:color="auto"/>
        <w:left w:val="none" w:sz="0" w:space="0" w:color="auto"/>
        <w:bottom w:val="none" w:sz="0" w:space="0" w:color="auto"/>
        <w:right w:val="none" w:sz="0" w:space="0" w:color="auto"/>
      </w:divBdr>
    </w:div>
    <w:div w:id="728043033">
      <w:bodyDiv w:val="1"/>
      <w:marLeft w:val="0"/>
      <w:marRight w:val="0"/>
      <w:marTop w:val="0"/>
      <w:marBottom w:val="0"/>
      <w:divBdr>
        <w:top w:val="none" w:sz="0" w:space="0" w:color="auto"/>
        <w:left w:val="none" w:sz="0" w:space="0" w:color="auto"/>
        <w:bottom w:val="none" w:sz="0" w:space="0" w:color="auto"/>
        <w:right w:val="none" w:sz="0" w:space="0" w:color="auto"/>
      </w:divBdr>
    </w:div>
    <w:div w:id="103549928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123693411">
      <w:bodyDiv w:val="1"/>
      <w:marLeft w:val="0"/>
      <w:marRight w:val="0"/>
      <w:marTop w:val="0"/>
      <w:marBottom w:val="0"/>
      <w:divBdr>
        <w:top w:val="none" w:sz="0" w:space="0" w:color="auto"/>
        <w:left w:val="none" w:sz="0" w:space="0" w:color="auto"/>
        <w:bottom w:val="none" w:sz="0" w:space="0" w:color="auto"/>
        <w:right w:val="none" w:sz="0" w:space="0" w:color="auto"/>
      </w:divBdr>
    </w:div>
    <w:div w:id="1179659604">
      <w:bodyDiv w:val="1"/>
      <w:marLeft w:val="0"/>
      <w:marRight w:val="0"/>
      <w:marTop w:val="0"/>
      <w:marBottom w:val="0"/>
      <w:divBdr>
        <w:top w:val="none" w:sz="0" w:space="0" w:color="auto"/>
        <w:left w:val="none" w:sz="0" w:space="0" w:color="auto"/>
        <w:bottom w:val="none" w:sz="0" w:space="0" w:color="auto"/>
        <w:right w:val="none" w:sz="0" w:space="0" w:color="auto"/>
      </w:divBdr>
    </w:div>
    <w:div w:id="1292126742">
      <w:bodyDiv w:val="1"/>
      <w:marLeft w:val="0"/>
      <w:marRight w:val="0"/>
      <w:marTop w:val="0"/>
      <w:marBottom w:val="0"/>
      <w:divBdr>
        <w:top w:val="none" w:sz="0" w:space="0" w:color="auto"/>
        <w:left w:val="none" w:sz="0" w:space="0" w:color="auto"/>
        <w:bottom w:val="none" w:sz="0" w:space="0" w:color="auto"/>
        <w:right w:val="none" w:sz="0" w:space="0" w:color="auto"/>
      </w:divBdr>
    </w:div>
    <w:div w:id="133545631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1584422">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06937572">
      <w:bodyDiv w:val="1"/>
      <w:marLeft w:val="0"/>
      <w:marRight w:val="0"/>
      <w:marTop w:val="0"/>
      <w:marBottom w:val="0"/>
      <w:divBdr>
        <w:top w:val="none" w:sz="0" w:space="0" w:color="auto"/>
        <w:left w:val="none" w:sz="0" w:space="0" w:color="auto"/>
        <w:bottom w:val="none" w:sz="0" w:space="0" w:color="auto"/>
        <w:right w:val="none" w:sz="0" w:space="0" w:color="auto"/>
      </w:divBdr>
    </w:div>
    <w:div w:id="1633946208">
      <w:bodyDiv w:val="1"/>
      <w:marLeft w:val="0"/>
      <w:marRight w:val="0"/>
      <w:marTop w:val="0"/>
      <w:marBottom w:val="0"/>
      <w:divBdr>
        <w:top w:val="none" w:sz="0" w:space="0" w:color="auto"/>
        <w:left w:val="none" w:sz="0" w:space="0" w:color="auto"/>
        <w:bottom w:val="none" w:sz="0" w:space="0" w:color="auto"/>
        <w:right w:val="none" w:sz="0" w:space="0" w:color="auto"/>
      </w:divBdr>
    </w:div>
    <w:div w:id="1638952513">
      <w:bodyDiv w:val="1"/>
      <w:marLeft w:val="0"/>
      <w:marRight w:val="0"/>
      <w:marTop w:val="0"/>
      <w:marBottom w:val="0"/>
      <w:divBdr>
        <w:top w:val="none" w:sz="0" w:space="0" w:color="auto"/>
        <w:left w:val="none" w:sz="0" w:space="0" w:color="auto"/>
        <w:bottom w:val="none" w:sz="0" w:space="0" w:color="auto"/>
        <w:right w:val="none" w:sz="0" w:space="0" w:color="auto"/>
      </w:divBdr>
    </w:div>
    <w:div w:id="1749426890">
      <w:bodyDiv w:val="1"/>
      <w:marLeft w:val="0"/>
      <w:marRight w:val="0"/>
      <w:marTop w:val="0"/>
      <w:marBottom w:val="0"/>
      <w:divBdr>
        <w:top w:val="none" w:sz="0" w:space="0" w:color="auto"/>
        <w:left w:val="none" w:sz="0" w:space="0" w:color="auto"/>
        <w:bottom w:val="none" w:sz="0" w:space="0" w:color="auto"/>
        <w:right w:val="none" w:sz="0" w:space="0" w:color="auto"/>
      </w:divBdr>
    </w:div>
    <w:div w:id="1815947429">
      <w:bodyDiv w:val="1"/>
      <w:marLeft w:val="0"/>
      <w:marRight w:val="0"/>
      <w:marTop w:val="0"/>
      <w:marBottom w:val="0"/>
      <w:divBdr>
        <w:top w:val="none" w:sz="0" w:space="0" w:color="auto"/>
        <w:left w:val="none" w:sz="0" w:space="0" w:color="auto"/>
        <w:bottom w:val="none" w:sz="0" w:space="0" w:color="auto"/>
        <w:right w:val="none" w:sz="0" w:space="0" w:color="auto"/>
      </w:divBdr>
    </w:div>
    <w:div w:id="1834754151">
      <w:bodyDiv w:val="1"/>
      <w:marLeft w:val="0"/>
      <w:marRight w:val="0"/>
      <w:marTop w:val="0"/>
      <w:marBottom w:val="0"/>
      <w:divBdr>
        <w:top w:val="none" w:sz="0" w:space="0" w:color="auto"/>
        <w:left w:val="none" w:sz="0" w:space="0" w:color="auto"/>
        <w:bottom w:val="none" w:sz="0" w:space="0" w:color="auto"/>
        <w:right w:val="none" w:sz="0" w:space="0" w:color="auto"/>
      </w:divBdr>
    </w:div>
    <w:div w:id="1904371144">
      <w:bodyDiv w:val="1"/>
      <w:marLeft w:val="0"/>
      <w:marRight w:val="0"/>
      <w:marTop w:val="0"/>
      <w:marBottom w:val="0"/>
      <w:divBdr>
        <w:top w:val="none" w:sz="0" w:space="0" w:color="auto"/>
        <w:left w:val="none" w:sz="0" w:space="0" w:color="auto"/>
        <w:bottom w:val="none" w:sz="0" w:space="0" w:color="auto"/>
        <w:right w:val="none" w:sz="0" w:space="0" w:color="auto"/>
      </w:divBdr>
    </w:div>
    <w:div w:id="1909225952">
      <w:bodyDiv w:val="1"/>
      <w:marLeft w:val="0"/>
      <w:marRight w:val="0"/>
      <w:marTop w:val="0"/>
      <w:marBottom w:val="0"/>
      <w:divBdr>
        <w:top w:val="none" w:sz="0" w:space="0" w:color="auto"/>
        <w:left w:val="none" w:sz="0" w:space="0" w:color="auto"/>
        <w:bottom w:val="none" w:sz="0" w:space="0" w:color="auto"/>
        <w:right w:val="none" w:sz="0" w:space="0" w:color="auto"/>
      </w:divBdr>
    </w:div>
    <w:div w:id="1916669297">
      <w:bodyDiv w:val="1"/>
      <w:marLeft w:val="0"/>
      <w:marRight w:val="0"/>
      <w:marTop w:val="0"/>
      <w:marBottom w:val="0"/>
      <w:divBdr>
        <w:top w:val="none" w:sz="0" w:space="0" w:color="auto"/>
        <w:left w:val="none" w:sz="0" w:space="0" w:color="auto"/>
        <w:bottom w:val="none" w:sz="0" w:space="0" w:color="auto"/>
        <w:right w:val="none" w:sz="0" w:space="0" w:color="auto"/>
      </w:divBdr>
    </w:div>
    <w:div w:id="1946115935">
      <w:bodyDiv w:val="1"/>
      <w:marLeft w:val="0"/>
      <w:marRight w:val="0"/>
      <w:marTop w:val="0"/>
      <w:marBottom w:val="0"/>
      <w:divBdr>
        <w:top w:val="none" w:sz="0" w:space="0" w:color="auto"/>
        <w:left w:val="none" w:sz="0" w:space="0" w:color="auto"/>
        <w:bottom w:val="none" w:sz="0" w:space="0" w:color="auto"/>
        <w:right w:val="none" w:sz="0" w:space="0" w:color="auto"/>
      </w:divBdr>
    </w:div>
    <w:div w:id="2122071716">
      <w:bodyDiv w:val="1"/>
      <w:marLeft w:val="0"/>
      <w:marRight w:val="0"/>
      <w:marTop w:val="0"/>
      <w:marBottom w:val="0"/>
      <w:divBdr>
        <w:top w:val="none" w:sz="0" w:space="0" w:color="auto"/>
        <w:left w:val="none" w:sz="0" w:space="0" w:color="auto"/>
        <w:bottom w:val="none" w:sz="0" w:space="0" w:color="auto"/>
        <w:right w:val="none" w:sz="0" w:space="0" w:color="auto"/>
      </w:divBdr>
    </w:div>
    <w:div w:id="212241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sv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sv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ime\AppData\Roaming\Microsoft\Templates\Business%20plan.dotx" TargetMode="External"/></Relationships>
</file>

<file path=word/theme/theme1.xml><?xml version="1.0" encoding="utf-8"?>
<a:theme xmlns:a="http://schemas.openxmlformats.org/drawingml/2006/main" name="Red Business Set">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Personnalisé 1">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admin@opiasolutions.com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db10999-143a-48fe-9d83-73b638a10a2e">
      <Terms xmlns="http://schemas.microsoft.com/office/infopath/2007/PartnerControls"/>
    </lcf76f155ced4ddcb4097134ff3c332f>
    <TaxCatchAll xmlns="63b36d93-a4d7-4e76-912d-9594c0d8d710" xsi:nil="true"/>
  </documentManagement>
</p:properties>
</file>

<file path=customXml/item3.xml><?xml version="1.0" encoding="utf-8"?>
<b:Sources xmlns:b="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5-21T10:51:43.738"/>
    </inkml:context>
    <inkml:brush xml:id="br0">
      <inkml:brushProperty name="width" value="0.028" units="cm"/>
      <inkml:brushProperty name="height" value="0.028" units="cm"/>
      <inkml:brushProperty name="color" value="#ED1C24"/>
      <inkml:brushProperty name="ignorePressure" value="1"/>
    </inkml:brush>
  </inkml:definitions>
  <inkml:trace contextRef="#ctx0" brushRef="#br0">4588 429</inkml:trace>
</inkml:ink>
</file>

<file path=customXml/item6.xml><?xml version="1.0" encoding="utf-8"?>
<ct:contentTypeSchema xmlns:ct="http://schemas.microsoft.com/office/2006/metadata/contentType" xmlns:ma="http://schemas.microsoft.com/office/2006/metadata/properties/metaAttributes" ct:_="" ma:_="" ma:contentTypeName="Document" ma:contentTypeID="0x010100F0C6E704BC4CF940B0640EF487FB32DF" ma:contentTypeVersion="18" ma:contentTypeDescription="Crée un document." ma:contentTypeScope="" ma:versionID="2f00eca9327dc3d0bc619258df19bebf">
  <xsd:schema xmlns:xsd="http://www.w3.org/2001/XMLSchema" xmlns:xs="http://www.w3.org/2001/XMLSchema" xmlns:p="http://schemas.microsoft.com/office/2006/metadata/properties" xmlns:ns2="6db10999-143a-48fe-9d83-73b638a10a2e" xmlns:ns3="63b36d93-a4d7-4e76-912d-9594c0d8d710" targetNamespace="http://schemas.microsoft.com/office/2006/metadata/properties" ma:root="true" ma:fieldsID="283ee420a42b0897d87dd3de592e919c" ns2:_="" ns3:_="">
    <xsd:import namespace="6db10999-143a-48fe-9d83-73b638a10a2e"/>
    <xsd:import namespace="63b36d93-a4d7-4e76-912d-9594c0d8d71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b10999-143a-48fe-9d83-73b638a10a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3481f85e-4767-47a6-9c86-564b0b1a3ca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3b36d93-a4d7-4e76-912d-9594c0d8d710" elementFormDefault="qualified">
    <xsd:import namespace="http://schemas.microsoft.com/office/2006/documentManagement/types"/>
    <xsd:import namespace="http://schemas.microsoft.com/office/infopath/2007/PartnerControls"/>
    <xsd:element name="SharedWithUsers" ma:index="15"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899e2997-b493-4080-9ac0-b459a57c6c47}" ma:internalName="TaxCatchAll" ma:showField="CatchAllData" ma:web="63b36d93-a4d7-4e76-912d-9594c0d8d7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68EF3A-36A4-43E9-8447-DB714113E2B4}">
  <ds:schemaRefs>
    <ds:schemaRef ds:uri="http://schemas.microsoft.com/office/2006/metadata/properties"/>
    <ds:schemaRef ds:uri="http://schemas.microsoft.com/office/infopath/2007/PartnerControls"/>
    <ds:schemaRef ds:uri="6db10999-143a-48fe-9d83-73b638a10a2e"/>
    <ds:schemaRef ds:uri="63b36d93-a4d7-4e76-912d-9594c0d8d710"/>
  </ds:schemaRefs>
</ds:datastoreItem>
</file>

<file path=customXml/itemProps3.xml><?xml version="1.0" encoding="utf-8"?>
<ds:datastoreItem xmlns:ds="http://schemas.openxmlformats.org/officeDocument/2006/customXml" ds:itemID="{C492257A-7825-4D19-8EB9-47EB1291D863}">
  <ds:schemaRefs>
    <ds:schemaRef ds:uri="http://schemas.openxmlformats.org/officeDocument/2006/bibliography"/>
  </ds:schemaRefs>
</ds:datastoreItem>
</file>

<file path=customXml/itemProps4.xml><?xml version="1.0" encoding="utf-8"?>
<ds:datastoreItem xmlns:ds="http://schemas.openxmlformats.org/officeDocument/2006/customXml" ds:itemID="{6845E580-261A-4B1C-ABB9-EA5A9D762E36}">
  <ds:schemaRefs>
    <ds:schemaRef ds:uri="http://schemas.microsoft.com/sharepoint/v3/contenttype/forms"/>
  </ds:schemaRefs>
</ds:datastoreItem>
</file>

<file path=customXml/itemProps5.xml><?xml version="1.0" encoding="utf-8"?>
<ds:datastoreItem xmlns:ds="http://schemas.openxmlformats.org/officeDocument/2006/customXml" ds:itemID="{1CCD504C-B1AF-4AA9-90DD-F042B7646A92}">
  <ds:schemaRefs>
    <ds:schemaRef ds:uri="http://www.w3.org/2003/InkML"/>
  </ds:schemaRefs>
</ds:datastoreItem>
</file>

<file path=customXml/itemProps6.xml><?xml version="1.0" encoding="utf-8"?>
<ds:datastoreItem xmlns:ds="http://schemas.openxmlformats.org/officeDocument/2006/customXml" ds:itemID="{5E64B12C-D699-45B0-9EA0-0B46700264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b10999-143a-48fe-9d83-73b638a10a2e"/>
    <ds:schemaRef ds:uri="63b36d93-a4d7-4e76-912d-9594c0d8d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plan.dotx</Template>
  <TotalTime>8</TotalTime>
  <Pages>8</Pages>
  <Words>1590</Words>
  <Characters>8745</Characters>
  <Application>Microsoft Office Word</Application>
  <DocSecurity>0</DocSecurity>
  <Lines>72</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politique d’aménagement du temps de travail</vt:lpstr>
      <vt:lpstr>Development – Report for Managers</vt:lpstr>
    </vt:vector>
  </TitlesOfParts>
  <Company/>
  <LinksUpToDate>false</LinksUpToDate>
  <CharactersWithSpaces>10315</CharactersWithSpaces>
  <SharedDoc>false</SharedDoc>
  <HLinks>
    <vt:vector size="36" baseType="variant">
      <vt:variant>
        <vt:i4>65538</vt:i4>
      </vt:variant>
      <vt:variant>
        <vt:i4>15</vt:i4>
      </vt:variant>
      <vt:variant>
        <vt:i4>0</vt:i4>
      </vt:variant>
      <vt:variant>
        <vt:i4>5</vt:i4>
      </vt:variant>
      <vt:variant>
        <vt:lpwstr>https://support.amelio.co/support/amelio/ShowHomePage.do?insideReactApp=true&amp;articlestatus=latest&amp;rootcategoryId=553744000000644737&amp;categoryId=553744000022169009</vt:lpwstr>
      </vt:variant>
      <vt:variant>
        <vt:lpwstr>Solutions/dv/553744000025535003/fr-ca</vt:lpwstr>
      </vt:variant>
      <vt:variant>
        <vt:i4>131072</vt:i4>
      </vt:variant>
      <vt:variant>
        <vt:i4>12</vt:i4>
      </vt:variant>
      <vt:variant>
        <vt:i4>0</vt:i4>
      </vt:variant>
      <vt:variant>
        <vt:i4>5</vt:i4>
      </vt:variant>
      <vt:variant>
        <vt:lpwstr>https://support.amelio.co/support/amelio/ShowHomePage.do?insideReactApp=true&amp;articlestatus=latest&amp;rootcategoryId=553744000000644737&amp;categoryId=553744000022169009</vt:lpwstr>
      </vt:variant>
      <vt:variant>
        <vt:lpwstr>Solutions/dv/553744000014323001/fr-ca</vt:lpwstr>
      </vt:variant>
      <vt:variant>
        <vt:i4>5177349</vt:i4>
      </vt:variant>
      <vt:variant>
        <vt:i4>9</vt:i4>
      </vt:variant>
      <vt:variant>
        <vt:i4>0</vt:i4>
      </vt:variant>
      <vt:variant>
        <vt:i4>5</vt:i4>
      </vt:variant>
      <vt:variant>
        <vt:lpwstr>https://support.amelio.co/portal/fr-ca/kb/articles/le-score-tnr-enps-identifier-le-niveau-de-fierte-des-employes</vt:lpwstr>
      </vt:variant>
      <vt:variant>
        <vt:lpwstr/>
      </vt:variant>
      <vt:variant>
        <vt:i4>7143461</vt:i4>
      </vt:variant>
      <vt:variant>
        <vt:i4>6</vt:i4>
      </vt:variant>
      <vt:variant>
        <vt:i4>0</vt:i4>
      </vt:variant>
      <vt:variant>
        <vt:i4>5</vt:i4>
      </vt:variant>
      <vt:variant>
        <vt:lpwstr>https://support.amelio.co/portal/fr-ca/kb/articles/comprendre-les-sondages</vt:lpwstr>
      </vt:variant>
      <vt:variant>
        <vt:lpwstr/>
      </vt:variant>
      <vt:variant>
        <vt:i4>4128886</vt:i4>
      </vt:variant>
      <vt:variant>
        <vt:i4>3</vt:i4>
      </vt:variant>
      <vt:variant>
        <vt:i4>0</vt:i4>
      </vt:variant>
      <vt:variant>
        <vt:i4>5</vt:i4>
      </vt:variant>
      <vt:variant>
        <vt:lpwstr>https://amelio.co/fr/facteurs-de-mobilisation/</vt:lpwstr>
      </vt:variant>
      <vt:variant>
        <vt:lpwstr/>
      </vt:variant>
      <vt:variant>
        <vt:i4>1507349</vt:i4>
      </vt:variant>
      <vt:variant>
        <vt:i4>0</vt:i4>
      </vt:variant>
      <vt:variant>
        <vt:i4>0</vt:i4>
      </vt:variant>
      <vt:variant>
        <vt:i4>5</vt:i4>
      </vt:variant>
      <vt:variant>
        <vt:lpwstr>https://p.amelio.co/demo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time planning policy</dc:title>
  <dc:subject/>
  <dc:creator>Maxime</dc:creator>
  <cp:keywords/>
  <dc:description/>
  <cp:lastModifiedBy>Maxime Lacroix</cp:lastModifiedBy>
  <cp:revision>4</cp:revision>
  <cp:lastPrinted>2022-12-23T13:21:00Z</cp:lastPrinted>
  <dcterms:created xsi:type="dcterms:W3CDTF">2024-10-04T14:11:00Z</dcterms:created>
  <dcterms:modified xsi:type="dcterms:W3CDTF">2024-10-04T14:19:00Z</dcterms:modified>
  <cp:contentStatus>http://opiasolutions.com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0x010100F0C6E704BC4CF940B0640EF487FB32DF</vt:lpwstr>
  </property>
  <property fmtid="{D5CDD505-2E9C-101B-9397-08002B2CF9AE}" pid="4" name="MediaServiceImageTags">
    <vt:lpwstr/>
  </property>
  <property fmtid="{D5CDD505-2E9C-101B-9397-08002B2CF9AE}" pid="5" name="GrammarlyDocumentId">
    <vt:lpwstr>4d2b40d3293704ad1074519f80d23f896c3e02a49833fb5a9f190dd84fb1a8d0</vt:lpwstr>
  </property>
</Properties>
</file>