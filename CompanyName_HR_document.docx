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10.svg" ContentType="image/svg+xml"/>
  <Override PartName="/word/media/image6.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82911780"/>
        <w:docPartObj>
          <w:docPartGallery w:val="Cover Pages"/>
          <w:docPartUnique/>
        </w:docPartObj>
      </w:sdtPr>
      <w:sdtEndPr>
        <w:rPr>
          <w:rFonts w:cs="Open Sans"/>
          <w:color w:val="666666" w:themeColor="text1" w:themeTint="99"/>
        </w:rPr>
      </w:sdtEndPr>
      <w:sdtContent>
        <w:p w14:paraId="09EF7096" w14:textId="68B246BA" w:rsidR="008A7718" w:rsidRDefault="008A7718"/>
        <w:p w14:paraId="484EC069" w14:textId="77777777" w:rsidR="001D6EFE" w:rsidRDefault="008A7718">
          <w:pPr>
            <w:spacing w:after="320"/>
            <w:rPr>
              <w:rFonts w:cs="Open Sans"/>
              <w:color w:val="666666" w:themeColor="text1" w:themeTint="99"/>
            </w:rPr>
          </w:pPr>
          <w:r>
            <w:rPr>
              <w:noProof/>
            </w:rPr>
            <mc:AlternateContent>
              <mc:Choice Requires="wps">
                <w:drawing>
                  <wp:anchor distT="0" distB="0" distL="114300" distR="114300" simplePos="0" relativeHeight="251655341" behindDoc="0" locked="0" layoutInCell="1" allowOverlap="1" wp14:anchorId="53059CE0" wp14:editId="236A911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Zone de texte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Open Sans" w:hAnsi="Open Sans" w:cs="Open Sans"/>
                                    <w:b/>
                                    <w:bCs/>
                                    <w:caps/>
                                    <w:color w:val="666666" w:themeColor="text1" w:themeTint="99"/>
                                    <w:sz w:val="32"/>
                                    <w:szCs w:val="32"/>
                                  </w:rPr>
                                  <w:alias w:val="Date de publication"/>
                                  <w:tag w:val=""/>
                                  <w:id w:val="400952559"/>
                                  <w:showingPlcHdr/>
                                  <w:dataBinding w:prefixMappings="xmlns:ns0='http://schemas.microsoft.com/office/2006/coverPageProps' " w:xpath="/ns0:CoverPageProperties[1]/ns0:PublishDate[1]" w:storeItemID="{55AF091B-3C7A-41E3-B477-F2FDAA23CFDA}"/>
                                  <w:date>
                                    <w:dateFormat w:val="yyyy-MM-dd"/>
                                    <w:lid w:val="fr-CA"/>
                                    <w:storeMappedDataAs w:val="dateTime"/>
                                    <w:calendar w:val="gregorian"/>
                                  </w:date>
                                </w:sdtPr>
                                <w:sdtContent>
                                  <w:p w14:paraId="4539B490" w14:textId="77777777" w:rsidR="008A7718" w:rsidRPr="00F14AB8" w:rsidRDefault="008A7718">
                                    <w:pPr>
                                      <w:pStyle w:val="NoSpacing"/>
                                      <w:jc w:val="right"/>
                                      <w:rPr>
                                        <w:rFonts w:ascii="Open Sans" w:hAnsi="Open Sans" w:cs="Open Sans"/>
                                        <w:b/>
                                        <w:bCs/>
                                        <w:caps/>
                                        <w:color w:val="666666" w:themeColor="text1" w:themeTint="99"/>
                                        <w:sz w:val="32"/>
                                        <w:szCs w:val="32"/>
                                      </w:rPr>
                                    </w:pPr>
                                    <w:r w:rsidRPr="00F14AB8">
                                      <w:rPr>
                                        <w:rFonts w:ascii="Open Sans" w:hAnsi="Open Sans" w:cs="Open Sans"/>
                                        <w:b/>
                                        <w:bCs/>
                                        <w:caps/>
                                        <w:color w:val="666666" w:themeColor="text1" w:themeTint="99"/>
                                        <w:sz w:val="32"/>
                                        <w:szCs w:val="32"/>
                                        <w:lang w:val="fr-CA"/>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3059CE0" id="_x0000_t202" coordsize="21600,21600" o:spt="202" path="m,l,21600r21600,l21600,xe">
                    <v:stroke joinstyle="miter"/>
                    <v:path gradientshapeok="t" o:connecttype="rect"/>
                  </v:shapetype>
                  <v:shape id="Zone de texte 21" o:spid="_x0000_s1026" type="#_x0000_t202" style="position:absolute;margin-left:0;margin-top:0;width:288.25pt;height:287.5pt;z-index:251655341;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" filled="f" stroked="f" strokeweight=".5pt">
                    <v:textbox style="mso-fit-shape-to-text:t" inset="0,0,0,0">
                      <w:txbxContent>
                        <w:sdt>
                          <w:sdtPr>
                            <w:rPr>
                              <w:rFonts w:ascii="Open Sans" w:hAnsi="Open Sans" w:cs="Open Sans"/>
                              <w:b/>
                              <w:bCs/>
                              <w:caps/>
                              <w:color w:val="666666" w:themeColor="text1" w:themeTint="99"/>
                              <w:sz w:val="32"/>
                              <w:szCs w:val="32"/>
                            </w:rPr>
                            <w:alias w:val="Date de publication"/>
                            <w:tag w:val=""/>
                            <w:id w:val="400952559"/>
                            <w:showingPlcHdr/>
                            <w:dataBinding w:prefixMappings="xmlns:ns0='http://schemas.microsoft.com/office/2006/coverPageProps' " w:xpath="/ns0:CoverPageProperties[1]/ns0:PublishDate[1]" w:storeItemID="{55AF091B-3C7A-41E3-B477-F2FDAA23CFDA}"/>
                            <w:date>
                              <w:dateFormat w:val="yyyy-MM-dd"/>
                              <w:lid w:val="fr-CA"/>
                              <w:storeMappedDataAs w:val="dateTime"/>
                              <w:calendar w:val="gregorian"/>
                            </w:date>
                          </w:sdtPr>
                          <w:sdtContent>
                            <w:p w14:paraId="4539B490" w14:textId="77777777" w:rsidR="008A7718" w:rsidRPr="00F14AB8" w:rsidRDefault="008A7718">
                              <w:pPr>
                                <w:pStyle w:val="NoSpacing"/>
                                <w:jc w:val="right"/>
                                <w:rPr>
                                  <w:rFonts w:ascii="Open Sans" w:hAnsi="Open Sans" w:cs="Open Sans"/>
                                  <w:b/>
                                  <w:bCs/>
                                  <w:caps/>
                                  <w:color w:val="666666" w:themeColor="text1" w:themeTint="99"/>
                                  <w:sz w:val="32"/>
                                  <w:szCs w:val="32"/>
                                </w:rPr>
                              </w:pPr>
                              <w:r w:rsidRPr="00F14AB8">
                                <w:rPr>
                                  <w:rFonts w:ascii="Open Sans" w:hAnsi="Open Sans" w:cs="Open Sans"/>
                                  <w:b/>
                                  <w:bCs/>
                                  <w:caps/>
                                  <w:color w:val="666666" w:themeColor="text1" w:themeTint="99"/>
                                  <w:sz w:val="32"/>
                                  <w:szCs w:val="32"/>
                                  <w:lang w:val="fr-CA"/>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5171" behindDoc="0" locked="0" layoutInCell="1" allowOverlap="1" wp14:anchorId="18E86DD1" wp14:editId="46E03BFF">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Zone de texte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039DDA" w14:textId="1BDCA4AD" w:rsidR="008A7718" w:rsidRPr="008A7718" w:rsidRDefault="008A7718">
                                <w:pPr>
                                  <w:pStyle w:val="NoSpacing"/>
                                  <w:jc w:val="right"/>
                                  <w:rPr>
                                    <w:caps/>
                                    <w:color w:val="262626" w:themeColor="text1" w:themeTint="D9"/>
                                    <w:sz w:val="28"/>
                                    <w:szCs w:val="28"/>
                                    <w:lang w:val="fr-CA"/>
                                  </w:rPr>
                                </w:pPr>
                              </w:p>
                              <w:p w14:paraId="06CBA9E9" w14:textId="77777777" w:rsidR="008A7718" w:rsidRPr="008A7718" w:rsidRDefault="00000000">
                                <w:pPr>
                                  <w:pStyle w:val="NoSpacing"/>
                                  <w:jc w:val="right"/>
                                  <w:rPr>
                                    <w:caps/>
                                    <w:color w:val="262626" w:themeColor="text1" w:themeTint="D9"/>
                                    <w:lang w:val="fr-CA"/>
                                  </w:rPr>
                                </w:pPr>
                                <w:sdt>
                                  <w:sdtPr>
                                    <w:rPr>
                                      <w:caps/>
                                      <w:color w:val="262626"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sidR="008A7718" w:rsidRPr="00A53E01">
                                      <w:rPr>
                                        <w:rFonts w:ascii="Open Sans" w:hAnsi="Open Sans" w:cs="Open Sans"/>
                                        <w:caps/>
                                        <w:color w:val="262626" w:themeColor="text1" w:themeTint="D9"/>
                                        <w:lang w:val="fr-CA"/>
                                      </w:rPr>
                                      <w:t>[Nom de la société]</w:t>
                                    </w:r>
                                  </w:sdtContent>
                                </w:sdt>
                              </w:p>
                              <w:p w14:paraId="4E4210D5" w14:textId="77777777" w:rsidR="008A7718" w:rsidRPr="00E41ACE" w:rsidRDefault="00000000">
                                <w:pPr>
                                  <w:pStyle w:val="NoSpacing"/>
                                  <w:jc w:val="right"/>
                                  <w:rPr>
                                    <w:rFonts w:ascii="Open Sans" w:hAnsi="Open Sans" w:cs="Open Sans"/>
                                    <w:caps/>
                                    <w:color w:val="262626" w:themeColor="text1" w:themeTint="D9"/>
                                    <w:lang w:val="fr-CA"/>
                                  </w:rPr>
                                </w:pPr>
                                <w:sdt>
                                  <w:sdtPr>
                                    <w:rPr>
                                      <w:rFonts w:ascii="Open Sans" w:hAnsi="Open Sans" w:cs="Open Sans"/>
                                      <w:color w:val="262626"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sidR="008A7718" w:rsidRPr="00A53E01">
                                      <w:rPr>
                                        <w:rFonts w:ascii="Open Sans" w:hAnsi="Open Sans" w:cs="Open Sans"/>
                                        <w:color w:val="262626" w:themeColor="text1" w:themeTint="D9"/>
                                        <w:lang w:val="fr-CA"/>
                                      </w:rPr>
                                      <w:t>[Adresse de la société]</w:t>
                                    </w:r>
                                  </w:sdtContent>
                                </w:sdt>
                                <w:r w:rsidR="008A7718" w:rsidRPr="00A53E01">
                                  <w:rPr>
                                    <w:rFonts w:ascii="Open Sans" w:hAnsi="Open Sans" w:cs="Open Sans"/>
                                    <w:color w:val="262626" w:themeColor="text1" w:themeTint="D9"/>
                                    <w:lang w:val="fr-CA"/>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8E86DD1" id="Zone de texte 22" o:spid="_x0000_s1027" type="#_x0000_t202" style="position:absolute;margin-left:0;margin-top:0;width:453pt;height:51.4pt;z-index:251655171;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" filled="f" stroked="f" strokeweight=".5pt">
                    <v:textbox inset="0,0,0,0">
                      <w:txbxContent>
                        <w:p w14:paraId="55039DDA" w14:textId="1BDCA4AD" w:rsidR="008A7718" w:rsidRPr="008A7718" w:rsidRDefault="008A7718">
                          <w:pPr>
                            <w:pStyle w:val="NoSpacing"/>
                            <w:jc w:val="right"/>
                            <w:rPr>
                              <w:caps/>
                              <w:color w:val="262626" w:themeColor="text1" w:themeTint="D9"/>
                              <w:sz w:val="28"/>
                              <w:szCs w:val="28"/>
                              <w:lang w:val="fr-CA"/>
                            </w:rPr>
                          </w:pPr>
                        </w:p>
                        <w:p w14:paraId="06CBA9E9" w14:textId="77777777" w:rsidR="008A7718" w:rsidRPr="008A7718" w:rsidRDefault="00000000">
                          <w:pPr>
                            <w:pStyle w:val="NoSpacing"/>
                            <w:jc w:val="right"/>
                            <w:rPr>
                              <w:caps/>
                              <w:color w:val="262626" w:themeColor="text1" w:themeTint="D9"/>
                              <w:lang w:val="fr-CA"/>
                            </w:rPr>
                          </w:pPr>
                          <w:sdt>
                            <w:sdtPr>
                              <w:rPr>
                                <w:caps/>
                                <w:color w:val="262626"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sidR="008A7718" w:rsidRPr="00A53E01">
                                <w:rPr>
                                  <w:rFonts w:ascii="Open Sans" w:hAnsi="Open Sans" w:cs="Open Sans"/>
                                  <w:caps/>
                                  <w:color w:val="262626" w:themeColor="text1" w:themeTint="D9"/>
                                  <w:lang w:val="fr-CA"/>
                                </w:rPr>
                                <w:t>[Nom de la société]</w:t>
                              </w:r>
                            </w:sdtContent>
                          </w:sdt>
                        </w:p>
                        <w:p w14:paraId="4E4210D5" w14:textId="77777777" w:rsidR="008A7718" w:rsidRPr="00E41ACE" w:rsidRDefault="00000000">
                          <w:pPr>
                            <w:pStyle w:val="NoSpacing"/>
                            <w:jc w:val="right"/>
                            <w:rPr>
                              <w:rFonts w:ascii="Open Sans" w:hAnsi="Open Sans" w:cs="Open Sans"/>
                              <w:caps/>
                              <w:color w:val="262626" w:themeColor="text1" w:themeTint="D9"/>
                              <w:lang w:val="fr-CA"/>
                            </w:rPr>
                          </w:pPr>
                          <w:sdt>
                            <w:sdtPr>
                              <w:rPr>
                                <w:rFonts w:ascii="Open Sans" w:hAnsi="Open Sans" w:cs="Open Sans"/>
                                <w:color w:val="262626"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sidR="008A7718" w:rsidRPr="00A53E01">
                                <w:rPr>
                                  <w:rFonts w:ascii="Open Sans" w:hAnsi="Open Sans" w:cs="Open Sans"/>
                                  <w:color w:val="262626" w:themeColor="text1" w:themeTint="D9"/>
                                  <w:lang w:val="fr-CA"/>
                                </w:rPr>
                                <w:t>[Adresse de la société]</w:t>
                              </w:r>
                            </w:sdtContent>
                          </w:sdt>
                          <w:r w:rsidR="008A7718" w:rsidRPr="00A53E01">
                            <w:rPr>
                              <w:rFonts w:ascii="Open Sans" w:hAnsi="Open Sans" w:cs="Open Sans"/>
                              <w:color w:val="262626" w:themeColor="text1" w:themeTint="D9"/>
                              <w:lang w:val="fr-CA"/>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5170" behindDoc="0" locked="0" layoutInCell="1" allowOverlap="1" wp14:anchorId="7CFF84E3" wp14:editId="1973091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Zone de texte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01D850" w14:textId="5CFC5EEB" w:rsidR="008A7718" w:rsidRPr="008A7718" w:rsidRDefault="009A3875">
                                <w:pPr>
                                  <w:pStyle w:val="NoSpacing"/>
                                  <w:jc w:val="right"/>
                                  <w:rPr>
                                    <w:smallCaps/>
                                    <w:sz w:val="36"/>
                                    <w:szCs w:val="36"/>
                                    <w:lang w:val="fr-CA"/>
                                  </w:rPr>
                                </w:pPr>
                                <w:r w:rsidRPr="009A3875">
                                  <w:rPr>
                                    <w:rFonts w:ascii="Open Sans" w:hAnsi="Open Sans" w:cs="Open Sans"/>
                                    <w:b/>
                                    <w:bCs/>
                                    <w:caps/>
                                    <w:color w:val="666666" w:themeColor="text1" w:themeTint="99"/>
                                    <w:sz w:val="48"/>
                                    <w:szCs w:val="48"/>
                                    <w:lang w:val="fr-CA"/>
                                  </w:rPr>
                                  <w:t>Working time planning policy</w:t>
                                </w:r>
                                <w:r w:rsidRPr="009A3875">
                                  <w:rPr>
                                    <w:rFonts w:ascii="Open Sans" w:hAnsi="Open Sans" w:cs="Open Sans"/>
                                    <w:b/>
                                    <w:bCs/>
                                    <w:caps/>
                                    <w:color w:val="666666" w:themeColor="text1" w:themeTint="99"/>
                                    <w:sz w:val="48"/>
                                    <w:szCs w:val="48"/>
                                    <w:lang w:val="fr-CA"/>
                                  </w:rPr>
                                  <w:t xml:space="preserve"> </w:t>
                                </w:r>
                                <w:sdt>
                                  <w:sdtPr>
                                    <w:rPr>
                                      <w:rFonts w:ascii="Open Sans" w:hAnsi="Open Sans" w:cs="Open Sans"/>
                                      <w:smallCaps/>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r w:rsidR="002307C4" w:rsidRPr="00AC4FA4">
                                      <w:rPr>
                                        <w:rFonts w:ascii="Open Sans" w:hAnsi="Open Sans" w:cs="Open Sans"/>
                                        <w:smallCaps/>
                                        <w:sz w:val="36"/>
                                        <w:szCs w:val="36"/>
                                        <w:lang w:val="fr-CA"/>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CFF84E3" id="Zone de texte 23" o:spid="_x0000_s1028" type="#_x0000_t202" style="position:absolute;margin-left:0;margin-top:0;width:453pt;height:41.4pt;z-index:25165517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E6hYwIAADQ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" filled="f" stroked="f" strokeweight=".5pt">
                    <v:textbox inset="0,0,0,0">
                      <w:txbxContent>
                        <w:p w14:paraId="5201D850" w14:textId="5CFC5EEB" w:rsidR="008A7718" w:rsidRPr="008A7718" w:rsidRDefault="009A3875">
                          <w:pPr>
                            <w:pStyle w:val="NoSpacing"/>
                            <w:jc w:val="right"/>
                            <w:rPr>
                              <w:smallCaps/>
                              <w:sz w:val="36"/>
                              <w:szCs w:val="36"/>
                              <w:lang w:val="fr-CA"/>
                            </w:rPr>
                          </w:pPr>
                          <w:r w:rsidRPr="009A3875">
                            <w:rPr>
                              <w:rFonts w:ascii="Open Sans" w:hAnsi="Open Sans" w:cs="Open Sans"/>
                              <w:b/>
                              <w:bCs/>
                              <w:caps/>
                              <w:color w:val="666666" w:themeColor="text1" w:themeTint="99"/>
                              <w:sz w:val="48"/>
                              <w:szCs w:val="48"/>
                              <w:lang w:val="fr-CA"/>
                            </w:rPr>
                            <w:t>Working time planning policy</w:t>
                          </w:r>
                          <w:r w:rsidRPr="009A3875">
                            <w:rPr>
                              <w:rFonts w:ascii="Open Sans" w:hAnsi="Open Sans" w:cs="Open Sans"/>
                              <w:b/>
                              <w:bCs/>
                              <w:caps/>
                              <w:color w:val="666666" w:themeColor="text1" w:themeTint="99"/>
                              <w:sz w:val="48"/>
                              <w:szCs w:val="48"/>
                              <w:lang w:val="fr-CA"/>
                            </w:rPr>
                            <w:t xml:space="preserve"> </w:t>
                          </w:r>
                          <w:sdt>
                            <w:sdtPr>
                              <w:rPr>
                                <w:rFonts w:ascii="Open Sans" w:hAnsi="Open Sans" w:cs="Open Sans"/>
                                <w:smallCaps/>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r w:rsidR="002307C4" w:rsidRPr="00AC4FA4">
                                <w:rPr>
                                  <w:rFonts w:ascii="Open Sans" w:hAnsi="Open Sans" w:cs="Open Sans"/>
                                  <w:smallCaps/>
                                  <w:sz w:val="36"/>
                                  <w:szCs w:val="36"/>
                                  <w:lang w:val="fr-CA"/>
                                </w:rPr>
                                <w:t xml:space="preserve">     </w:t>
                              </w:r>
                            </w:sdtContent>
                          </w:sdt>
                        </w:p>
                      </w:txbxContent>
                    </v:textbox>
                    <w10:wrap type="square" anchorx="page" anchory="page"/>
                  </v:shape>
                </w:pict>
              </mc:Fallback>
            </mc:AlternateContent>
          </w:r>
          <w:r>
            <w:rPr>
              <w:noProof/>
            </w:rPr>
            <mc:AlternateContent>
              <mc:Choice Requires="wpg">
                <w:drawing>
                  <wp:anchor distT="0" distB="0" distL="114300" distR="114300" simplePos="0" relativeHeight="251655168" behindDoc="0" locked="0" layoutInCell="1" allowOverlap="1" wp14:anchorId="3BD41F36" wp14:editId="3DC5DBC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e 2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F0E8FF"/>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du="http://schemas.microsoft.com/office/word/2023/wordml/word16du">
                <w:pict>
                  <v:group w14:anchorId="3EC6AEC7" id="Groupe 24" o:spid="_x0000_s1026" style="position:absolute;margin-left:0;margin-top:0;width:18pt;height:10in;z-index:25165516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Pr>
              <w:rFonts w:cs="Open Sans"/>
              <w:color w:val="666666" w:themeColor="text1" w:themeTint="99"/>
            </w:rPr>
            <w:br w:type="page"/>
          </w:r>
        </w:p>
        <w:p w14:paraId="4F4D8DD2" w14:textId="674E53C0" w:rsidR="001D6EFE" w:rsidRDefault="00B43EF8" w:rsidP="001D6EFE">
          <w:r w:rsidRPr="00B43EF8">
            <w:rPr>
              <w:noProof/>
            </w:rPr>
            <w:lastRenderedPageBreak/>
            <w:drawing>
              <wp:anchor distT="0" distB="0" distL="114300" distR="114300" simplePos="0" relativeHeight="251684867" behindDoc="0" locked="0" layoutInCell="1" allowOverlap="1" wp14:anchorId="714E09E9" wp14:editId="741CF031">
                <wp:simplePos x="0" y="0"/>
                <wp:positionH relativeFrom="column">
                  <wp:posOffset>-162816</wp:posOffset>
                </wp:positionH>
                <wp:positionV relativeFrom="paragraph">
                  <wp:posOffset>178378</wp:posOffset>
                </wp:positionV>
                <wp:extent cx="2825087" cy="851293"/>
                <wp:effectExtent l="0" t="0" r="0" b="6350"/>
                <wp:wrapNone/>
                <wp:docPr id="504798488"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98488" name="Image 1" descr="Une image contenant texte, Police, logo, Graphique&#10;&#10;Description générée automatiquement"/>
                        <pic:cNvPicPr/>
                      </pic:nvPicPr>
                      <pic:blipFill>
                        <a:blip r:embed="rId13"/>
                        <a:stretch>
                          <a:fillRect/>
                        </a:stretch>
                      </pic:blipFill>
                      <pic:spPr>
                        <a:xfrm>
                          <a:off x="0" y="0"/>
                          <a:ext cx="2837381" cy="854998"/>
                        </a:xfrm>
                        <a:prstGeom prst="rect">
                          <a:avLst/>
                        </a:prstGeom>
                      </pic:spPr>
                    </pic:pic>
                  </a:graphicData>
                </a:graphic>
                <wp14:sizeRelH relativeFrom="page">
                  <wp14:pctWidth>0</wp14:pctWidth>
                </wp14:sizeRelH>
                <wp14:sizeRelV relativeFrom="page">
                  <wp14:pctHeight>0</wp14:pctHeight>
                </wp14:sizeRelV>
              </wp:anchor>
            </w:drawing>
          </w:r>
        </w:p>
        <w:p w14:paraId="6D46976A" w14:textId="555279E7" w:rsidR="001D6EFE" w:rsidRDefault="001A5159" w:rsidP="001D6EFE">
          <w:pPr>
            <w:pStyle w:val="BodyText1-justify"/>
          </w:pPr>
          <w:r w:rsidRPr="007A209E">
            <w:rPr>
              <w:noProof/>
            </w:rPr>
            <mc:AlternateContent>
              <mc:Choice Requires="wps">
                <w:drawing>
                  <wp:anchor distT="0" distB="0" distL="114300" distR="114300" simplePos="0" relativeHeight="251676675" behindDoc="0" locked="0" layoutInCell="1" allowOverlap="1" wp14:anchorId="2F607B9E" wp14:editId="0339EBF7">
                    <wp:simplePos x="0" y="0"/>
                    <wp:positionH relativeFrom="column">
                      <wp:posOffset>-1071245</wp:posOffset>
                    </wp:positionH>
                    <wp:positionV relativeFrom="paragraph">
                      <wp:posOffset>4072255</wp:posOffset>
                    </wp:positionV>
                    <wp:extent cx="6663055" cy="4798695"/>
                    <wp:effectExtent l="0" t="0" r="4445" b="1905"/>
                    <wp:wrapNone/>
                    <wp:docPr id="17" name="Freeform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663055" cy="4798695"/>
                            </a:xfrm>
                            <a:custGeom>
                              <a:avLst/>
                              <a:gdLst>
                                <a:gd name="connsiteX0" fmla="*/ 0 w 6663600"/>
                                <a:gd name="connsiteY0" fmla="*/ 0 h 4798800"/>
                                <a:gd name="connsiteX1" fmla="*/ 4264200 w 6663600"/>
                                <a:gd name="connsiteY1" fmla="*/ 0 h 4798800"/>
                                <a:gd name="connsiteX2" fmla="*/ 4267200 w 6663600"/>
                                <a:gd name="connsiteY2" fmla="*/ 0 h 4798800"/>
                                <a:gd name="connsiteX3" fmla="*/ 4267200 w 6663600"/>
                                <a:gd name="connsiteY3" fmla="*/ 152 h 4798800"/>
                                <a:gd name="connsiteX4" fmla="*/ 4509525 w 6663600"/>
                                <a:gd name="connsiteY4" fmla="*/ 12388 h 4798800"/>
                                <a:gd name="connsiteX5" fmla="*/ 6663600 w 6663600"/>
                                <a:gd name="connsiteY5" fmla="*/ 2399400 h 4798800"/>
                                <a:gd name="connsiteX6" fmla="*/ 4509525 w 6663600"/>
                                <a:gd name="connsiteY6" fmla="*/ 4786412 h 4798800"/>
                                <a:gd name="connsiteX7" fmla="*/ 4267200 w 6663600"/>
                                <a:gd name="connsiteY7" fmla="*/ 4798649 h 4798800"/>
                                <a:gd name="connsiteX8" fmla="*/ 4267200 w 6663600"/>
                                <a:gd name="connsiteY8" fmla="*/ 4798800 h 4798800"/>
                                <a:gd name="connsiteX9" fmla="*/ 4264200 w 6663600"/>
                                <a:gd name="connsiteY9" fmla="*/ 4798800 h 4798800"/>
                                <a:gd name="connsiteX10" fmla="*/ 0 w 6663600"/>
                                <a:gd name="connsiteY10" fmla="*/ 4798800 h 479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6663600" h="4798800">
                                  <a:moveTo>
                                    <a:pt x="0" y="0"/>
                                  </a:moveTo>
                                  <a:lnTo>
                                    <a:pt x="4264200" y="0"/>
                                  </a:lnTo>
                                  <a:lnTo>
                                    <a:pt x="4267200" y="0"/>
                                  </a:lnTo>
                                  <a:lnTo>
                                    <a:pt x="4267200" y="152"/>
                                  </a:lnTo>
                                  <a:lnTo>
                                    <a:pt x="4509525" y="12388"/>
                                  </a:lnTo>
                                  <a:cubicBezTo>
                                    <a:pt x="5719437" y="135261"/>
                                    <a:pt x="6663600" y="1157070"/>
                                    <a:pt x="6663600" y="2399400"/>
                                  </a:cubicBezTo>
                                  <a:cubicBezTo>
                                    <a:pt x="6663600" y="3641730"/>
                                    <a:pt x="5719437" y="4663539"/>
                                    <a:pt x="4509525" y="4786412"/>
                                  </a:cubicBezTo>
                                  <a:lnTo>
                                    <a:pt x="4267200" y="4798649"/>
                                  </a:lnTo>
                                  <a:lnTo>
                                    <a:pt x="4267200" y="4798800"/>
                                  </a:lnTo>
                                  <a:lnTo>
                                    <a:pt x="4264200" y="4798800"/>
                                  </a:lnTo>
                                  <a:lnTo>
                                    <a:pt x="0" y="4798800"/>
                                  </a:lnTo>
                                  <a:close/>
                                </a:path>
                              </a:pathLst>
                            </a:custGeom>
                            <a:blipFill dpi="0" rotWithShape="1">
                              <a:blip r:embed="rId14"/>
                              <a:srcRect/>
                              <a:tile tx="-2540000" ty="-3810000" sx="35000" sy="35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xmlns:w16du="http://schemas.microsoft.com/office/word/2023/wordml/word16du">
                <w:pict>
                  <v:shape w14:anchorId="67EFE7B5" id="Freeform 6" o:spid="_x0000_s1026" style="position:absolute;margin-left:-84.35pt;margin-top:320.65pt;width:524.65pt;height:377.85pt;z-index:251676675;visibility:visible;mso-wrap-style:square;mso-wrap-distance-left:9pt;mso-wrap-distance-top:0;mso-wrap-distance-right:9pt;mso-wrap-distance-bottom:0;mso-position-horizontal:absolute;mso-position-horizontal-relative:text;mso-position-vertical:absolute;mso-position-vertical-relative:text;v-text-anchor:middle" coordsize="6663600,47988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" path="m,l4264200,r3000,l4267200,152r242325,12236c5719437,135261,6663600,1157070,6663600,2399400v,1242330,-944163,2264139,-2154075,2387012l4267200,4798649r,151l4264200,4798800,,4798800,,xe" stroked="f" strokeweight="1pt">
                    <v:fill r:id="rId15" o:title="" recolor="t" rotate="t" type="tile"/>
                    <v:stroke joinstyle="miter"/>
                    <v:path arrowok="t" o:connecttype="custom" o:connectlocs="0,0;4263851,0;4266851,0;4266851,152;4509156,12388;6663055,2399348;4509156,4786307;4266851,4798544;4266851,4798695;4263851,4798695;0,4798695" o:connectangles="0,0,0,0,0,0,0,0,0,0,0"/>
                    <o:lock v:ext="edit" aspectratio="t"/>
                  </v:shape>
                </w:pict>
              </mc:Fallback>
            </mc:AlternateContent>
          </w:r>
          <w:r w:rsidR="00B43EF8">
            <w:rPr>
              <w:noProof/>
            </w:rPr>
            <mc:AlternateContent>
              <mc:Choice Requires="wps">
                <w:drawing>
                  <wp:anchor distT="0" distB="0" distL="114300" distR="114300" simplePos="0" relativeHeight="251679747" behindDoc="0" locked="0" layoutInCell="1" allowOverlap="1" wp14:anchorId="5FDF271A" wp14:editId="581B7B38">
                    <wp:simplePos x="0" y="0"/>
                    <wp:positionH relativeFrom="column">
                      <wp:posOffset>512445</wp:posOffset>
                    </wp:positionH>
                    <wp:positionV relativeFrom="paragraph">
                      <wp:posOffset>2067560</wp:posOffset>
                    </wp:positionV>
                    <wp:extent cx="5371200" cy="1982880"/>
                    <wp:effectExtent l="0" t="0" r="1270" b="0"/>
                    <wp:wrapNone/>
                    <wp:docPr id="8" name="Text Box 8"/>
                    <wp:cNvGraphicFramePr/>
                    <a:graphic xmlns:a="http://schemas.openxmlformats.org/drawingml/2006/main">
                      <a:graphicData uri="http://schemas.microsoft.com/office/word/2010/wordprocessingShape">
                        <wps:wsp>
                          <wps:cNvSpPr txBox="1"/>
                          <wps:spPr>
                            <a:xfrm>
                              <a:off x="0" y="0"/>
                              <a:ext cx="5371200" cy="1982880"/>
                            </a:xfrm>
                            <a:prstGeom prst="rect">
                              <a:avLst/>
                            </a:prstGeom>
                            <a:noFill/>
                            <a:ln w="6350">
                              <a:noFill/>
                            </a:ln>
                          </wps:spPr>
                          <wps:txbx>
                            <w:txbxContent>
                              <w:p w14:paraId="0BEC740A" w14:textId="77777777" w:rsidR="009A3875" w:rsidRPr="00B43EF8" w:rsidRDefault="009A3875" w:rsidP="00464B6B">
                                <w:pPr>
                                  <w:pStyle w:val="Title1-left"/>
                                  <w:spacing w:line="240" w:lineRule="auto"/>
                                  <w:rPr>
                                    <w:rStyle w:val="Fontused-bold"/>
                                    <w:color w:val="262626" w:themeColor="text1" w:themeTint="D9"/>
                                    <w:spacing w:val="0"/>
                                    <w:sz w:val="56"/>
                                    <w:szCs w:val="20"/>
                                    <w:lang w:val="fr-CA"/>
                                  </w:rPr>
                                </w:pPr>
                                <w:r w:rsidRPr="00B43EF8">
                                  <w:rPr>
                                    <w:rStyle w:val="Fontused-bold"/>
                                    <w:color w:val="262626" w:themeColor="text1" w:themeTint="D9"/>
                                    <w:spacing w:val="0"/>
                                    <w:sz w:val="56"/>
                                    <w:szCs w:val="20"/>
                                  </w:rPr>
                                  <w:t>WORKING TIME POLICY</w:t>
                                </w:r>
                              </w:p>
                              <w:p w14:paraId="11B1D0B8" w14:textId="0925D86D" w:rsidR="001D6EFE" w:rsidRPr="00B43EF8" w:rsidRDefault="001D6EFE" w:rsidP="00B43EF8">
                                <w:pPr>
                                  <w:pStyle w:val="Title1-left"/>
                                  <w:spacing w:line="240" w:lineRule="auto"/>
                                  <w:rPr>
                                    <w:rStyle w:val="Fontused-bold"/>
                                    <w:color w:val="262626" w:themeColor="text1" w:themeTint="D9"/>
                                    <w:spacing w:val="0"/>
                                    <w:sz w:val="56"/>
                                    <w:szCs w:val="20"/>
                                    <w:lang w:val="fr-C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F271A" id="Text Box 8" o:spid="_x0000_s1029" type="#_x0000_t202" style="position:absolute;left:0;text-align:left;margin-left:40.35pt;margin-top:162.8pt;width:422.95pt;height:156.15pt;z-index:2516797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" filled="f" stroked="f" strokeweight=".5pt">
                    <v:textbox inset="0,0,0,0">
                      <w:txbxContent>
                        <w:p w14:paraId="0BEC740A" w14:textId="77777777" w:rsidR="009A3875" w:rsidRPr="00B43EF8" w:rsidRDefault="009A3875" w:rsidP="00464B6B">
                          <w:pPr>
                            <w:pStyle w:val="Title1-left"/>
                            <w:spacing w:line="240" w:lineRule="auto"/>
                            <w:rPr>
                              <w:rStyle w:val="Fontused-bold"/>
                              <w:color w:val="262626" w:themeColor="text1" w:themeTint="D9"/>
                              <w:spacing w:val="0"/>
                              <w:sz w:val="56"/>
                              <w:szCs w:val="20"/>
                              <w:lang w:val="fr-CA"/>
                            </w:rPr>
                          </w:pPr>
                          <w:r w:rsidRPr="00B43EF8">
                            <w:rPr>
                              <w:rStyle w:val="Fontused-bold"/>
                              <w:color w:val="262626" w:themeColor="text1" w:themeTint="D9"/>
                              <w:spacing w:val="0"/>
                              <w:sz w:val="56"/>
                              <w:szCs w:val="20"/>
                            </w:rPr>
                            <w:t>WORKING TIME POLICY</w:t>
                          </w:r>
                        </w:p>
                        <w:p w14:paraId="11B1D0B8" w14:textId="0925D86D" w:rsidR="001D6EFE" w:rsidRPr="00B43EF8" w:rsidRDefault="001D6EFE" w:rsidP="00B43EF8">
                          <w:pPr>
                            <w:pStyle w:val="Title1-left"/>
                            <w:spacing w:line="240" w:lineRule="auto"/>
                            <w:rPr>
                              <w:rStyle w:val="Fontused-bold"/>
                              <w:color w:val="262626" w:themeColor="text1" w:themeTint="D9"/>
                              <w:spacing w:val="0"/>
                              <w:sz w:val="56"/>
                              <w:szCs w:val="20"/>
                              <w:lang w:val="fr-CA"/>
                            </w:rPr>
                          </w:pPr>
                        </w:p>
                      </w:txbxContent>
                    </v:textbox>
                  </v:shape>
                </w:pict>
              </mc:Fallback>
            </mc:AlternateContent>
          </w:r>
          <w:r w:rsidR="001D6EFE">
            <w:rPr>
              <w:noProof/>
            </w:rPr>
            <mc:AlternateContent>
              <mc:Choice Requires="wps">
                <w:drawing>
                  <wp:anchor distT="0" distB="0" distL="114300" distR="114300" simplePos="0" relativeHeight="251683843" behindDoc="0" locked="0" layoutInCell="1" allowOverlap="1" wp14:anchorId="482BAD73" wp14:editId="4EA9FD01">
                    <wp:simplePos x="0" y="0"/>
                    <wp:positionH relativeFrom="column">
                      <wp:posOffset>5611495</wp:posOffset>
                    </wp:positionH>
                    <wp:positionV relativeFrom="paragraph">
                      <wp:posOffset>8582481</wp:posOffset>
                    </wp:positionV>
                    <wp:extent cx="288000" cy="288000"/>
                    <wp:effectExtent l="0" t="0" r="4445" b="4445"/>
                    <wp:wrapNone/>
                    <wp:docPr id="26" name="Oval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88000" cy="288000"/>
                            </a:xfrm>
                            <a:prstGeom prst="ellipse">
                              <a:avLst/>
                            </a:prstGeom>
                            <a:solidFill>
                              <a:srgbClr val="F4B9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0799E9AA" id="Oval 26" o:spid="_x0000_s1026" style="position:absolute;margin-left:441.85pt;margin-top:675.8pt;width:22.7pt;height:22.7pt;z-index:2516838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" fillcolor="#f4b991" stroked="f" strokeweight="1pt">
                    <v:stroke joinstyle="miter"/>
                    <o:lock v:ext="edit" aspectratio="t"/>
                  </v:oval>
                </w:pict>
              </mc:Fallback>
            </mc:AlternateContent>
          </w:r>
          <w:r w:rsidR="001D6EFE" w:rsidRPr="007A209E">
            <w:rPr>
              <w:noProof/>
            </w:rPr>
            <mc:AlternateContent>
              <mc:Choice Requires="wps">
                <w:drawing>
                  <wp:anchor distT="0" distB="0" distL="114300" distR="114300" simplePos="0" relativeHeight="251677699" behindDoc="0" locked="0" layoutInCell="1" allowOverlap="1" wp14:anchorId="6A5BDC3D" wp14:editId="0BFC8244">
                    <wp:simplePos x="0" y="0"/>
                    <wp:positionH relativeFrom="column">
                      <wp:posOffset>3413304</wp:posOffset>
                    </wp:positionH>
                    <wp:positionV relativeFrom="paragraph">
                      <wp:posOffset>4850765</wp:posOffset>
                    </wp:positionV>
                    <wp:extent cx="3695400" cy="3373200"/>
                    <wp:effectExtent l="0" t="0" r="635" b="5080"/>
                    <wp:wrapNone/>
                    <wp:docPr id="25" name="Freeform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95400" cy="3373200"/>
                            </a:xfrm>
                            <a:custGeom>
                              <a:avLst/>
                              <a:gdLst>
                                <a:gd name="connsiteX0" fmla="*/ 1686600 w 3695400"/>
                                <a:gd name="connsiteY0" fmla="*/ 0 h 3373200"/>
                                <a:gd name="connsiteX1" fmla="*/ 1707988 w 3695400"/>
                                <a:gd name="connsiteY1" fmla="*/ 1080 h 3373200"/>
                                <a:gd name="connsiteX2" fmla="*/ 3695400 w 3695400"/>
                                <a:gd name="connsiteY2" fmla="*/ 1080 h 3373200"/>
                                <a:gd name="connsiteX3" fmla="*/ 3695400 w 3695400"/>
                                <a:gd name="connsiteY3" fmla="*/ 3373200 h 3373200"/>
                                <a:gd name="connsiteX4" fmla="*/ 1686600 w 3695400"/>
                                <a:gd name="connsiteY4" fmla="*/ 3373200 h 3373200"/>
                                <a:gd name="connsiteX5" fmla="*/ 0 w 3695400"/>
                                <a:gd name="connsiteY5" fmla="*/ 1686600 h 3373200"/>
                                <a:gd name="connsiteX6" fmla="*/ 1686600 w 3695400"/>
                                <a:gd name="connsiteY6" fmla="*/ 0 h 3373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95400" h="3373200">
                                  <a:moveTo>
                                    <a:pt x="1686600" y="0"/>
                                  </a:moveTo>
                                  <a:lnTo>
                                    <a:pt x="1707988" y="1080"/>
                                  </a:lnTo>
                                  <a:lnTo>
                                    <a:pt x="3695400" y="1080"/>
                                  </a:lnTo>
                                  <a:lnTo>
                                    <a:pt x="3695400" y="3373200"/>
                                  </a:lnTo>
                                  <a:lnTo>
                                    <a:pt x="1686600" y="3373200"/>
                                  </a:lnTo>
                                  <a:cubicBezTo>
                                    <a:pt x="755117" y="3373200"/>
                                    <a:pt x="0" y="2618083"/>
                                    <a:pt x="0" y="1686600"/>
                                  </a:cubicBezTo>
                                  <a:cubicBezTo>
                                    <a:pt x="0" y="755117"/>
                                    <a:pt x="755117" y="0"/>
                                    <a:pt x="1686600" y="0"/>
                                  </a:cubicBezTo>
                                  <a:close/>
                                </a:path>
                              </a:pathLst>
                            </a:custGeom>
                            <a:solidFill>
                              <a:srgbClr val="F4B99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xmlns:w16du="http://schemas.microsoft.com/office/word/2023/wordml/word16du">
                <w:pict>
                  <v:shape w14:anchorId="3C7F3FBF" id="Freeform 7" o:spid="_x0000_s1026" style="position:absolute;margin-left:268.75pt;margin-top:381.95pt;width:291pt;height:265.6pt;z-index:251677699;visibility:visible;mso-wrap-style:square;mso-wrap-distance-left:9pt;mso-wrap-distance-top:0;mso-wrap-distance-right:9pt;mso-wrap-distance-bottom:0;mso-position-horizontal:absolute;mso-position-horizontal-relative:text;mso-position-vertical:absolute;mso-position-vertical-relative:text;v-text-anchor:middle" coordsize="3695400,337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" path="m1686600,r21388,1080l3695400,1080r,3372120l1686600,3373200c755117,3373200,,2618083,,1686600,,755117,755117,,1686600,xe" fillcolor="#f4b991" stroked="f" strokeweight="1pt">
                    <v:stroke joinstyle="miter"/>
                    <v:path arrowok="t" o:connecttype="custom" o:connectlocs="1686600,0;1707988,1080;3695400,1080;3695400,3373200;1686600,3373200;0,1686600;1686600,0" o:connectangles="0,0,0,0,0,0,0"/>
                    <o:lock v:ext="edit" aspectratio="t"/>
                  </v:shape>
                </w:pict>
              </mc:Fallback>
            </mc:AlternateContent>
          </w:r>
          <w:r w:rsidR="001D6EFE">
            <w:rPr>
              <w:noProof/>
            </w:rPr>
            <mc:AlternateContent>
              <mc:Choice Requires="wps">
                <w:drawing>
                  <wp:anchor distT="0" distB="0" distL="114300" distR="114300" simplePos="0" relativeHeight="251682819" behindDoc="0" locked="0" layoutInCell="1" allowOverlap="1" wp14:anchorId="16001351" wp14:editId="1BF1D355">
                    <wp:simplePos x="0" y="0"/>
                    <wp:positionH relativeFrom="column">
                      <wp:posOffset>4299585</wp:posOffset>
                    </wp:positionH>
                    <wp:positionV relativeFrom="paragraph">
                      <wp:posOffset>5714544</wp:posOffset>
                    </wp:positionV>
                    <wp:extent cx="1612800" cy="1645023"/>
                    <wp:effectExtent l="0" t="0" r="635" b="6350"/>
                    <wp:wrapNone/>
                    <wp:docPr id="16" name="Text Box 16"/>
                    <wp:cNvGraphicFramePr/>
                    <a:graphic xmlns:a="http://schemas.openxmlformats.org/drawingml/2006/main">
                      <a:graphicData uri="http://schemas.microsoft.com/office/word/2010/wordprocessingShape">
                        <wps:wsp>
                          <wps:cNvSpPr txBox="1"/>
                          <wps:spPr>
                            <a:xfrm>
                              <a:off x="0" y="0"/>
                              <a:ext cx="1612800" cy="1645023"/>
                            </a:xfrm>
                            <a:prstGeom prst="rect">
                              <a:avLst/>
                            </a:prstGeom>
                            <a:no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ayout w:type="fixed"/>
                                  <w:tblCellMar>
                                    <w:left w:w="0" w:type="dxa"/>
                                    <w:right w:w="0" w:type="dxa"/>
                                  </w:tblCellMar>
                                  <w:tblLook w:val="04A0" w:firstRow="1" w:lastRow="0" w:firstColumn="1" w:lastColumn="0" w:noHBand="0" w:noVBand="1"/>
                                </w:tblPr>
                                <w:tblGrid>
                                  <w:gridCol w:w="2534"/>
                                </w:tblGrid>
                                <w:tr w:rsidR="001D6EFE" w:rsidRPr="00F02C42" w14:paraId="5D7B0861" w14:textId="77777777" w:rsidTr="00F02C42">
                                  <w:tc>
                                    <w:tcPr>
                                      <w:tcW w:w="2534" w:type="dxa"/>
                                    </w:tcPr>
                                    <w:p w14:paraId="10385E01" w14:textId="77777777" w:rsidR="001D6EFE" w:rsidRPr="00F02C42" w:rsidRDefault="001D6EFE" w:rsidP="00F02C42">
                                      <w:pPr>
                                        <w:pStyle w:val="Heading3-right"/>
                                        <w:rPr>
                                          <w:rStyle w:val="Fontused-bold"/>
                                        </w:rPr>
                                      </w:pPr>
                                      <w:r w:rsidRPr="00F02C42">
                                        <w:rPr>
                                          <w:rStyle w:val="Fontused-bold"/>
                                        </w:rPr>
                                        <w:t>CREATED FOR :</w:t>
                                      </w:r>
                                    </w:p>
                                  </w:tc>
                                </w:tr>
                                <w:tr w:rsidR="001D6EFE" w14:paraId="70AE964A" w14:textId="77777777" w:rsidTr="00F02C42">
                                  <w:tc>
                                    <w:tcPr>
                                      <w:tcW w:w="2534" w:type="dxa"/>
                                      <w:tcMar>
                                        <w:top w:w="57" w:type="dxa"/>
                                      </w:tcMar>
                                    </w:tcPr>
                                    <w:p w14:paraId="53FD5E09" w14:textId="77777777" w:rsidR="001D6EFE" w:rsidRPr="00F02C42" w:rsidRDefault="001D6EFE" w:rsidP="00F02C42">
                                      <w:pPr>
                                        <w:pStyle w:val="Heading4-right"/>
                                        <w:rPr>
                                          <w:rStyle w:val="Fontused-regular"/>
                                        </w:rPr>
                                      </w:pPr>
                                      <w:r w:rsidRPr="00F02C42">
                                        <w:rPr>
                                          <w:rStyle w:val="Fontused-regular"/>
                                        </w:rPr>
                                        <w:t>Leaflove Design</w:t>
                                      </w:r>
                                    </w:p>
                                    <w:p w14:paraId="3A0D4F38" w14:textId="77777777" w:rsidR="001D6EFE" w:rsidRPr="00F02C42" w:rsidRDefault="001D6EFE" w:rsidP="00F02C42">
                                      <w:pPr>
                                        <w:pStyle w:val="Bodytext1-right"/>
                                        <w:rPr>
                                          <w:rStyle w:val="Fontused-regular"/>
                                        </w:rPr>
                                      </w:pPr>
                                      <w:r w:rsidRPr="00F02C42">
                                        <w:rPr>
                                          <w:rStyle w:val="Fontused-regular"/>
                                        </w:rPr>
                                        <w:t>+88 12 345 6789 100</w:t>
                                      </w:r>
                                    </w:p>
                                    <w:p w14:paraId="2BA4E9EB" w14:textId="77777777" w:rsidR="001D6EFE" w:rsidRPr="00F02C42" w:rsidRDefault="001D6EFE" w:rsidP="00F02C42">
                                      <w:pPr>
                                        <w:pStyle w:val="Bodytext1-right"/>
                                        <w:rPr>
                                          <w:rStyle w:val="Fontused-regular"/>
                                        </w:rPr>
                                      </w:pPr>
                                      <w:r w:rsidRPr="00F02C42">
                                        <w:rPr>
                                          <w:rStyle w:val="Fontused-regular"/>
                                        </w:rPr>
                                        <w:t>email_here@gmail.com</w:t>
                                      </w:r>
                                    </w:p>
                                  </w:tc>
                                </w:tr>
                                <w:tr w:rsidR="001D6EFE" w14:paraId="4AA545D9" w14:textId="77777777" w:rsidTr="00F02C42">
                                  <w:tc>
                                    <w:tcPr>
                                      <w:tcW w:w="2534" w:type="dxa"/>
                                    </w:tcPr>
                                    <w:p w14:paraId="74C87E61" w14:textId="77777777" w:rsidR="001D6EFE" w:rsidRPr="00F02C42" w:rsidRDefault="001D6EFE" w:rsidP="00F02C42">
                                      <w:pPr>
                                        <w:pStyle w:val="Bodytext1-right"/>
                                        <w:rPr>
                                          <w:rStyle w:val="Fontused-regular"/>
                                        </w:rPr>
                                      </w:pPr>
                                    </w:p>
                                  </w:tc>
                                </w:tr>
                                <w:tr w:rsidR="001D6EFE" w:rsidRPr="00F02C42" w14:paraId="54634776" w14:textId="77777777" w:rsidTr="00BD087F">
                                  <w:tc>
                                    <w:tcPr>
                                      <w:tcW w:w="2534" w:type="dxa"/>
                                    </w:tcPr>
                                    <w:p w14:paraId="4175845A" w14:textId="77777777" w:rsidR="001D6EFE" w:rsidRPr="00F02C42" w:rsidRDefault="001D6EFE" w:rsidP="00F02C42">
                                      <w:pPr>
                                        <w:pStyle w:val="Heading3-right"/>
                                        <w:rPr>
                                          <w:rStyle w:val="Fontused-bold"/>
                                        </w:rPr>
                                      </w:pPr>
                                      <w:r>
                                        <w:rPr>
                                          <w:rStyle w:val="Fontused-bold"/>
                                        </w:rPr>
                                        <w:t>DATE CREATED</w:t>
                                      </w:r>
                                      <w:r w:rsidRPr="00F02C42">
                                        <w:rPr>
                                          <w:rStyle w:val="Fontused-bold"/>
                                        </w:rPr>
                                        <w:t xml:space="preserve"> :</w:t>
                                      </w:r>
                                    </w:p>
                                  </w:tc>
                                </w:tr>
                                <w:tr w:rsidR="001D6EFE" w:rsidRPr="00F02C42" w14:paraId="05C141ED" w14:textId="77777777" w:rsidTr="00BD087F">
                                  <w:tc>
                                    <w:tcPr>
                                      <w:tcW w:w="2534" w:type="dxa"/>
                                      <w:tcMar>
                                        <w:top w:w="57" w:type="dxa"/>
                                      </w:tcMar>
                                    </w:tcPr>
                                    <w:p w14:paraId="7FB960BD" w14:textId="77777777" w:rsidR="001D6EFE" w:rsidRPr="00F02C42" w:rsidRDefault="001D6EFE" w:rsidP="00F02C42">
                                      <w:pPr>
                                        <w:pStyle w:val="Heading4-right"/>
                                        <w:rPr>
                                          <w:rStyle w:val="Fontused-regular"/>
                                        </w:rPr>
                                      </w:pPr>
                                      <w:r>
                                        <w:rPr>
                                          <w:rStyle w:val="Fontused-regular"/>
                                        </w:rPr>
                                        <w:t>February 28, 2022</w:t>
                                      </w:r>
                                    </w:p>
                                  </w:tc>
                                </w:tr>
                              </w:tbl>
                              <w:p w14:paraId="620ADFF6" w14:textId="77777777" w:rsidR="001D6EFE" w:rsidRPr="00F02C42" w:rsidRDefault="001D6EFE" w:rsidP="001D6EFE">
                                <w:pPr>
                                  <w:pStyle w:val="Bodytext1-right"/>
                                  <w:rPr>
                                    <w:rStyle w:val="Fontused-regula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01351" id="Text Box 16" o:spid="_x0000_s1030" type="#_x0000_t202" style="position:absolute;left:0;text-align:left;margin-left:338.55pt;margin-top:449.95pt;width:127pt;height:129.55pt;z-index:2516828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" filled="f" stroked="f" strokeweight=".5pt">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ayout w:type="fixed"/>
                            <w:tblCellMar>
                              <w:left w:w="0" w:type="dxa"/>
                              <w:right w:w="0" w:type="dxa"/>
                            </w:tblCellMar>
                            <w:tblLook w:val="04A0" w:firstRow="1" w:lastRow="0" w:firstColumn="1" w:lastColumn="0" w:noHBand="0" w:noVBand="1"/>
                          </w:tblPr>
                          <w:tblGrid>
                            <w:gridCol w:w="2534"/>
                          </w:tblGrid>
                          <w:tr w:rsidR="001D6EFE" w:rsidRPr="00F02C42" w14:paraId="5D7B0861" w14:textId="77777777" w:rsidTr="00F02C42">
                            <w:tc>
                              <w:tcPr>
                                <w:tcW w:w="2534" w:type="dxa"/>
                              </w:tcPr>
                              <w:p w14:paraId="10385E01" w14:textId="77777777" w:rsidR="001D6EFE" w:rsidRPr="00F02C42" w:rsidRDefault="001D6EFE" w:rsidP="00F02C42">
                                <w:pPr>
                                  <w:pStyle w:val="Heading3-right"/>
                                  <w:rPr>
                                    <w:rStyle w:val="Fontused-bold"/>
                                  </w:rPr>
                                </w:pPr>
                                <w:r w:rsidRPr="00F02C42">
                                  <w:rPr>
                                    <w:rStyle w:val="Fontused-bold"/>
                                  </w:rPr>
                                  <w:t>CREATED FOR :</w:t>
                                </w:r>
                              </w:p>
                            </w:tc>
                          </w:tr>
                          <w:tr w:rsidR="001D6EFE" w14:paraId="70AE964A" w14:textId="77777777" w:rsidTr="00F02C42">
                            <w:tc>
                              <w:tcPr>
                                <w:tcW w:w="2534" w:type="dxa"/>
                                <w:tcMar>
                                  <w:top w:w="57" w:type="dxa"/>
                                </w:tcMar>
                              </w:tcPr>
                              <w:p w14:paraId="53FD5E09" w14:textId="77777777" w:rsidR="001D6EFE" w:rsidRPr="00F02C42" w:rsidRDefault="001D6EFE" w:rsidP="00F02C42">
                                <w:pPr>
                                  <w:pStyle w:val="Heading4-right"/>
                                  <w:rPr>
                                    <w:rStyle w:val="Fontused-regular"/>
                                  </w:rPr>
                                </w:pPr>
                                <w:r w:rsidRPr="00F02C42">
                                  <w:rPr>
                                    <w:rStyle w:val="Fontused-regular"/>
                                  </w:rPr>
                                  <w:t>Leaflove Design</w:t>
                                </w:r>
                              </w:p>
                              <w:p w14:paraId="3A0D4F38" w14:textId="77777777" w:rsidR="001D6EFE" w:rsidRPr="00F02C42" w:rsidRDefault="001D6EFE" w:rsidP="00F02C42">
                                <w:pPr>
                                  <w:pStyle w:val="Bodytext1-right"/>
                                  <w:rPr>
                                    <w:rStyle w:val="Fontused-regular"/>
                                  </w:rPr>
                                </w:pPr>
                                <w:r w:rsidRPr="00F02C42">
                                  <w:rPr>
                                    <w:rStyle w:val="Fontused-regular"/>
                                  </w:rPr>
                                  <w:t>+88 12 345 6789 100</w:t>
                                </w:r>
                              </w:p>
                              <w:p w14:paraId="2BA4E9EB" w14:textId="77777777" w:rsidR="001D6EFE" w:rsidRPr="00F02C42" w:rsidRDefault="001D6EFE" w:rsidP="00F02C42">
                                <w:pPr>
                                  <w:pStyle w:val="Bodytext1-right"/>
                                  <w:rPr>
                                    <w:rStyle w:val="Fontused-regular"/>
                                  </w:rPr>
                                </w:pPr>
                                <w:r w:rsidRPr="00F02C42">
                                  <w:rPr>
                                    <w:rStyle w:val="Fontused-regular"/>
                                  </w:rPr>
                                  <w:t>email_here@gmail.com</w:t>
                                </w:r>
                              </w:p>
                            </w:tc>
                          </w:tr>
                          <w:tr w:rsidR="001D6EFE" w14:paraId="4AA545D9" w14:textId="77777777" w:rsidTr="00F02C42">
                            <w:tc>
                              <w:tcPr>
                                <w:tcW w:w="2534" w:type="dxa"/>
                              </w:tcPr>
                              <w:p w14:paraId="74C87E61" w14:textId="77777777" w:rsidR="001D6EFE" w:rsidRPr="00F02C42" w:rsidRDefault="001D6EFE" w:rsidP="00F02C42">
                                <w:pPr>
                                  <w:pStyle w:val="Bodytext1-right"/>
                                  <w:rPr>
                                    <w:rStyle w:val="Fontused-regular"/>
                                  </w:rPr>
                                </w:pPr>
                              </w:p>
                            </w:tc>
                          </w:tr>
                          <w:tr w:rsidR="001D6EFE" w:rsidRPr="00F02C42" w14:paraId="54634776" w14:textId="77777777" w:rsidTr="00BD087F">
                            <w:tc>
                              <w:tcPr>
                                <w:tcW w:w="2534" w:type="dxa"/>
                              </w:tcPr>
                              <w:p w14:paraId="4175845A" w14:textId="77777777" w:rsidR="001D6EFE" w:rsidRPr="00F02C42" w:rsidRDefault="001D6EFE" w:rsidP="00F02C42">
                                <w:pPr>
                                  <w:pStyle w:val="Heading3-right"/>
                                  <w:rPr>
                                    <w:rStyle w:val="Fontused-bold"/>
                                  </w:rPr>
                                </w:pPr>
                                <w:r>
                                  <w:rPr>
                                    <w:rStyle w:val="Fontused-bold"/>
                                  </w:rPr>
                                  <w:t>DATE CREATED</w:t>
                                </w:r>
                                <w:r w:rsidRPr="00F02C42">
                                  <w:rPr>
                                    <w:rStyle w:val="Fontused-bold"/>
                                  </w:rPr>
                                  <w:t xml:space="preserve"> :</w:t>
                                </w:r>
                              </w:p>
                            </w:tc>
                          </w:tr>
                          <w:tr w:rsidR="001D6EFE" w:rsidRPr="00F02C42" w14:paraId="05C141ED" w14:textId="77777777" w:rsidTr="00BD087F">
                            <w:tc>
                              <w:tcPr>
                                <w:tcW w:w="2534" w:type="dxa"/>
                                <w:tcMar>
                                  <w:top w:w="57" w:type="dxa"/>
                                </w:tcMar>
                              </w:tcPr>
                              <w:p w14:paraId="7FB960BD" w14:textId="77777777" w:rsidR="001D6EFE" w:rsidRPr="00F02C42" w:rsidRDefault="001D6EFE" w:rsidP="00F02C42">
                                <w:pPr>
                                  <w:pStyle w:val="Heading4-right"/>
                                  <w:rPr>
                                    <w:rStyle w:val="Fontused-regular"/>
                                  </w:rPr>
                                </w:pPr>
                                <w:r>
                                  <w:rPr>
                                    <w:rStyle w:val="Fontused-regular"/>
                                  </w:rPr>
                                  <w:t>February 28, 2022</w:t>
                                </w:r>
                              </w:p>
                            </w:tc>
                          </w:tr>
                        </w:tbl>
                        <w:p w14:paraId="620ADFF6" w14:textId="77777777" w:rsidR="001D6EFE" w:rsidRPr="00F02C42" w:rsidRDefault="001D6EFE" w:rsidP="001D6EFE">
                          <w:pPr>
                            <w:pStyle w:val="Bodytext1-right"/>
                            <w:rPr>
                              <w:rStyle w:val="Fontused-regular"/>
                              <w:lang w:val="en-US"/>
                            </w:rPr>
                          </w:pPr>
                        </w:p>
                      </w:txbxContent>
                    </v:textbox>
                  </v:shape>
                </w:pict>
              </mc:Fallback>
            </mc:AlternateContent>
          </w:r>
          <w:r w:rsidR="001D6EFE">
            <w:rPr>
              <w:noProof/>
            </w:rPr>
            <mc:AlternateContent>
              <mc:Choice Requires="wps">
                <w:drawing>
                  <wp:anchor distT="0" distB="0" distL="114300" distR="114300" simplePos="0" relativeHeight="251681795" behindDoc="0" locked="0" layoutInCell="1" allowOverlap="1" wp14:anchorId="2745339B" wp14:editId="12E4A3E3">
                    <wp:simplePos x="0" y="0"/>
                    <wp:positionH relativeFrom="column">
                      <wp:posOffset>4303395</wp:posOffset>
                    </wp:positionH>
                    <wp:positionV relativeFrom="paragraph">
                      <wp:posOffset>125904</wp:posOffset>
                    </wp:positionV>
                    <wp:extent cx="1612800" cy="717120"/>
                    <wp:effectExtent l="0" t="0" r="635" b="6985"/>
                    <wp:wrapNone/>
                    <wp:docPr id="11" name="Text Box 11"/>
                    <wp:cNvGraphicFramePr/>
                    <a:graphic xmlns:a="http://schemas.openxmlformats.org/drawingml/2006/main">
                      <a:graphicData uri="http://schemas.microsoft.com/office/word/2010/wordprocessingShape">
                        <wps:wsp>
                          <wps:cNvSpPr txBox="1"/>
                          <wps:spPr>
                            <a:xfrm>
                              <a:off x="0" y="0"/>
                              <a:ext cx="1612800" cy="717120"/>
                            </a:xfrm>
                            <a:prstGeom prst="rect">
                              <a:avLst/>
                            </a:prstGeom>
                            <a:noFill/>
                            <a:ln w="6350">
                              <a:noFill/>
                            </a:ln>
                          </wps:spPr>
                          <wps:txbx>
                            <w:txbxContent>
                              <w:p w14:paraId="41C1DAAC" w14:textId="77777777" w:rsidR="001D6EFE" w:rsidRDefault="001D6EFE" w:rsidP="001D6EFE">
                                <w:pPr>
                                  <w:pStyle w:val="Bodytext1-right"/>
                                  <w:rPr>
                                    <w:rStyle w:val="Fontused-regular"/>
                                    <w:lang w:val="en-US"/>
                                  </w:rPr>
                                </w:pPr>
                                <w:r>
                                  <w:rPr>
                                    <w:rStyle w:val="Fontused-regular"/>
                                    <w:lang w:val="en-US"/>
                                  </w:rPr>
                                  <w:t>+88 12 345 6789 100</w:t>
                                </w:r>
                              </w:p>
                              <w:p w14:paraId="44EED94B" w14:textId="77777777" w:rsidR="001D6EFE" w:rsidRDefault="001D6EFE" w:rsidP="001D6EFE">
                                <w:pPr>
                                  <w:pStyle w:val="Bodytext1-right"/>
                                  <w:rPr>
                                    <w:rStyle w:val="Fontused-regular"/>
                                    <w:lang w:val="en-US"/>
                                  </w:rPr>
                                </w:pPr>
                                <w:r>
                                  <w:rPr>
                                    <w:rStyle w:val="Fontused-regular"/>
                                    <w:lang w:val="en-US"/>
                                  </w:rPr>
                                  <w:t>email_here@gmail.com</w:t>
                                </w:r>
                              </w:p>
                              <w:p w14:paraId="1A12DFCD" w14:textId="77777777" w:rsidR="001D6EFE" w:rsidRPr="00F02C42" w:rsidRDefault="001D6EFE" w:rsidP="001D6EFE">
                                <w:pPr>
                                  <w:pStyle w:val="Bodytext1-right"/>
                                  <w:rPr>
                                    <w:rStyle w:val="Fontused-regular"/>
                                    <w:lang w:val="en-US"/>
                                  </w:rPr>
                                </w:pPr>
                                <w:r>
                                  <w:rPr>
                                    <w:rStyle w:val="Fontused-regular"/>
                                    <w:lang w:val="en-US"/>
                                  </w:rPr>
                                  <w:t>www.yourwebsite.com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339B" id="Text Box 11" o:spid="_x0000_s1031" type="#_x0000_t202" style="position:absolute;left:0;text-align:left;margin-left:338.85pt;margin-top:9.9pt;width:127pt;height:56.45pt;z-index:2516817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" filled="f" stroked="f" strokeweight=".5pt">
                    <v:textbox inset="0,0,0,0">
                      <w:txbxContent>
                        <w:p w14:paraId="41C1DAAC" w14:textId="77777777" w:rsidR="001D6EFE" w:rsidRDefault="001D6EFE" w:rsidP="001D6EFE">
                          <w:pPr>
                            <w:pStyle w:val="Bodytext1-right"/>
                            <w:rPr>
                              <w:rStyle w:val="Fontused-regular"/>
                              <w:lang w:val="en-US"/>
                            </w:rPr>
                          </w:pPr>
                          <w:r>
                            <w:rPr>
                              <w:rStyle w:val="Fontused-regular"/>
                              <w:lang w:val="en-US"/>
                            </w:rPr>
                            <w:t>+88 12 345 6789 100</w:t>
                          </w:r>
                        </w:p>
                        <w:p w14:paraId="44EED94B" w14:textId="77777777" w:rsidR="001D6EFE" w:rsidRDefault="001D6EFE" w:rsidP="001D6EFE">
                          <w:pPr>
                            <w:pStyle w:val="Bodytext1-right"/>
                            <w:rPr>
                              <w:rStyle w:val="Fontused-regular"/>
                              <w:lang w:val="en-US"/>
                            </w:rPr>
                          </w:pPr>
                          <w:r>
                            <w:rPr>
                              <w:rStyle w:val="Fontused-regular"/>
                              <w:lang w:val="en-US"/>
                            </w:rPr>
                            <w:t>email_here@gmail.com</w:t>
                          </w:r>
                        </w:p>
                        <w:p w14:paraId="1A12DFCD" w14:textId="77777777" w:rsidR="001D6EFE" w:rsidRPr="00F02C42" w:rsidRDefault="001D6EFE" w:rsidP="001D6EFE">
                          <w:pPr>
                            <w:pStyle w:val="Bodytext1-right"/>
                            <w:rPr>
                              <w:rStyle w:val="Fontused-regular"/>
                              <w:lang w:val="en-US"/>
                            </w:rPr>
                          </w:pPr>
                          <w:r>
                            <w:rPr>
                              <w:rStyle w:val="Fontused-regular"/>
                              <w:lang w:val="en-US"/>
                            </w:rPr>
                            <w:t>www.yourwebsite.com</w:t>
                          </w:r>
                        </w:p>
                      </w:txbxContent>
                    </v:textbox>
                  </v:shape>
                </w:pict>
              </mc:Fallback>
            </mc:AlternateContent>
          </w:r>
          <w:r w:rsidR="001D6EFE">
            <w:br w:type="page"/>
          </w:r>
        </w:p>
        <w:p w14:paraId="1D450BD5" w14:textId="5BD2FD5D" w:rsidR="008A7718" w:rsidRDefault="00000000">
          <w:pPr>
            <w:spacing w:after="320"/>
            <w:rPr>
              <w:rFonts w:eastAsiaTheme="majorEastAsia" w:cs="Open Sans"/>
              <w:b/>
              <w:color w:val="666666" w:themeColor="text1" w:themeTint="99"/>
              <w:sz w:val="28"/>
              <w:szCs w:val="36"/>
            </w:rPr>
          </w:pPr>
        </w:p>
      </w:sdtContent>
    </w:sdt>
    <w:p w14:paraId="021EA962" w14:textId="305998D9" w:rsidR="00A47935" w:rsidRDefault="006E2E70">
      <w:pPr>
        <w:spacing w:after="320"/>
        <w:rPr>
          <w:rFonts w:cs="Open Sans"/>
          <w:color w:val="666666" w:themeColor="text1" w:themeTint="99"/>
        </w:rPr>
      </w:pPr>
      <w:r>
        <w:rPr>
          <w:rFonts w:cs="Open Sans"/>
          <w:noProof/>
          <w:color w:val="666666" w:themeColor="text1" w:themeTint="99"/>
        </w:rPr>
        <mc:AlternateContent>
          <mc:Choice Requires="wps">
            <w:drawing>
              <wp:anchor distT="0" distB="0" distL="114300" distR="114300" simplePos="0" relativeHeight="251656195" behindDoc="0" locked="0" layoutInCell="1" allowOverlap="1" wp14:anchorId="78498582" wp14:editId="1C2FD787">
                <wp:simplePos x="0" y="0"/>
                <wp:positionH relativeFrom="margin">
                  <wp:align>center</wp:align>
                </wp:positionH>
                <wp:positionV relativeFrom="paragraph">
                  <wp:posOffset>32385</wp:posOffset>
                </wp:positionV>
                <wp:extent cx="6300000" cy="468000"/>
                <wp:effectExtent l="38100" t="38100" r="100965" b="103505"/>
                <wp:wrapNone/>
                <wp:docPr id="316351286" name="Rectangle 1"/>
                <wp:cNvGraphicFramePr/>
                <a:graphic xmlns:a="http://schemas.openxmlformats.org/drawingml/2006/main">
                  <a:graphicData uri="http://schemas.microsoft.com/office/word/2010/wordprocessingShape">
                    <wps:wsp>
                      <wps:cNvSpPr/>
                      <wps:spPr>
                        <a:xfrm>
                          <a:off x="0" y="0"/>
                          <a:ext cx="6300000" cy="468000"/>
                        </a:xfrm>
                        <a:prstGeom prst="flowChartAlternateProcess">
                          <a:avLst/>
                        </a:prstGeom>
                        <a:solidFill>
                          <a:srgbClr val="F0E8FF"/>
                        </a:solidFill>
                        <a:ln>
                          <a:noFill/>
                        </a:ln>
                        <a:effectLst>
                          <a:outerShdw blurRad="50800" dist="38100" dir="2700000" algn="tl" rotWithShape="0">
                            <a:schemeClr val="bg1">
                              <a:lumMod val="75000"/>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EAD455D" w14:textId="77777777" w:rsidR="009A3875" w:rsidRPr="00261FC3" w:rsidRDefault="009A3875" w:rsidP="005778C5">
                            <w:pPr>
                              <w:rPr>
                                <w:color w:val="000000" w:themeColor="text1"/>
                              </w:rPr>
                            </w:pPr>
                            <w:r w:rsidRPr="00261FC3">
                              <w:rPr>
                                <w:b/>
                                <w:color w:val="000000" w:themeColor="text1"/>
                                <w:sz w:val="24"/>
                                <w:szCs w:val="24"/>
                              </w:rPr>
                              <w:t>ABOUT INNOVRH</w:t>
                            </w:r>
                          </w:p>
                          <w:p w14:paraId="416E27A4" w14:textId="2EFD8392" w:rsidR="006E2E70" w:rsidRPr="00261FC3" w:rsidRDefault="006E2E70" w:rsidP="006E2E70">
                            <w:pPr>
                              <w:rPr>
                                <w:color w:val="000000" w:themeColor="text1"/>
                              </w:rPr>
                            </w:pPr>
                          </w:p>
                        </w:txbxContent>
                      </wps:txbx>
                      <wps:bodyPr rot="0" spcFirstLastPara="0" vertOverflow="overflow" horzOverflow="overflow" vert="horz" wrap="square" lIns="91440" tIns="108000" rIns="91440" bIns="10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49858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Rectangle 1" o:spid="_x0000_s1032" type="#_x0000_t176" style="position:absolute;margin-left:0;margin-top:2.55pt;width:496.05pt;height:36.85pt;z-index:25165619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" fillcolor="#f0e8ff" stroked="f" strokeweight="1pt">
                <v:shadow on="t" color="#bfbfbf [2412]" opacity="26214f" origin="-.5,-.5" offset=".74836mm,.74836mm"/>
                <v:textbox inset=",3mm,,3mm">
                  <w:txbxContent>
                    <w:p w14:paraId="4EAD455D" w14:textId="77777777" w:rsidR="009A3875" w:rsidRPr="00261FC3" w:rsidRDefault="009A3875" w:rsidP="005778C5">
                      <w:pPr>
                        <w:rPr>
                          <w:color w:val="000000" w:themeColor="text1"/>
                        </w:rPr>
                      </w:pPr>
                      <w:r w:rsidRPr="00261FC3">
                        <w:rPr>
                          <w:b/>
                          <w:color w:val="000000" w:themeColor="text1"/>
                          <w:sz w:val="24"/>
                          <w:szCs w:val="24"/>
                        </w:rPr>
                        <w:t>ABOUT INNOVRH</w:t>
                      </w:r>
                    </w:p>
                    <w:p w14:paraId="416E27A4" w14:textId="2EFD8392" w:rsidR="006E2E70" w:rsidRPr="00261FC3" w:rsidRDefault="006E2E70" w:rsidP="006E2E70">
                      <w:pPr>
                        <w:rPr>
                          <w:color w:val="000000" w:themeColor="text1"/>
                        </w:rPr>
                      </w:pPr>
                    </w:p>
                  </w:txbxContent>
                </v:textbox>
                <w10:wrap anchorx="margin"/>
              </v:shape>
            </w:pict>
          </mc:Fallback>
        </mc:AlternateContent>
      </w:r>
    </w:p>
    <w:p w14:paraId="68A0D1B7" w14:textId="77777777" w:rsidR="00166ED7" w:rsidRDefault="00166ED7" w:rsidP="006E2E70">
      <w:pPr>
        <w:rPr>
          <w:bCs/>
          <w:sz w:val="20"/>
        </w:rPr>
      </w:pPr>
    </w:p>
    <w:tbl>
      <w:tblPr>
        <w:tblStyle w:val="FinancialTable"/>
        <w:tblW w:w="1017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0170"/>
      </w:tblGrid>
      <w:tr w:rsidR="00884F7E" w:rsidRPr="00DD6226" w14:paraId="304740BC" w14:textId="77777777" w:rsidTr="00884F7E">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10170" w:type="dxa"/>
            <w:shd w:val="clear" w:color="auto" w:fill="auto"/>
            <w:vAlign w:val="center"/>
          </w:tcPr>
          <w:p w14:paraId="4752C5E6" w14:textId="77777777" w:rsidR="009A3875" w:rsidRPr="00B42EFA" w:rsidRDefault="009A3875" w:rsidP="00456039">
            <w:pPr>
              <w:rPr>
                <w:bCs/>
                <w:color w:val="000000" w:themeColor="text1"/>
                <w:sz w:val="20"/>
                <w:lang w:val="fr-CA"/>
              </w:rPr>
            </w:pPr>
            <w:r w:rsidRPr="00B42EFA">
              <w:rPr>
                <w:bCs/>
                <w:color w:val="000000" w:themeColor="text1"/>
                <w:sz w:val="20"/>
              </w:rPr>
              <w:t xml:space="preserve">InnovRH is your true ally for the development of your full potential as an HR professional and the success of your organization. </w:t>
            </w:r>
          </w:p>
          <w:p w14:paraId="4D7EF307" w14:textId="77777777" w:rsidR="009A3875" w:rsidRPr="00B42EFA" w:rsidRDefault="009A3875" w:rsidP="00456039">
            <w:pPr>
              <w:rPr>
                <w:bCs/>
                <w:color w:val="000000" w:themeColor="text1"/>
                <w:sz w:val="20"/>
                <w:lang w:val="fr-CA"/>
              </w:rPr>
            </w:pPr>
            <w:r w:rsidRPr="00B42EFA">
              <w:rPr>
                <w:bCs/>
                <w:color w:val="000000" w:themeColor="text1"/>
                <w:sz w:val="20"/>
              </w:rPr>
              <w:t xml:space="preserve">Our goal is to offer you free content that will allow you to always remain at the forefront and at the top of your game as a human resources expert. </w:t>
            </w:r>
          </w:p>
          <w:p w14:paraId="1E3D49DC" w14:textId="1A3E31A8" w:rsidR="00884F7E" w:rsidRPr="00B42EFA" w:rsidRDefault="009A3875" w:rsidP="003B0DD7">
            <w:pPr>
              <w:rPr>
                <w:b/>
                <w:sz w:val="24"/>
                <w:szCs w:val="24"/>
                <w:lang w:val="fr-CA"/>
              </w:rPr>
            </w:pPr>
            <w:r w:rsidRPr="00B42EFA">
              <w:rPr>
                <w:bCs/>
                <w:color w:val="000000" w:themeColor="text1"/>
                <w:sz w:val="20"/>
              </w:rPr>
              <w:t>With InnovRH, adopt the best practices in human resources.</w:t>
            </w:r>
          </w:p>
        </w:tc>
      </w:tr>
    </w:tbl>
    <w:p w14:paraId="3398221D" w14:textId="77777777" w:rsidR="00884F7E" w:rsidRPr="00B42EFA" w:rsidRDefault="00884F7E" w:rsidP="006E2E70">
      <w:pPr>
        <w:rPr>
          <w:bCs/>
          <w:sz w:val="20"/>
          <w:lang w:val="fr-CA"/>
        </w:rPr>
      </w:pPr>
    </w:p>
    <w:p w14:paraId="72540E74" w14:textId="77DA3C2E" w:rsidR="00884F7E" w:rsidRPr="00B42EFA" w:rsidRDefault="00884F7E" w:rsidP="00884F7E">
      <w:pPr>
        <w:spacing w:after="320"/>
        <w:rPr>
          <w:rFonts w:cs="Open Sans"/>
          <w:color w:val="666666" w:themeColor="text1" w:themeTint="99"/>
          <w:lang w:val="fr-CA"/>
        </w:rPr>
      </w:pPr>
      <w:r>
        <w:rPr>
          <w:rFonts w:cs="Open Sans"/>
          <w:noProof/>
          <w:color w:val="666666" w:themeColor="text1" w:themeTint="99"/>
        </w:rPr>
        <mc:AlternateContent>
          <mc:Choice Requires="wps">
            <w:drawing>
              <wp:anchor distT="0" distB="0" distL="114300" distR="114300" simplePos="0" relativeHeight="251654656" behindDoc="0" locked="0" layoutInCell="1" allowOverlap="1" wp14:anchorId="62968A6F" wp14:editId="55C0F665">
                <wp:simplePos x="0" y="0"/>
                <wp:positionH relativeFrom="margin">
                  <wp:align>center</wp:align>
                </wp:positionH>
                <wp:positionV relativeFrom="paragraph">
                  <wp:posOffset>121285</wp:posOffset>
                </wp:positionV>
                <wp:extent cx="6300000" cy="468000"/>
                <wp:effectExtent l="38100" t="38100" r="100965" b="103505"/>
                <wp:wrapNone/>
                <wp:docPr id="1623252113" name="Rectangle 1"/>
                <wp:cNvGraphicFramePr/>
                <a:graphic xmlns:a="http://schemas.openxmlformats.org/drawingml/2006/main">
                  <a:graphicData uri="http://schemas.microsoft.com/office/word/2010/wordprocessingShape">
                    <wps:wsp>
                      <wps:cNvSpPr/>
                      <wps:spPr>
                        <a:xfrm>
                          <a:off x="0" y="0"/>
                          <a:ext cx="6300000" cy="468000"/>
                        </a:xfrm>
                        <a:prstGeom prst="flowChartAlternateProcess">
                          <a:avLst/>
                        </a:prstGeom>
                        <a:solidFill>
                          <a:srgbClr val="F0E8FF"/>
                        </a:solidFill>
                        <a:ln>
                          <a:noFill/>
                        </a:ln>
                        <a:effectLst>
                          <a:outerShdw blurRad="50800" dist="38100" dir="2700000" algn="tl" rotWithShape="0">
                            <a:schemeClr val="bg1">
                              <a:lumMod val="75000"/>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A8C2E5E" w14:textId="77777777" w:rsidR="009A3875" w:rsidRPr="00261FC3" w:rsidRDefault="009A3875" w:rsidP="00964035">
                            <w:pPr>
                              <w:rPr>
                                <w:color w:val="000000" w:themeColor="text1"/>
                              </w:rPr>
                            </w:pPr>
                            <w:r w:rsidRPr="00261FC3">
                              <w:rPr>
                                <w:b/>
                                <w:color w:val="000000" w:themeColor="text1"/>
                                <w:sz w:val="24"/>
                                <w:szCs w:val="24"/>
                              </w:rPr>
                              <w:t>ABOUT THIS TOOL</w:t>
                            </w:r>
                          </w:p>
                          <w:p w14:paraId="7B3DB882" w14:textId="2786D453" w:rsidR="00884F7E" w:rsidRPr="00261FC3" w:rsidRDefault="00884F7E" w:rsidP="00884F7E">
                            <w:pPr>
                              <w:rPr>
                                <w:color w:val="000000" w:themeColor="text1"/>
                              </w:rPr>
                            </w:pPr>
                          </w:p>
                        </w:txbxContent>
                      </wps:txbx>
                      <wps:bodyPr rot="0" spcFirstLastPara="0" vertOverflow="overflow" horzOverflow="overflow" vert="horz" wrap="square" lIns="91440" tIns="108000" rIns="91440" bIns="10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68A6F" id="_x0000_s1033" type="#_x0000_t176" style="position:absolute;margin-left:0;margin-top:9.55pt;width:496.05pt;height:36.85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" fillcolor="#f0e8ff" stroked="f" strokeweight="1pt">
                <v:shadow on="t" color="#bfbfbf [2412]" opacity="26214f" origin="-.5,-.5" offset=".74836mm,.74836mm"/>
                <v:textbox inset=",3mm,,3mm">
                  <w:txbxContent>
                    <w:p w14:paraId="7A8C2E5E" w14:textId="77777777" w:rsidR="009A3875" w:rsidRPr="00261FC3" w:rsidRDefault="009A3875" w:rsidP="00964035">
                      <w:pPr>
                        <w:rPr>
                          <w:color w:val="000000" w:themeColor="text1"/>
                        </w:rPr>
                      </w:pPr>
                      <w:r w:rsidRPr="00261FC3">
                        <w:rPr>
                          <w:b/>
                          <w:color w:val="000000" w:themeColor="text1"/>
                          <w:sz w:val="24"/>
                          <w:szCs w:val="24"/>
                        </w:rPr>
                        <w:t>ABOUT THIS TOOL</w:t>
                      </w:r>
                    </w:p>
                    <w:p w14:paraId="7B3DB882" w14:textId="2786D453" w:rsidR="00884F7E" w:rsidRPr="00261FC3" w:rsidRDefault="00884F7E" w:rsidP="00884F7E">
                      <w:pPr>
                        <w:rPr>
                          <w:color w:val="000000" w:themeColor="text1"/>
                        </w:rPr>
                      </w:pPr>
                    </w:p>
                  </w:txbxContent>
                </v:textbox>
                <w10:wrap anchorx="margin"/>
              </v:shape>
            </w:pict>
          </mc:Fallback>
        </mc:AlternateContent>
      </w:r>
    </w:p>
    <w:p w14:paraId="1DBB629E" w14:textId="5513E8E3" w:rsidR="00884F7E" w:rsidRPr="00B42EFA" w:rsidRDefault="00884F7E" w:rsidP="00884F7E">
      <w:pPr>
        <w:rPr>
          <w:bCs/>
          <w:sz w:val="20"/>
          <w:lang w:val="fr-CA"/>
        </w:rPr>
      </w:pPr>
    </w:p>
    <w:tbl>
      <w:tblPr>
        <w:tblStyle w:val="FinancialTable"/>
        <w:tblW w:w="1017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0170"/>
      </w:tblGrid>
      <w:tr w:rsidR="00884F7E" w:rsidRPr="001A7679" w14:paraId="4BE54DBC" w14:textId="77777777" w:rsidTr="003B0DD7">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10170" w:type="dxa"/>
            <w:shd w:val="clear" w:color="auto" w:fill="auto"/>
            <w:vAlign w:val="center"/>
          </w:tcPr>
          <w:p w14:paraId="58EE88FD" w14:textId="77777777" w:rsidR="009A3875" w:rsidRPr="00B42EFA" w:rsidRDefault="009A3875" w:rsidP="00EF07B6">
            <w:pPr>
              <w:rPr>
                <w:bCs/>
                <w:color w:val="000000" w:themeColor="text1"/>
                <w:sz w:val="20"/>
                <w:lang w:val="fr-CA"/>
              </w:rPr>
            </w:pPr>
            <w:r w:rsidRPr="00B42EFA">
              <w:rPr>
                <w:bCs/>
                <w:color w:val="000000" w:themeColor="text1"/>
                <w:sz w:val="20"/>
              </w:rPr>
              <w:t>This tool helps you write a working time planning policy, allowing you to set guidelines and communicate them to employees.</w:t>
            </w:r>
          </w:p>
          <w:p w14:paraId="76029BB6" w14:textId="77777777" w:rsidR="001644A8" w:rsidRPr="00B42EFA" w:rsidRDefault="001644A8" w:rsidP="003B0DD7">
            <w:pPr>
              <w:rPr>
                <w:bCs/>
                <w:color w:val="000000" w:themeColor="text1"/>
                <w:sz w:val="20"/>
                <w:lang w:val="fr-CA"/>
              </w:rPr>
            </w:pPr>
          </w:p>
          <w:p w14:paraId="6336E468" w14:textId="43B145A2" w:rsidR="001644A8" w:rsidRPr="001A7679" w:rsidRDefault="009A3875" w:rsidP="003B0DD7">
            <w:pPr>
              <w:rPr>
                <w:b/>
                <w:sz w:val="24"/>
                <w:szCs w:val="24"/>
              </w:rPr>
            </w:pPr>
            <w:r w:rsidRPr="00B42EFA">
              <w:rPr>
                <w:b/>
                <w:color w:val="000000" w:themeColor="text1"/>
                <w:sz w:val="20"/>
              </w:rPr>
              <w:t>Customize this tool to your liking</w:t>
            </w:r>
            <w:r w:rsidRPr="00B42EFA">
              <w:rPr>
                <w:bCs/>
                <w:color w:val="000000" w:themeColor="text1"/>
                <w:sz w:val="20"/>
              </w:rPr>
              <w:t xml:space="preserve">. You are free to remove the InnovRH label and change its format. However, remember to keep a note from where you got it, as you will surely need one of our other dozens of tools to make your work easier. </w:t>
            </w:r>
            <w:r w:rsidR="005869DE" w:rsidRPr="005869DE">
              <w:rPr>
                <mc:AlternateContent>
                  <mc:Choice Requires="w16se"/>
                  <mc:Fallback>
                    <w:rFonts w:ascii="Segoe UI Emoji" w:eastAsia="Segoe UI Emoji" w:hAnsi="Segoe UI Emoji" w:cs="Segoe UI Emoji"/>
                  </mc:Fallback>
                </mc:AlternateContent>
                <w:bCs/>
                <w:color w:val="000000" w:themeColor="text1"/>
                <w:sz w:val="20"/>
              </w:rPr>
              <mc:AlternateContent>
                <mc:Choice Requires="w16se">
                  <w16se:symEx w16se:font="Segoe UI Emoji" w16se:char="1F609"/>
                </mc:Choice>
                <mc:Fallback>
                  <w:t>😉</w:t>
                </mc:Fallback>
              </mc:AlternateContent>
            </w:r>
            <w:r w:rsidR="005869DE">
              <w:rPr>
                <w:bCs/>
                <w:color w:val="000000" w:themeColor="text1"/>
                <w:sz w:val="20"/>
              </w:rPr>
              <w:t xml:space="preserve">  </w:t>
            </w:r>
          </w:p>
        </w:tc>
      </w:tr>
    </w:tbl>
    <w:p w14:paraId="2BAD9613" w14:textId="77777777" w:rsidR="00884F7E" w:rsidRDefault="00884F7E" w:rsidP="00884F7E">
      <w:pPr>
        <w:rPr>
          <w:bCs/>
          <w:sz w:val="20"/>
        </w:rPr>
      </w:pPr>
    </w:p>
    <w:p w14:paraId="3D631698" w14:textId="597A9557" w:rsidR="00884F7E" w:rsidRDefault="00884F7E" w:rsidP="00884F7E">
      <w:pPr>
        <w:spacing w:after="320"/>
        <w:rPr>
          <w:rFonts w:cs="Open Sans"/>
          <w:color w:val="666666" w:themeColor="text1" w:themeTint="99"/>
        </w:rPr>
      </w:pPr>
      <w:r>
        <w:rPr>
          <w:rFonts w:cs="Open Sans"/>
          <w:noProof/>
          <w:color w:val="666666" w:themeColor="text1" w:themeTint="99"/>
        </w:rPr>
        <mc:AlternateContent>
          <mc:Choice Requires="wps">
            <w:drawing>
              <wp:anchor distT="0" distB="0" distL="114300" distR="114300" simplePos="0" relativeHeight="251662339" behindDoc="0" locked="0" layoutInCell="1" allowOverlap="1" wp14:anchorId="6465F009" wp14:editId="5D4804FB">
                <wp:simplePos x="0" y="0"/>
                <wp:positionH relativeFrom="margin">
                  <wp:align>center</wp:align>
                </wp:positionH>
                <wp:positionV relativeFrom="paragraph">
                  <wp:posOffset>111760</wp:posOffset>
                </wp:positionV>
                <wp:extent cx="6300000" cy="468000"/>
                <wp:effectExtent l="38100" t="38100" r="100965" b="103505"/>
                <wp:wrapNone/>
                <wp:docPr id="742442276" name="Rectangle 1"/>
                <wp:cNvGraphicFramePr/>
                <a:graphic xmlns:a="http://schemas.openxmlformats.org/drawingml/2006/main">
                  <a:graphicData uri="http://schemas.microsoft.com/office/word/2010/wordprocessingShape">
                    <wps:wsp>
                      <wps:cNvSpPr/>
                      <wps:spPr>
                        <a:xfrm>
                          <a:off x="0" y="0"/>
                          <a:ext cx="6300000" cy="468000"/>
                        </a:xfrm>
                        <a:prstGeom prst="flowChartAlternateProcess">
                          <a:avLst/>
                        </a:prstGeom>
                        <a:solidFill>
                          <a:srgbClr val="F0E8FF"/>
                        </a:solidFill>
                        <a:ln>
                          <a:noFill/>
                        </a:ln>
                        <a:effectLst>
                          <a:outerShdw blurRad="50800" dist="38100" dir="2700000" algn="tl" rotWithShape="0">
                            <a:schemeClr val="bg1">
                              <a:lumMod val="75000"/>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A7947A2" w14:textId="33AA0D45" w:rsidR="00884F7E" w:rsidRPr="00B42EFA" w:rsidRDefault="00884F7E" w:rsidP="00884F7E">
                            <w:pPr>
                              <w:rPr>
                                <w:color w:val="000000" w:themeColor="text1"/>
                                <w:lang w:val="fr-CA"/>
                              </w:rPr>
                            </w:pPr>
                            <w:r w:rsidRPr="00B42EFA">
                              <w:rPr>
                                <w:b/>
                                <w:color w:val="000000" w:themeColor="text1"/>
                                <w:sz w:val="24"/>
                                <w:szCs w:val="24"/>
                                <w:lang w:val="fr-CA"/>
                              </w:rPr>
                              <w:t>POUR PLUS D’OUTILS ET DE RESSOURCES</w:t>
                            </w:r>
                          </w:p>
                        </w:txbxContent>
                      </wps:txbx>
                      <wps:bodyPr rot="0" spcFirstLastPara="0" vertOverflow="overflow" horzOverflow="overflow" vert="horz" wrap="square" lIns="91440" tIns="108000" rIns="91440" bIns="10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5F009" id="_x0000_s1034" type="#_x0000_t176" style="position:absolute;margin-left:0;margin-top:8.8pt;width:496.05pt;height:36.85pt;z-index:2516623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" fillcolor="#f0e8ff" stroked="f" strokeweight="1pt">
                <v:shadow on="t" color="#bfbfbf [2412]" opacity="26214f" origin="-.5,-.5" offset=".74836mm,.74836mm"/>
                <v:textbox inset=",3mm,,3mm">
                  <w:txbxContent>
                    <w:p w14:paraId="7A7947A2" w14:textId="33AA0D45" w:rsidR="00884F7E" w:rsidRPr="00B42EFA" w:rsidRDefault="00884F7E" w:rsidP="00884F7E">
                      <w:pPr>
                        <w:rPr>
                          <w:color w:val="000000" w:themeColor="text1"/>
                          <w:lang w:val="fr-CA"/>
                        </w:rPr>
                      </w:pPr>
                      <w:r w:rsidRPr="00B42EFA">
                        <w:rPr>
                          <w:b/>
                          <w:color w:val="000000" w:themeColor="text1"/>
                          <w:sz w:val="24"/>
                          <w:szCs w:val="24"/>
                          <w:lang w:val="fr-CA"/>
                        </w:rPr>
                        <w:t>POUR PLUS D’OUTILS ET DE RESSOURCES</w:t>
                      </w:r>
                    </w:p>
                  </w:txbxContent>
                </v:textbox>
                <w10:wrap anchorx="margin"/>
              </v:shape>
            </w:pict>
          </mc:Fallback>
        </mc:AlternateContent>
      </w:r>
    </w:p>
    <w:p w14:paraId="1D6687D5" w14:textId="77777777" w:rsidR="00884F7E" w:rsidRDefault="00884F7E" w:rsidP="00884F7E">
      <w:pPr>
        <w:rPr>
          <w:bCs/>
          <w:sz w:val="20"/>
        </w:rPr>
      </w:pPr>
    </w:p>
    <w:tbl>
      <w:tblPr>
        <w:tblStyle w:val="FinancialTable"/>
        <w:tblW w:w="1017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0170"/>
      </w:tblGrid>
      <w:tr w:rsidR="00884F7E" w:rsidRPr="00DD6226" w14:paraId="1CC2488C" w14:textId="77777777" w:rsidTr="003B0DD7">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10170" w:type="dxa"/>
            <w:shd w:val="clear" w:color="auto" w:fill="auto"/>
            <w:vAlign w:val="center"/>
          </w:tcPr>
          <w:p w14:paraId="0175BC37" w14:textId="62487B32" w:rsidR="00884F7E" w:rsidRPr="00B42EFA" w:rsidRDefault="009A3875" w:rsidP="009A3875">
            <w:pPr>
              <w:rPr>
                <w:b/>
                <w:sz w:val="24"/>
                <w:szCs w:val="24"/>
                <w:lang w:val="fr-CA"/>
              </w:rPr>
            </w:pPr>
            <w:r w:rsidRPr="00B42EFA">
              <w:rPr>
                <w:bCs/>
                <w:color w:val="000000" w:themeColor="text1"/>
                <w:sz w:val="20"/>
              </w:rPr>
              <w:t>Visit innovrh.app to find articles, guides and practical tools for human resources management</w:t>
            </w:r>
          </w:p>
        </w:tc>
      </w:tr>
    </w:tbl>
    <w:p w14:paraId="29F6969A" w14:textId="77777777" w:rsidR="00884F7E" w:rsidRPr="00B42EFA" w:rsidRDefault="00884F7E" w:rsidP="00884F7E">
      <w:pPr>
        <w:spacing w:after="320"/>
        <w:rPr>
          <w:rFonts w:cs="Open Sans"/>
          <w:color w:val="666666" w:themeColor="text1" w:themeTint="99"/>
          <w:lang w:val="fr-CA"/>
        </w:rPr>
      </w:pPr>
    </w:p>
    <w:p w14:paraId="62D0201B" w14:textId="77777777" w:rsidR="00884F7E" w:rsidRPr="00B42EFA" w:rsidRDefault="00884F7E" w:rsidP="00884F7E">
      <w:pPr>
        <w:rPr>
          <w:bCs/>
          <w:sz w:val="20"/>
          <w:lang w:val="fr-CA"/>
        </w:rPr>
      </w:pPr>
    </w:p>
    <w:tbl>
      <w:tblPr>
        <w:tblStyle w:val="FinancialTable"/>
        <w:tblW w:w="1017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0170"/>
      </w:tblGrid>
      <w:tr w:rsidR="00884F7E" w:rsidRPr="001A7679" w14:paraId="103038E4" w14:textId="77777777" w:rsidTr="003B0DD7">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10170" w:type="dxa"/>
            <w:shd w:val="clear" w:color="auto" w:fill="auto"/>
            <w:vAlign w:val="center"/>
          </w:tcPr>
          <w:p w14:paraId="0693F5BD" w14:textId="77777777" w:rsidR="009A3875" w:rsidRPr="00B42EFA" w:rsidRDefault="009A3875" w:rsidP="00B84B4C">
            <w:pPr>
              <w:spacing w:line="300" w:lineRule="auto"/>
              <w:rPr>
                <w:color w:val="666666" w:themeColor="text1" w:themeTint="99"/>
                <w:sz w:val="14"/>
                <w:szCs w:val="12"/>
                <w:u w:val="single"/>
                <w:lang w:val="fr-CA"/>
              </w:rPr>
            </w:pPr>
            <w:r w:rsidRPr="00B42EFA">
              <w:rPr>
                <w:b/>
                <w:color w:val="666666" w:themeColor="text1" w:themeTint="99"/>
                <w:sz w:val="16"/>
                <w:szCs w:val="16"/>
                <w:u w:val="single"/>
              </w:rPr>
              <w:t>DISCLAIMER</w:t>
            </w:r>
          </w:p>
          <w:p w14:paraId="754708A2" w14:textId="77777777" w:rsidR="009A3875" w:rsidRDefault="009A3875" w:rsidP="00B84B4C">
            <w:pPr>
              <w:rPr>
                <w:rFonts w:eastAsiaTheme="majorEastAsia" w:cs="Open Sans"/>
                <w:b/>
                <w:color w:val="666666" w:themeColor="text1" w:themeTint="99"/>
                <w:sz w:val="28"/>
                <w:szCs w:val="36"/>
              </w:rPr>
            </w:pPr>
            <w:r w:rsidRPr="00B42EFA">
              <w:rPr>
                <w:bCs/>
                <w:color w:val="666666" w:themeColor="text1" w:themeTint="99"/>
                <w:sz w:val="20"/>
              </w:rPr>
              <w:t>The information contained herein does not constitute legal advice.  It is provided for general purposes only. We are not responsible for any consequences arising from their use. Consult professionals for specific advice.</w:t>
            </w:r>
          </w:p>
          <w:p w14:paraId="656C8B7D" w14:textId="38935B84" w:rsidR="00B43EF8" w:rsidRPr="00B43EF8" w:rsidRDefault="00B43EF8" w:rsidP="00B43EF8">
            <w:pPr>
              <w:rPr>
                <w:sz w:val="24"/>
                <w:szCs w:val="24"/>
              </w:rPr>
            </w:pPr>
          </w:p>
        </w:tc>
      </w:tr>
    </w:tbl>
    <w:p w14:paraId="72E0E00C" w14:textId="77777777" w:rsidR="00FA0ACB" w:rsidRDefault="00FA0ACB">
      <w:pPr>
        <w:spacing w:after="320"/>
        <w:rPr>
          <w:rFonts w:eastAsiaTheme="majorEastAsia" w:cs="Open Sans"/>
          <w:b/>
          <w:color w:val="666666" w:themeColor="text1" w:themeTint="99"/>
          <w:sz w:val="28"/>
          <w:szCs w:val="36"/>
        </w:rPr>
      </w:pPr>
    </w:p>
    <w:p w14:paraId="33A0BB62" w14:textId="77777777" w:rsidR="00B43EF8" w:rsidRPr="00B43EF8" w:rsidRDefault="00B43EF8" w:rsidP="00B43EF8">
      <w:pPr>
        <w:rPr>
          <w:rFonts w:eastAsiaTheme="majorEastAsia" w:cs="Open Sans"/>
          <w:sz w:val="28"/>
          <w:szCs w:val="36"/>
        </w:rPr>
        <w:sectPr w:rsidR="00B43EF8" w:rsidRPr="00B43EF8" w:rsidSect="002E020E">
          <w:headerReference w:type="default" r:id="rId16"/>
          <w:footerReference w:type="default" r:id="rId17"/>
          <w:headerReference w:type="first" r:id="rId18"/>
          <w:footnotePr>
            <w:numRestart w:val="eachPage"/>
          </w:footnotePr>
          <w:type w:val="continuous"/>
          <w:pgSz w:w="12240" w:h="15840" w:code="1"/>
          <w:pgMar w:top="1417" w:right="1417" w:bottom="1417" w:left="1417" w:header="720" w:footer="720" w:gutter="0"/>
          <w:pgNumType w:start="0"/>
          <w:cols w:space="720"/>
          <w:titlePg/>
          <w:docGrid w:linePitch="360"/>
        </w:sectPr>
      </w:pPr>
    </w:p>
    <w:sdt>
      <w:sdtPr>
        <w:rPr>
          <w:rFonts w:asciiTheme="minorHAnsi" w:eastAsiaTheme="minorEastAsia" w:hAnsiTheme="minorHAnsi" w:cstheme="minorBidi"/>
          <w:b w:val="0"/>
          <w:color w:val="373545" w:themeColor="text2"/>
          <w:sz w:val="21"/>
          <w:szCs w:val="20"/>
        </w:rPr>
        <w:id w:val="649945370"/>
        <w:docPartObj>
          <w:docPartGallery w:val="Table of Contents"/>
          <w:docPartUnique/>
        </w:docPartObj>
      </w:sdtPr>
      <w:sdtEndPr>
        <w:rPr>
          <w:bCs/>
          <w:color w:val="404040" w:themeColor="text1" w:themeTint="BF"/>
          <w:sz w:val="22"/>
        </w:rPr>
      </w:sdtEndPr>
      <w:sdtContent>
        <w:p w14:paraId="4BF0DC73" w14:textId="759294AD" w:rsidR="004A6DA2" w:rsidRPr="004A6DA2" w:rsidRDefault="004A6DA2">
          <w:pPr>
            <w:pStyle w:val="TOCHeading"/>
            <w:rPr>
              <w:rFonts w:cs="Open Sans"/>
              <w:color w:val="625F7C" w:themeColor="text2" w:themeTint="BF"/>
              <w:sz w:val="36"/>
              <w:szCs w:val="36"/>
            </w:rPr>
          </w:pPr>
          <w:r w:rsidRPr="004A6DA2">
            <w:rPr>
              <w:rFonts w:cs="Open Sans"/>
              <w:color w:val="625F7C" w:themeColor="text2" w:themeTint="BF"/>
              <w:sz w:val="36"/>
              <w:szCs w:val="36"/>
            </w:rPr>
            <w:t>Table des matières</w:t>
          </w:r>
        </w:p>
        <w:p w14:paraId="32551F70" w14:textId="0A69B346" w:rsidR="00D70213" w:rsidRPr="00AE0461" w:rsidRDefault="004A6DA2">
          <w:pPr>
            <w:pStyle w:val="TOC1"/>
            <w:tabs>
              <w:tab w:val="right" w:leader="underscore" w:pos="10790"/>
            </w:tabs>
            <w:rPr>
              <w:rFonts w:ascii="Open Sans" w:hAnsi="Open Sans" w:cs="Open Sans"/>
              <w:b w:val="0"/>
              <w:bCs w:val="0"/>
              <w:i w:val="0"/>
              <w:iCs w:val="0"/>
              <w:noProof/>
              <w:kern w:val="2"/>
              <w:lang w:eastAsia="fr-CA"/>
              <w14:ligatures w14:val="standardContextual"/>
            </w:rPr>
          </w:pPr>
          <w:r w:rsidRPr="00AE0461">
            <w:rPr>
              <w:rFonts w:ascii="Open Sans" w:hAnsi="Open Sans" w:cs="Open Sans"/>
              <w:b w:val="0"/>
              <w:bCs w:val="0"/>
              <w:i w:val="0"/>
              <w:iCs w:val="0"/>
              <w:sz w:val="22"/>
              <w:szCs w:val="22"/>
            </w:rPr>
            <w:fldChar w:fldCharType="begin"/>
          </w:r>
          <w:r w:rsidRPr="00AE0461">
            <w:rPr>
              <w:rFonts w:ascii="Open Sans" w:hAnsi="Open Sans" w:cs="Open Sans"/>
              <w:b w:val="0"/>
              <w:bCs w:val="0"/>
              <w:i w:val="0"/>
              <w:iCs w:val="0"/>
              <w:sz w:val="22"/>
              <w:szCs w:val="22"/>
            </w:rPr>
            <w:instrText xml:space="preserve"> TOC \o "1-3" \h \z \u </w:instrText>
          </w:r>
          <w:r w:rsidRPr="00AE0461">
            <w:rPr>
              <w:rFonts w:ascii="Open Sans" w:hAnsi="Open Sans" w:cs="Open Sans"/>
              <w:b w:val="0"/>
              <w:bCs w:val="0"/>
              <w:i w:val="0"/>
              <w:iCs w:val="0"/>
              <w:sz w:val="22"/>
              <w:szCs w:val="22"/>
            </w:rPr>
            <w:fldChar w:fldCharType="separate"/>
          </w:r>
          <w:hyperlink w:anchor="_Toc168564096" w:history="1">
            <w:r w:rsidR="00D70213" w:rsidRPr="00AE0461">
              <w:rPr>
                <w:rStyle w:val="Hyperlink"/>
                <w:rFonts w:ascii="Open Sans" w:hAnsi="Open Sans" w:cs="Open Sans"/>
                <w:noProof/>
              </w:rPr>
              <w:t>POLITIQUE D’AMÉNAGEMENT DU TEMPS DE TRAVAIL</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_Toc168564096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06A3D74B" w14:textId="72A57437" w:rsidR="00D70213" w:rsidRPr="00AE0461" w:rsidRDefault="00000000">
          <w:pPr>
            <w:pStyle w:val="TOC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097" w:history="1">
            <w:r w:rsidR="00D70213" w:rsidRPr="00AE0461">
              <w:rPr>
                <w:rStyle w:val="Hyperlink"/>
                <w:rFonts w:ascii="Open Sans" w:hAnsi="Open Sans" w:cs="Open Sans"/>
                <w:noProof/>
              </w:rPr>
              <w:t>1.</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Hyperlink"/>
                <w:rFonts w:ascii="Open Sans" w:hAnsi="Open Sans" w:cs="Open Sans"/>
                <w:noProof/>
              </w:rPr>
              <w:t>OBJECTIF DE LA POLITIQUE</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_Toc168564097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56871649" w14:textId="5C33DCA8" w:rsidR="00D70213" w:rsidRPr="00AE0461" w:rsidRDefault="00000000">
          <w:pPr>
            <w:pStyle w:val="TOC3"/>
            <w:tabs>
              <w:tab w:val="right" w:leader="underscore" w:pos="10790"/>
            </w:tabs>
            <w:rPr>
              <w:rFonts w:ascii="Open Sans" w:hAnsi="Open Sans" w:cs="Open Sans"/>
              <w:noProof/>
              <w:kern w:val="2"/>
              <w:sz w:val="24"/>
              <w:szCs w:val="24"/>
              <w:lang w:eastAsia="fr-CA"/>
              <w14:ligatures w14:val="standardContextual"/>
            </w:rPr>
          </w:pPr>
          <w:hyperlink w:anchor="_Toc168564098" w:history="1">
            <w:r w:rsidR="00D70213" w:rsidRPr="00AE0461">
              <w:rPr>
                <w:rStyle w:val="Hyperlink"/>
                <w:rFonts w:ascii="Open Sans" w:hAnsi="Open Sans" w:cs="Open Sans"/>
                <w:noProof/>
              </w:rPr>
              <w:t>AUTRES POLITIQUES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_Toc168564098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176ED7A6" w14:textId="032EB961" w:rsidR="00D70213" w:rsidRPr="00AE0461" w:rsidRDefault="00000000">
          <w:pPr>
            <w:pStyle w:val="TOC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099" w:history="1">
            <w:r w:rsidR="00D70213" w:rsidRPr="00AE0461">
              <w:rPr>
                <w:rStyle w:val="Hyperlink"/>
                <w:rFonts w:ascii="Open Sans" w:hAnsi="Open Sans" w:cs="Open Sans"/>
                <w:noProof/>
              </w:rPr>
              <w:t>2.</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Hyperlink"/>
                <w:rFonts w:ascii="Open Sans" w:hAnsi="Open Sans" w:cs="Open Sans"/>
                <w:noProof/>
              </w:rPr>
              <w:t>DÉFINITION DE LA POLITIQUE</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_Toc168564099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1253A8B7" w14:textId="0F9CC66F" w:rsidR="00D70213" w:rsidRPr="00AE0461" w:rsidRDefault="00000000">
          <w:pPr>
            <w:pStyle w:val="TOC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0" w:history="1">
            <w:r w:rsidR="00D70213" w:rsidRPr="00AE0461">
              <w:rPr>
                <w:rStyle w:val="Hyperlink"/>
                <w:rFonts w:ascii="Open Sans" w:hAnsi="Open Sans" w:cs="Open Sans"/>
                <w:noProof/>
              </w:rPr>
              <w:t>a.</w:t>
            </w:r>
            <w:r w:rsidR="00D70213" w:rsidRPr="00AE0461">
              <w:rPr>
                <w:rFonts w:ascii="Open Sans" w:hAnsi="Open Sans" w:cs="Open Sans"/>
                <w:noProof/>
                <w:kern w:val="2"/>
                <w:sz w:val="24"/>
                <w:szCs w:val="24"/>
                <w:lang w:eastAsia="fr-CA"/>
                <w14:ligatures w14:val="standardContextual"/>
              </w:rPr>
              <w:tab/>
            </w:r>
            <w:r w:rsidR="00D70213" w:rsidRPr="00AE0461">
              <w:rPr>
                <w:rStyle w:val="Hyperlink"/>
                <w:rFonts w:ascii="Open Sans" w:hAnsi="Open Sans" w:cs="Open Sans"/>
                <w:noProof/>
              </w:rPr>
              <w:t>FORMES D’HORAIRES FLEXIBLES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_Toc168564100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2E7C2ACE" w14:textId="160EBAB2" w:rsidR="00D70213" w:rsidRPr="00AE0461" w:rsidRDefault="00000000">
          <w:pPr>
            <w:pStyle w:val="TOC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1" w:history="1">
            <w:r w:rsidR="00D70213" w:rsidRPr="00AE0461">
              <w:rPr>
                <w:rStyle w:val="Hyperlink"/>
                <w:rFonts w:ascii="Open Sans" w:hAnsi="Open Sans" w:cs="Open Sans"/>
                <w:noProof/>
              </w:rPr>
              <w:t>b.</w:t>
            </w:r>
            <w:r w:rsidR="00D70213" w:rsidRPr="00AE0461">
              <w:rPr>
                <w:rFonts w:ascii="Open Sans" w:hAnsi="Open Sans" w:cs="Open Sans"/>
                <w:noProof/>
                <w:kern w:val="2"/>
                <w:sz w:val="24"/>
                <w:szCs w:val="24"/>
                <w:lang w:eastAsia="fr-CA"/>
                <w14:ligatures w14:val="standardContextual"/>
              </w:rPr>
              <w:tab/>
            </w:r>
            <w:r w:rsidR="00D70213" w:rsidRPr="00AE0461">
              <w:rPr>
                <w:rStyle w:val="Hyperlink"/>
                <w:rFonts w:ascii="Open Sans" w:hAnsi="Open Sans" w:cs="Open Sans"/>
                <w:noProof/>
              </w:rPr>
              <w:t>PÉRIODE</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_Toc168564101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4</w:t>
            </w:r>
            <w:r w:rsidR="00D70213" w:rsidRPr="00AE0461">
              <w:rPr>
                <w:rFonts w:ascii="Open Sans" w:hAnsi="Open Sans" w:cs="Open Sans"/>
                <w:noProof/>
                <w:webHidden/>
              </w:rPr>
              <w:fldChar w:fldCharType="end"/>
            </w:r>
          </w:hyperlink>
        </w:p>
        <w:p w14:paraId="6C82EEC2" w14:textId="541851B5" w:rsidR="00D70213" w:rsidRPr="00AE0461" w:rsidRDefault="00000000">
          <w:pPr>
            <w:pStyle w:val="TOC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2" w:history="1">
            <w:r w:rsidR="00D70213" w:rsidRPr="00AE0461">
              <w:rPr>
                <w:rStyle w:val="Hyperlink"/>
                <w:rFonts w:ascii="Open Sans" w:hAnsi="Open Sans" w:cs="Open Sans"/>
                <w:noProof/>
              </w:rPr>
              <w:t>c.</w:t>
            </w:r>
            <w:r w:rsidR="00D70213" w:rsidRPr="00AE0461">
              <w:rPr>
                <w:rFonts w:ascii="Open Sans" w:hAnsi="Open Sans" w:cs="Open Sans"/>
                <w:noProof/>
                <w:kern w:val="2"/>
                <w:sz w:val="24"/>
                <w:szCs w:val="24"/>
                <w:lang w:eastAsia="fr-CA"/>
                <w14:ligatures w14:val="standardContextual"/>
              </w:rPr>
              <w:tab/>
            </w:r>
            <w:r w:rsidR="00D70213" w:rsidRPr="00AE0461">
              <w:rPr>
                <w:rStyle w:val="Hyperlink"/>
                <w:rFonts w:ascii="Open Sans" w:hAnsi="Open Sans" w:cs="Open Sans"/>
                <w:noProof/>
              </w:rPr>
              <w:t>RESPONSABILITÉS DES PARTIES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_Toc168564102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4</w:t>
            </w:r>
            <w:r w:rsidR="00D70213" w:rsidRPr="00AE0461">
              <w:rPr>
                <w:rFonts w:ascii="Open Sans" w:hAnsi="Open Sans" w:cs="Open Sans"/>
                <w:noProof/>
                <w:webHidden/>
              </w:rPr>
              <w:fldChar w:fldCharType="end"/>
            </w:r>
          </w:hyperlink>
        </w:p>
        <w:p w14:paraId="760E8514" w14:textId="16BDC9FF" w:rsidR="00D70213" w:rsidRPr="00AE0461" w:rsidRDefault="00000000">
          <w:pPr>
            <w:pStyle w:val="TOC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103" w:history="1">
            <w:r w:rsidR="00D70213" w:rsidRPr="00AE0461">
              <w:rPr>
                <w:rStyle w:val="Hyperlink"/>
                <w:rFonts w:ascii="Open Sans" w:hAnsi="Open Sans" w:cs="Open Sans"/>
                <w:noProof/>
              </w:rPr>
              <w:t>3.</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Hyperlink"/>
                <w:rFonts w:ascii="Open Sans" w:hAnsi="Open Sans" w:cs="Open Sans"/>
                <w:noProof/>
              </w:rPr>
              <w:t>ADMISSIBILITÉ</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_Toc168564103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2614532B" w14:textId="2C315D71" w:rsidR="00D70213" w:rsidRPr="00AE0461" w:rsidRDefault="00000000">
          <w:pPr>
            <w:pStyle w:val="TOC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4" w:history="1">
            <w:r w:rsidR="00D70213" w:rsidRPr="00AE0461">
              <w:rPr>
                <w:rStyle w:val="Hyperlink"/>
                <w:rFonts w:ascii="Open Sans" w:hAnsi="Open Sans" w:cs="Open Sans"/>
                <w:noProof/>
              </w:rPr>
              <w:t>a.</w:t>
            </w:r>
            <w:r w:rsidR="00D70213" w:rsidRPr="00AE0461">
              <w:rPr>
                <w:rFonts w:ascii="Open Sans" w:hAnsi="Open Sans" w:cs="Open Sans"/>
                <w:noProof/>
                <w:kern w:val="2"/>
                <w:sz w:val="24"/>
                <w:szCs w:val="24"/>
                <w:lang w:eastAsia="fr-CA"/>
                <w14:ligatures w14:val="standardContextual"/>
              </w:rPr>
              <w:tab/>
            </w:r>
            <w:r w:rsidR="00D70213" w:rsidRPr="00AE0461">
              <w:rPr>
                <w:rStyle w:val="Hyperlink"/>
                <w:rFonts w:ascii="Open Sans" w:hAnsi="Open Sans" w:cs="Open Sans"/>
                <w:noProof/>
              </w:rPr>
              <w:t>CRITÈRES D’ADMISSIBILITÉ</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_Toc168564104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74C758AF" w14:textId="5D71EAC7" w:rsidR="00D70213" w:rsidRPr="00AE0461" w:rsidRDefault="00000000">
          <w:pPr>
            <w:pStyle w:val="TOC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5" w:history="1">
            <w:r w:rsidR="00D70213" w:rsidRPr="00AE0461">
              <w:rPr>
                <w:rStyle w:val="Hyperlink"/>
                <w:rFonts w:ascii="Open Sans" w:hAnsi="Open Sans" w:cs="Open Sans"/>
                <w:noProof/>
              </w:rPr>
              <w:t>b.</w:t>
            </w:r>
            <w:r w:rsidR="00D70213" w:rsidRPr="00AE0461">
              <w:rPr>
                <w:rFonts w:ascii="Open Sans" w:hAnsi="Open Sans" w:cs="Open Sans"/>
                <w:noProof/>
                <w:kern w:val="2"/>
                <w:sz w:val="24"/>
                <w:szCs w:val="24"/>
                <w:lang w:eastAsia="fr-CA"/>
                <w14:ligatures w14:val="standardContextual"/>
              </w:rPr>
              <w:tab/>
            </w:r>
            <w:r w:rsidR="00D70213" w:rsidRPr="00AE0461">
              <w:rPr>
                <w:rStyle w:val="Hyperlink"/>
                <w:rFonts w:ascii="Open Sans" w:hAnsi="Open Sans" w:cs="Open Sans"/>
                <w:noProof/>
              </w:rPr>
              <w:t>EXCLUSIONS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_Toc168564105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1EA21708" w14:textId="1DC1FF04" w:rsidR="00D70213" w:rsidRPr="00AE0461" w:rsidRDefault="00000000">
          <w:pPr>
            <w:pStyle w:val="TOC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106" w:history="1">
            <w:r w:rsidR="00D70213" w:rsidRPr="00AE0461">
              <w:rPr>
                <w:rStyle w:val="Hyperlink"/>
                <w:rFonts w:ascii="Open Sans" w:hAnsi="Open Sans" w:cs="Open Sans"/>
                <w:noProof/>
              </w:rPr>
              <w:t>4.</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Hyperlink"/>
                <w:rFonts w:ascii="Open Sans" w:hAnsi="Open Sans" w:cs="Open Sans"/>
                <w:noProof/>
              </w:rPr>
              <w:t>MODALITÉS D’APPLICATION</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_Toc168564106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4B5A3F49" w14:textId="499E8C51" w:rsidR="00D70213" w:rsidRPr="00AE0461" w:rsidRDefault="00000000">
          <w:pPr>
            <w:pStyle w:val="TOC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7" w:history="1">
            <w:r w:rsidR="00D70213" w:rsidRPr="00AE0461">
              <w:rPr>
                <w:rStyle w:val="Hyperlink"/>
                <w:rFonts w:ascii="Open Sans" w:hAnsi="Open Sans" w:cs="Open Sans"/>
                <w:noProof/>
              </w:rPr>
              <w:t>a.</w:t>
            </w:r>
            <w:r w:rsidR="00D70213" w:rsidRPr="00AE0461">
              <w:rPr>
                <w:rFonts w:ascii="Open Sans" w:hAnsi="Open Sans" w:cs="Open Sans"/>
                <w:noProof/>
                <w:kern w:val="2"/>
                <w:sz w:val="24"/>
                <w:szCs w:val="24"/>
                <w:lang w:eastAsia="fr-CA"/>
                <w14:ligatures w14:val="standardContextual"/>
              </w:rPr>
              <w:tab/>
            </w:r>
            <w:r w:rsidR="00D70213" w:rsidRPr="00AE0461">
              <w:rPr>
                <w:rStyle w:val="Hyperlink"/>
                <w:rFonts w:ascii="Open Sans" w:hAnsi="Open Sans" w:cs="Open Sans"/>
                <w:noProof/>
              </w:rPr>
              <w:t>PROCESSUS D’APPROBATION</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_Toc168564107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603AA1E5" w14:textId="7AB1881C" w:rsidR="00D70213" w:rsidRPr="00AE0461" w:rsidRDefault="00000000">
          <w:pPr>
            <w:pStyle w:val="TOC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8" w:history="1">
            <w:r w:rsidR="00D70213" w:rsidRPr="00AE0461">
              <w:rPr>
                <w:rStyle w:val="Hyperlink"/>
                <w:rFonts w:ascii="Open Sans" w:hAnsi="Open Sans" w:cs="Open Sans"/>
                <w:noProof/>
              </w:rPr>
              <w:t>b.</w:t>
            </w:r>
            <w:r w:rsidR="00D70213" w:rsidRPr="00AE0461">
              <w:rPr>
                <w:rFonts w:ascii="Open Sans" w:hAnsi="Open Sans" w:cs="Open Sans"/>
                <w:noProof/>
                <w:kern w:val="2"/>
                <w:sz w:val="24"/>
                <w:szCs w:val="24"/>
                <w:lang w:eastAsia="fr-CA"/>
                <w14:ligatures w14:val="standardContextual"/>
              </w:rPr>
              <w:tab/>
            </w:r>
            <w:r w:rsidR="00D70213" w:rsidRPr="00AE0461">
              <w:rPr>
                <w:rStyle w:val="Hyperlink"/>
                <w:rFonts w:ascii="Open Sans" w:hAnsi="Open Sans" w:cs="Open Sans"/>
                <w:noProof/>
              </w:rPr>
              <w:t>DURÉE MAXIMALE</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_Toc168564108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6</w:t>
            </w:r>
            <w:r w:rsidR="00D70213" w:rsidRPr="00AE0461">
              <w:rPr>
                <w:rFonts w:ascii="Open Sans" w:hAnsi="Open Sans" w:cs="Open Sans"/>
                <w:noProof/>
                <w:webHidden/>
              </w:rPr>
              <w:fldChar w:fldCharType="end"/>
            </w:r>
          </w:hyperlink>
        </w:p>
        <w:p w14:paraId="4461A7E1" w14:textId="3AF7FB2D" w:rsidR="00D70213" w:rsidRPr="00AE0461" w:rsidRDefault="00000000">
          <w:pPr>
            <w:pStyle w:val="TOC3"/>
            <w:tabs>
              <w:tab w:val="right" w:leader="underscore" w:pos="10790"/>
            </w:tabs>
            <w:rPr>
              <w:rFonts w:ascii="Open Sans" w:hAnsi="Open Sans" w:cs="Open Sans"/>
              <w:noProof/>
              <w:kern w:val="2"/>
              <w:sz w:val="24"/>
              <w:szCs w:val="24"/>
              <w:lang w:eastAsia="fr-CA"/>
              <w14:ligatures w14:val="standardContextual"/>
            </w:rPr>
          </w:pPr>
          <w:hyperlink w:anchor="_Toc168564109" w:history="1">
            <w:r w:rsidR="00D70213" w:rsidRPr="00AE0461">
              <w:rPr>
                <w:rStyle w:val="Hyperlink"/>
                <w:rFonts w:ascii="Open Sans" w:hAnsi="Open Sans" w:cs="Open Sans"/>
                <w:noProof/>
              </w:rPr>
              <w:t>c. RÉMUNÉRATION</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_Toc168564109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6</w:t>
            </w:r>
            <w:r w:rsidR="00D70213" w:rsidRPr="00AE0461">
              <w:rPr>
                <w:rFonts w:ascii="Open Sans" w:hAnsi="Open Sans" w:cs="Open Sans"/>
                <w:noProof/>
                <w:webHidden/>
              </w:rPr>
              <w:fldChar w:fldCharType="end"/>
            </w:r>
          </w:hyperlink>
        </w:p>
        <w:p w14:paraId="71724CD6" w14:textId="74AC71D7" w:rsidR="00D70213" w:rsidRPr="00AE0461" w:rsidRDefault="00000000">
          <w:pPr>
            <w:pStyle w:val="TOC3"/>
            <w:tabs>
              <w:tab w:val="right" w:leader="underscore" w:pos="10790"/>
            </w:tabs>
            <w:rPr>
              <w:rFonts w:ascii="Open Sans" w:hAnsi="Open Sans" w:cs="Open Sans"/>
              <w:noProof/>
              <w:kern w:val="2"/>
              <w:sz w:val="24"/>
              <w:szCs w:val="24"/>
              <w:lang w:eastAsia="fr-CA"/>
              <w14:ligatures w14:val="standardContextual"/>
            </w:rPr>
          </w:pPr>
          <w:hyperlink w:anchor="_Toc168564110" w:history="1">
            <w:r w:rsidR="00D70213" w:rsidRPr="00AE0461">
              <w:rPr>
                <w:rStyle w:val="Hyperlink"/>
                <w:rFonts w:ascii="Open Sans" w:hAnsi="Open Sans" w:cs="Open Sans"/>
                <w:noProof/>
              </w:rPr>
              <w:t>d. AUTRES MODALITÉS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_Toc168564110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6</w:t>
            </w:r>
            <w:r w:rsidR="00D70213" w:rsidRPr="00AE0461">
              <w:rPr>
                <w:rFonts w:ascii="Open Sans" w:hAnsi="Open Sans" w:cs="Open Sans"/>
                <w:noProof/>
                <w:webHidden/>
              </w:rPr>
              <w:fldChar w:fldCharType="end"/>
            </w:r>
          </w:hyperlink>
        </w:p>
        <w:p w14:paraId="48FA8F60" w14:textId="37C7666E" w:rsidR="00D70213" w:rsidRPr="00AE0461" w:rsidRDefault="00000000">
          <w:pPr>
            <w:pStyle w:val="TOC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111" w:history="1">
            <w:r w:rsidR="00D70213" w:rsidRPr="00AE0461">
              <w:rPr>
                <w:rStyle w:val="Hyperlink"/>
                <w:rFonts w:ascii="Open Sans" w:hAnsi="Open Sans" w:cs="Open Sans"/>
                <w:noProof/>
              </w:rPr>
              <w:t>5.</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Hyperlink"/>
                <w:rFonts w:ascii="Open Sans" w:hAnsi="Open Sans" w:cs="Open Sans"/>
                <w:noProof/>
              </w:rPr>
              <w:t>COMMUNICATION</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_Toc168564111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7</w:t>
            </w:r>
            <w:r w:rsidR="00D70213" w:rsidRPr="00AE0461">
              <w:rPr>
                <w:rFonts w:ascii="Open Sans" w:hAnsi="Open Sans" w:cs="Open Sans"/>
                <w:noProof/>
                <w:webHidden/>
              </w:rPr>
              <w:fldChar w:fldCharType="end"/>
            </w:r>
          </w:hyperlink>
        </w:p>
        <w:p w14:paraId="4F5B236D" w14:textId="7C8B95BB" w:rsidR="00D70213" w:rsidRPr="00AE0461" w:rsidRDefault="00000000">
          <w:pPr>
            <w:pStyle w:val="TOC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112" w:history="1">
            <w:r w:rsidR="00D70213" w:rsidRPr="00AE0461">
              <w:rPr>
                <w:rStyle w:val="Hyperlink"/>
                <w:rFonts w:ascii="Open Sans" w:hAnsi="Open Sans" w:cs="Open Sans"/>
                <w:noProof/>
              </w:rPr>
              <w:t>6.</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Hyperlink"/>
                <w:rFonts w:ascii="Open Sans" w:hAnsi="Open Sans" w:cs="Open Sans"/>
                <w:noProof/>
              </w:rPr>
              <w:t>CONCLUSION</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_Toc168564112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7</w:t>
            </w:r>
            <w:r w:rsidR="00D70213" w:rsidRPr="00AE0461">
              <w:rPr>
                <w:rFonts w:ascii="Open Sans" w:hAnsi="Open Sans" w:cs="Open Sans"/>
                <w:noProof/>
                <w:webHidden/>
              </w:rPr>
              <w:fldChar w:fldCharType="end"/>
            </w:r>
          </w:hyperlink>
        </w:p>
        <w:p w14:paraId="724613E5" w14:textId="766AE65C" w:rsidR="004A6DA2" w:rsidRDefault="004A6DA2">
          <w:r w:rsidRPr="00AE0461">
            <w:rPr>
              <w:rFonts w:cs="Open Sans"/>
              <w:b/>
              <w:bCs/>
              <w:i/>
              <w:iCs/>
              <w:szCs w:val="22"/>
            </w:rPr>
            <w:fldChar w:fldCharType="end"/>
          </w:r>
        </w:p>
      </w:sdtContent>
    </w:sdt>
    <w:p w14:paraId="2A5B1BBF" w14:textId="2BED5169" w:rsidR="004A6DA2" w:rsidRDefault="004A6DA2">
      <w:pPr>
        <w:spacing w:after="320"/>
        <w:rPr>
          <w:rFonts w:eastAsiaTheme="majorEastAsia" w:cs="Open Sans"/>
          <w:b/>
          <w:color w:val="666666" w:themeColor="text1" w:themeTint="99"/>
          <w:sz w:val="28"/>
          <w:szCs w:val="36"/>
        </w:rPr>
      </w:pPr>
      <w:r>
        <w:rPr>
          <w:rFonts w:cs="Open Sans"/>
          <w:color w:val="666666" w:themeColor="text1" w:themeTint="99"/>
        </w:rPr>
        <w:br w:type="page"/>
      </w:r>
    </w:p>
    <w:p w14:paraId="4D9C71B8" w14:textId="5D6C0DB8" w:rsidR="00EC1F61" w:rsidRPr="00B42EFA" w:rsidRDefault="004B2CB9" w:rsidP="00EC1F61">
      <w:pPr>
        <w:pStyle w:val="Heading1"/>
        <w:rPr>
          <w:lang w:val="fr-CA"/>
        </w:rPr>
      </w:pPr>
      <w:bookmarkStart w:id="0" w:name="_Toc168564096"/>
      <w:r w:rsidRPr="00B42EFA">
        <w:rPr>
          <w:lang w:val="fr-CA"/>
        </w:rPr>
        <w:lastRenderedPageBreak/>
        <w:t>P</w:t>
      </w:r>
      <w:r w:rsidR="00DD4619" w:rsidRPr="00B42EFA">
        <w:rPr>
          <w:lang w:val="fr-CA"/>
        </w:rPr>
        <w:t xml:space="preserve">OLITIQUE </w:t>
      </w:r>
      <w:r w:rsidR="0034580C" w:rsidRPr="00B42EFA">
        <w:rPr>
          <w:lang w:val="fr-CA"/>
        </w:rPr>
        <w:t>D’AMÉNAGEMENT DU TEMPS DE TRAVAIL</w:t>
      </w:r>
      <w:bookmarkEnd w:id="0"/>
      <w:r w:rsidR="0034580C" w:rsidRPr="00B42EFA">
        <w:rPr>
          <w:lang w:val="fr-CA"/>
        </w:rPr>
        <w:t xml:space="preserve"> </w:t>
      </w:r>
    </w:p>
    <w:p w14:paraId="4E5E38F1" w14:textId="36542C76" w:rsidR="00EC1F61" w:rsidRPr="00EC1F61" w:rsidRDefault="00EC1F61" w:rsidP="00EC1F61">
      <w:r w:rsidRPr="00EC1F61">
        <w:rPr>
          <w:highlight w:val="cyan"/>
        </w:rPr>
        <w:t>SECTION POUR VOUS</w:t>
      </w:r>
    </w:p>
    <w:p w14:paraId="70556ED0" w14:textId="79998CEE" w:rsidR="00FA7A03" w:rsidRDefault="00062362" w:rsidP="00D96FF1">
      <w:pPr>
        <w:pStyle w:val="Heading2"/>
        <w:numPr>
          <w:ilvl w:val="0"/>
          <w:numId w:val="1"/>
        </w:numPr>
        <w:rPr>
          <w:color w:val="625F7C" w:themeColor="text2" w:themeTint="BF"/>
        </w:rPr>
      </w:pPr>
      <w:bookmarkStart w:id="1" w:name="_Toc168564097"/>
      <w:r>
        <w:rPr>
          <w:color w:val="625F7C" w:themeColor="text2" w:themeTint="BF"/>
        </w:rPr>
        <w:t>OBJECTIF DE LA POLITIQUE</w:t>
      </w:r>
      <w:bookmarkEnd w:id="1"/>
    </w:p>
    <w:p w14:paraId="38695407" w14:textId="070B22F0" w:rsidR="00B72882" w:rsidRPr="00B42EFA" w:rsidRDefault="00FB444D" w:rsidP="00B72882">
      <w:pPr>
        <w:ind w:left="720"/>
        <w:rPr>
          <w:lang w:val="fr-CA"/>
        </w:rPr>
      </w:pPr>
      <w:r w:rsidRPr="00B42EFA">
        <w:rPr>
          <w:lang w:val="fr-CA"/>
        </w:rPr>
        <w:t>Pour quelle</w:t>
      </w:r>
      <w:r w:rsidR="0085381F" w:rsidRPr="00B42EFA">
        <w:rPr>
          <w:lang w:val="fr-CA"/>
        </w:rPr>
        <w:t>s</w:t>
      </w:r>
      <w:r w:rsidRPr="00B42EFA">
        <w:rPr>
          <w:lang w:val="fr-CA"/>
        </w:rPr>
        <w:t xml:space="preserve"> raison</w:t>
      </w:r>
      <w:r w:rsidR="0085381F" w:rsidRPr="00B42EFA">
        <w:rPr>
          <w:lang w:val="fr-CA"/>
        </w:rPr>
        <w:t>s</w:t>
      </w:r>
      <w:r w:rsidR="00B72882" w:rsidRPr="00B42EFA">
        <w:rPr>
          <w:lang w:val="fr-CA"/>
        </w:rPr>
        <w:t xml:space="preserve"> souhaitez-vous implanter une politique d</w:t>
      </w:r>
      <w:r w:rsidR="00E56786" w:rsidRPr="00B42EFA">
        <w:rPr>
          <w:lang w:val="fr-CA"/>
        </w:rPr>
        <w:t>’aménagement du temps de travail</w:t>
      </w:r>
      <w:r w:rsidR="00B72882" w:rsidRPr="00B42EFA">
        <w:rPr>
          <w:lang w:val="fr-CA"/>
        </w:rPr>
        <w:t xml:space="preserve"> au sein de votre organisation?</w:t>
      </w:r>
    </w:p>
    <w:p w14:paraId="77182AC5" w14:textId="3024ADBF" w:rsidR="00FA7A03" w:rsidRPr="00B42EFA" w:rsidRDefault="003D7B71" w:rsidP="00B47B37">
      <w:pPr>
        <w:ind w:left="720"/>
        <w:rPr>
          <w:i/>
          <w:iCs/>
          <w:lang w:val="fr-CA"/>
        </w:rPr>
      </w:pPr>
      <w:r w:rsidRPr="00B42EFA">
        <w:rPr>
          <w:b/>
          <w:bCs/>
          <w:i/>
          <w:iCs/>
          <w:lang w:val="fr-CA"/>
        </w:rPr>
        <w:t>Exemples </w:t>
      </w:r>
      <w:r w:rsidRPr="00B42EFA">
        <w:rPr>
          <w:i/>
          <w:iCs/>
          <w:lang w:val="fr-CA"/>
        </w:rPr>
        <w:t xml:space="preserve">: </w:t>
      </w:r>
      <w:r w:rsidR="008F0E2C" w:rsidRPr="00B42EFA">
        <w:rPr>
          <w:i/>
          <w:iCs/>
          <w:lang w:val="fr-CA"/>
        </w:rPr>
        <w:t xml:space="preserve">Gestion équitable des </w:t>
      </w:r>
      <w:r w:rsidR="0034580C" w:rsidRPr="00B42EFA">
        <w:rPr>
          <w:i/>
          <w:iCs/>
          <w:lang w:val="fr-CA"/>
        </w:rPr>
        <w:t>horaires</w:t>
      </w:r>
      <w:r w:rsidR="008F0E2C" w:rsidRPr="00B42EFA">
        <w:rPr>
          <w:i/>
          <w:iCs/>
          <w:lang w:val="fr-CA"/>
        </w:rPr>
        <w:t xml:space="preserve">, </w:t>
      </w:r>
      <w:r w:rsidR="00256650" w:rsidRPr="00B42EFA">
        <w:rPr>
          <w:i/>
          <w:iCs/>
          <w:lang w:val="fr-CA"/>
        </w:rPr>
        <w:t>s</w:t>
      </w:r>
      <w:r w:rsidR="00960A9B" w:rsidRPr="00B42EFA">
        <w:rPr>
          <w:i/>
          <w:iCs/>
          <w:lang w:val="fr-CA"/>
        </w:rPr>
        <w:t xml:space="preserve">e distinguer comme employeur de choix, favoriser la conciliation vie personnelle-professionnelle, </w:t>
      </w:r>
      <w:r w:rsidR="00FE4805" w:rsidRPr="00B42EFA">
        <w:rPr>
          <w:i/>
          <w:iCs/>
          <w:lang w:val="fr-CA"/>
        </w:rPr>
        <w:t xml:space="preserve">favoriser un retour </w:t>
      </w:r>
      <w:r w:rsidR="000224AB" w:rsidRPr="00B42EFA">
        <w:rPr>
          <w:i/>
          <w:iCs/>
          <w:lang w:val="fr-CA"/>
        </w:rPr>
        <w:t xml:space="preserve">progressif </w:t>
      </w:r>
      <w:r w:rsidR="00FE4805" w:rsidRPr="00B42EFA">
        <w:rPr>
          <w:i/>
          <w:iCs/>
          <w:lang w:val="fr-CA"/>
        </w:rPr>
        <w:t>au travail après un congé de maladie ou parental</w:t>
      </w:r>
      <w:r w:rsidR="000224AB" w:rsidRPr="00B42EFA">
        <w:rPr>
          <w:i/>
          <w:iCs/>
          <w:lang w:val="fr-CA"/>
        </w:rPr>
        <w:t xml:space="preserve">, </w:t>
      </w:r>
      <w:r w:rsidR="00AE4810" w:rsidRPr="00B42EFA">
        <w:rPr>
          <w:i/>
          <w:iCs/>
          <w:lang w:val="fr-CA"/>
        </w:rPr>
        <w:t>offrir plus de flexibilité</w:t>
      </w:r>
      <w:r w:rsidR="00C95FFA" w:rsidRPr="00B42EFA">
        <w:rPr>
          <w:i/>
          <w:iCs/>
          <w:lang w:val="fr-CA"/>
        </w:rPr>
        <w:t>,</w:t>
      </w:r>
      <w:r w:rsidR="000224AB" w:rsidRPr="00B42EFA">
        <w:rPr>
          <w:i/>
          <w:iCs/>
          <w:lang w:val="fr-CA"/>
        </w:rPr>
        <w:t xml:space="preserve"> gestion des départs progressifs à la retraite,</w:t>
      </w:r>
      <w:r w:rsidR="00C95FFA" w:rsidRPr="00B42EFA">
        <w:rPr>
          <w:i/>
          <w:iCs/>
          <w:lang w:val="fr-CA"/>
        </w:rPr>
        <w:t xml:space="preserve"> etc. </w:t>
      </w:r>
      <w:r w:rsidR="00DE2C98" w:rsidRPr="00B42EFA">
        <w:rPr>
          <w:i/>
          <w:iCs/>
          <w:lang w:val="fr-CA"/>
        </w:rPr>
        <w:t xml:space="preserve"> </w:t>
      </w:r>
    </w:p>
    <w:tbl>
      <w:tblPr>
        <w:tblStyle w:val="TableGrid"/>
        <w:tblW w:w="10351" w:type="dxa"/>
        <w:tblInd w:w="846" w:type="dxa"/>
        <w:tblLook w:val="04A0" w:firstRow="1" w:lastRow="0" w:firstColumn="1" w:lastColumn="0" w:noHBand="0" w:noVBand="1"/>
      </w:tblPr>
      <w:tblGrid>
        <w:gridCol w:w="10351"/>
      </w:tblGrid>
      <w:tr w:rsidR="00B47B37" w:rsidRPr="00DD6226" w14:paraId="64CCB93C" w14:textId="77777777" w:rsidTr="0053740F">
        <w:trPr>
          <w:trHeight w:val="916"/>
        </w:trPr>
        <w:tc>
          <w:tcPr>
            <w:tcW w:w="10351" w:type="dxa"/>
          </w:tcPr>
          <w:p w14:paraId="4EF9EB82" w14:textId="77777777" w:rsidR="00B47B37" w:rsidRPr="00B42EFA" w:rsidRDefault="00B47B37" w:rsidP="00FA7A03">
            <w:pPr>
              <w:rPr>
                <w:i/>
                <w:iCs/>
                <w:lang w:val="fr-CA"/>
              </w:rPr>
            </w:pPr>
            <w:bookmarkStart w:id="2" w:name="_Hlk167799381"/>
          </w:p>
        </w:tc>
      </w:tr>
      <w:bookmarkEnd w:id="2"/>
    </w:tbl>
    <w:p w14:paraId="6A2C34E6" w14:textId="77777777" w:rsidR="00995927" w:rsidRPr="00B42EFA" w:rsidRDefault="00995927" w:rsidP="00995927">
      <w:pPr>
        <w:rPr>
          <w:lang w:val="fr-CA"/>
        </w:rPr>
      </w:pPr>
    </w:p>
    <w:p w14:paraId="7CA3A1A1" w14:textId="6E5864B0" w:rsidR="00995927" w:rsidRPr="00B42EFA" w:rsidRDefault="00995927" w:rsidP="00995927">
      <w:pPr>
        <w:pStyle w:val="Heading3"/>
        <w:ind w:left="360" w:firstLine="720"/>
        <w:rPr>
          <w:lang w:val="fr-CA"/>
        </w:rPr>
      </w:pPr>
      <w:bookmarkStart w:id="3" w:name="_Toc168564098"/>
      <w:r w:rsidRPr="00B42EFA">
        <w:rPr>
          <w:lang w:val="fr-CA"/>
        </w:rPr>
        <w:t>AUTRES POLITIQUES</w:t>
      </w:r>
      <w:bookmarkEnd w:id="3"/>
      <w:r w:rsidRPr="00B42EFA">
        <w:rPr>
          <w:lang w:val="fr-CA"/>
        </w:rPr>
        <w:t xml:space="preserve"> </w:t>
      </w:r>
    </w:p>
    <w:p w14:paraId="2C7CA6D5" w14:textId="0FD2EB42" w:rsidR="00995927" w:rsidRPr="00B42EFA" w:rsidRDefault="00995927" w:rsidP="00995927">
      <w:pPr>
        <w:ind w:left="1080"/>
        <w:rPr>
          <w:lang w:val="fr-CA"/>
        </w:rPr>
      </w:pPr>
      <w:r w:rsidRPr="00B42EFA">
        <w:rPr>
          <w:lang w:val="fr-CA"/>
        </w:rPr>
        <w:t xml:space="preserve">Comment cette politique s’inscrit-elle dans l’application des autres politiques de votre organisation? </w:t>
      </w:r>
    </w:p>
    <w:p w14:paraId="350ADBEB" w14:textId="00FB7F4B" w:rsidR="00995927" w:rsidRPr="00B42EFA" w:rsidRDefault="00995927" w:rsidP="006A1955">
      <w:pPr>
        <w:ind w:left="360" w:firstLine="360"/>
        <w:rPr>
          <w:i/>
          <w:iCs/>
          <w:lang w:val="fr-CA"/>
        </w:rPr>
      </w:pPr>
      <w:r w:rsidRPr="00B42EFA">
        <w:rPr>
          <w:b/>
          <w:bCs/>
          <w:i/>
          <w:iCs/>
          <w:lang w:val="fr-CA"/>
        </w:rPr>
        <w:t>Exemples </w:t>
      </w:r>
      <w:r w:rsidRPr="00B42EFA">
        <w:rPr>
          <w:i/>
          <w:iCs/>
          <w:lang w:val="fr-CA"/>
        </w:rPr>
        <w:t xml:space="preserve">: Télétravail, </w:t>
      </w:r>
      <w:r w:rsidR="0034580C" w:rsidRPr="00B42EFA">
        <w:rPr>
          <w:i/>
          <w:iCs/>
          <w:lang w:val="fr-CA"/>
        </w:rPr>
        <w:t xml:space="preserve">vacances et </w:t>
      </w:r>
      <w:r w:rsidRPr="00B42EFA">
        <w:rPr>
          <w:i/>
          <w:iCs/>
          <w:lang w:val="fr-CA"/>
        </w:rPr>
        <w:t>congés, politique de conciliation travail-famille</w:t>
      </w:r>
      <w:r w:rsidR="00BF7D31" w:rsidRPr="00B42EFA">
        <w:rPr>
          <w:i/>
          <w:iCs/>
          <w:lang w:val="fr-CA"/>
        </w:rPr>
        <w:t>, convention collective</w:t>
      </w:r>
    </w:p>
    <w:tbl>
      <w:tblPr>
        <w:tblStyle w:val="TableGrid"/>
        <w:tblW w:w="10351" w:type="dxa"/>
        <w:tblInd w:w="846" w:type="dxa"/>
        <w:tblLook w:val="04A0" w:firstRow="1" w:lastRow="0" w:firstColumn="1" w:lastColumn="0" w:noHBand="0" w:noVBand="1"/>
      </w:tblPr>
      <w:tblGrid>
        <w:gridCol w:w="10351"/>
      </w:tblGrid>
      <w:tr w:rsidR="006A1955" w:rsidRPr="00DD6226" w14:paraId="4EDE92BB" w14:textId="77777777" w:rsidTr="00C422BE">
        <w:trPr>
          <w:trHeight w:val="916"/>
        </w:trPr>
        <w:tc>
          <w:tcPr>
            <w:tcW w:w="10351" w:type="dxa"/>
          </w:tcPr>
          <w:p w14:paraId="14990EEF" w14:textId="77777777" w:rsidR="006A1955" w:rsidRPr="00B42EFA" w:rsidRDefault="006A1955" w:rsidP="00C422BE">
            <w:pPr>
              <w:rPr>
                <w:i/>
                <w:iCs/>
                <w:lang w:val="fr-CA"/>
              </w:rPr>
            </w:pPr>
          </w:p>
        </w:tc>
      </w:tr>
    </w:tbl>
    <w:p w14:paraId="41C388E8" w14:textId="77777777" w:rsidR="006A1955" w:rsidRPr="00B42EFA" w:rsidRDefault="006A1955" w:rsidP="006A1955">
      <w:pPr>
        <w:rPr>
          <w:lang w:val="fr-CA"/>
        </w:rPr>
      </w:pPr>
    </w:p>
    <w:p w14:paraId="7B552278" w14:textId="77777777" w:rsidR="00EC1F61" w:rsidRPr="00B42EFA" w:rsidRDefault="00EC1F61" w:rsidP="00241B40">
      <w:pPr>
        <w:pStyle w:val="Heading2"/>
        <w:rPr>
          <w:color w:val="625F7C" w:themeColor="text2" w:themeTint="BF"/>
          <w:lang w:val="fr-CA"/>
        </w:rPr>
      </w:pPr>
      <w:bookmarkStart w:id="4" w:name="_Toc168564099"/>
    </w:p>
    <w:p w14:paraId="1D46FD5C" w14:textId="77777777" w:rsidR="00EC1F61" w:rsidRPr="00B42EFA" w:rsidRDefault="00EC1F61" w:rsidP="00EC1F61">
      <w:pPr>
        <w:pStyle w:val="Heading2"/>
        <w:rPr>
          <w:color w:val="625F7C" w:themeColor="text2" w:themeTint="BF"/>
          <w:lang w:val="fr-CA"/>
        </w:rPr>
      </w:pPr>
    </w:p>
    <w:p w14:paraId="0A62DE3D" w14:textId="77777777" w:rsidR="00EC1F61" w:rsidRPr="00B42EFA" w:rsidRDefault="00EC1F61">
      <w:pPr>
        <w:spacing w:after="320"/>
        <w:rPr>
          <w:b/>
          <w:bCs/>
          <w:color w:val="625F7C" w:themeColor="text2" w:themeTint="BF"/>
          <w:sz w:val="24"/>
          <w:szCs w:val="26"/>
          <w:lang w:val="fr-CA"/>
        </w:rPr>
      </w:pPr>
      <w:r w:rsidRPr="00B42EFA">
        <w:rPr>
          <w:color w:val="625F7C" w:themeColor="text2" w:themeTint="BF"/>
          <w:lang w:val="fr-CA"/>
        </w:rPr>
        <w:br w:type="page"/>
      </w:r>
    </w:p>
    <w:bookmarkEnd w:id="4"/>
    <w:p w14:paraId="431D48C5" w14:textId="1BF073AF" w:rsidR="00A92580" w:rsidRDefault="00EF43FE" w:rsidP="008A7E76">
      <w:pPr>
        <w:pStyle w:val="Title"/>
        <w:rPr>
          <w:lang w:val="fr-CA"/>
        </w:rPr>
      </w:pPr>
      <w:r>
        <w:rPr>
          <w:noProof/>
          <w:lang w:val="fr-CA"/>
        </w:rPr>
        <w:lastRenderedPageBreak/>
        <mc:AlternateContent>
          <mc:Choice Requires="wpg">
            <w:drawing>
              <wp:anchor distT="0" distB="0" distL="114300" distR="114300" simplePos="0" relativeHeight="251664387" behindDoc="0" locked="0" layoutInCell="1" allowOverlap="1" wp14:anchorId="7292B552" wp14:editId="18EED3D8">
                <wp:simplePos x="0" y="0"/>
                <wp:positionH relativeFrom="margin">
                  <wp:align>center</wp:align>
                </wp:positionH>
                <wp:positionV relativeFrom="paragraph">
                  <wp:posOffset>17145</wp:posOffset>
                </wp:positionV>
                <wp:extent cx="6941820" cy="693420"/>
                <wp:effectExtent l="38100" t="38100" r="87630" b="87630"/>
                <wp:wrapNone/>
                <wp:docPr id="2045152757" name="Groupe 11"/>
                <wp:cNvGraphicFramePr/>
                <a:graphic xmlns:a="http://schemas.openxmlformats.org/drawingml/2006/main">
                  <a:graphicData uri="http://schemas.microsoft.com/office/word/2010/wordprocessingGroup">
                    <wpg:wgp>
                      <wpg:cNvGrpSpPr/>
                      <wpg:grpSpPr>
                        <a:xfrm>
                          <a:off x="0" y="0"/>
                          <a:ext cx="6941820" cy="693420"/>
                          <a:chOff x="0" y="0"/>
                          <a:chExt cx="6941820" cy="693420"/>
                        </a:xfrm>
                      </wpg:grpSpPr>
                      <wps:wsp>
                        <wps:cNvPr id="1554699478" name="Rectangle 1"/>
                        <wps:cNvSpPr/>
                        <wps:spPr>
                          <a:xfrm>
                            <a:off x="0" y="0"/>
                            <a:ext cx="6941820" cy="693420"/>
                          </a:xfrm>
                          <a:prstGeom prst="rect">
                            <a:avLst/>
                          </a:prstGeom>
                          <a:solidFill>
                            <a:schemeClr val="accent6">
                              <a:lumMod val="60000"/>
                              <a:lumOff val="40000"/>
                            </a:schemeClr>
                          </a:solidFill>
                          <a:ln>
                            <a:noFill/>
                          </a:ln>
                          <a:effectLst>
                            <a:outerShdw blurRad="50800" dist="38100" dir="2700000" algn="tl" rotWithShape="0">
                              <a:schemeClr val="bg1">
                                <a:lumMod val="75000"/>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643E22A" w14:textId="0246B349" w:rsidR="00A92580" w:rsidRPr="00D208A7" w:rsidRDefault="00D51607" w:rsidP="00D51607">
                              <w:pPr>
                                <w:rPr>
                                  <w:color w:val="FFFFFF" w:themeColor="background1"/>
                                  <w:sz w:val="17"/>
                                  <w:szCs w:val="17"/>
                                  <w:lang w:val="fr-CA"/>
                                  <w14:shadow w14:blurRad="50800" w14:dist="50800" w14:dir="5400000" w14:sx="0" w14:sy="0" w14:kx="0" w14:ky="0" w14:algn="ctr">
                                    <w14:schemeClr w14:val="bg1">
                                      <w14:alpha w14:val="52000"/>
                                      <w14:lumMod w14:val="50000"/>
                                    </w14:schemeClr>
                                  </w14:shadow>
                                </w:rPr>
                              </w:pPr>
                              <w:r w:rsidRPr="00D208A7">
                                <w:rPr>
                                  <w:b/>
                                  <w:bCs/>
                                  <w:color w:val="FFFFFF" w:themeColor="background1"/>
                                  <w:lang w:val="fr-CA"/>
                                  <w14:shadow w14:blurRad="50800" w14:dist="50800" w14:dir="5400000" w14:sx="0" w14:sy="0" w14:kx="0" w14:ky="0" w14:algn="ctr">
                                    <w14:schemeClr w14:val="bg1">
                                      <w14:alpha w14:val="52000"/>
                                      <w14:lumMod w14:val="50000"/>
                                    </w14:schemeClr>
                                  </w14:shadow>
                                </w:rPr>
                                <w:t>Instructions :</w:t>
                              </w:r>
                              <w:r w:rsidR="00A92580" w:rsidRPr="00D208A7">
                                <w:rPr>
                                  <w:color w:val="FFFFFF" w:themeColor="background1"/>
                                  <w:lang w:val="fr-CA"/>
                                  <w14:shadow w14:blurRad="50800" w14:dist="50800" w14:dir="5400000" w14:sx="0" w14:sy="0" w14:kx="0" w14:ky="0" w14:algn="ctr">
                                    <w14:schemeClr w14:val="bg1">
                                      <w14:alpha w14:val="52000"/>
                                      <w14:lumMod w14:val="50000"/>
                                    </w14:schemeClr>
                                  </w14:shadow>
                                </w:rPr>
                                <w:t xml:space="preserve"> </w:t>
                              </w:r>
                              <w:r w:rsidR="00BC52D3" w:rsidRPr="00D208A7">
                                <w:rPr>
                                  <w:color w:val="FFFFFF" w:themeColor="background1"/>
                                  <w:lang w:val="fr-CA"/>
                                  <w14:shadow w14:blurRad="50800" w14:dist="50800" w14:dir="5400000" w14:sx="0" w14:sy="0" w14:kx="0" w14:ky="0" w14:algn="ctr">
                                    <w14:schemeClr w14:val="bg1">
                                      <w14:alpha w14:val="52000"/>
                                      <w14:lumMod w14:val="50000"/>
                                    </w14:schemeClr>
                                  </w14:shadow>
                                </w:rPr>
                                <w:br/>
                              </w:r>
                              <w:r w:rsidR="000416BB"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Nous avons ajouté </w:t>
                              </w:r>
                              <w:r w:rsidR="00BC52D3"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plusieurs clauses </w:t>
                              </w:r>
                              <w:r w:rsidR="000416BB"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pour </w:t>
                              </w:r>
                              <w:r w:rsidR="00BC52D3"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rédiger </w:t>
                              </w:r>
                              <w:r w:rsidR="00443DB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votre politique rapidement. </w:t>
                              </w:r>
                              <w:r w:rsidR="003E35F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Dans la politique ci-dessous, s</w:t>
                              </w:r>
                              <w:r w:rsidR="00443DB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upprimez</w:t>
                              </w:r>
                              <w:r w:rsidR="005D4652"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w:t>
                              </w:r>
                              <w:r w:rsidR="00443DB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celles</w:t>
                              </w:r>
                              <w:r w:rsidR="005C3874"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qui ne s’appliquent pas </w:t>
                              </w:r>
                              <w:r w:rsidR="00443DB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ainsi que cet encadré</w:t>
                              </w:r>
                              <w:r w:rsidR="005C3874"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w:t>
                              </w:r>
                              <w:r w:rsidR="000416BB"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Ajoutez les </w:t>
                              </w:r>
                              <w:r w:rsidR="003E35F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clauses</w:t>
                              </w:r>
                              <w:r w:rsidR="000416BB"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spécifiques à votre organisation.</w:t>
                              </w:r>
                              <w:r w:rsidR="00261689" w:rsidRPr="00D208A7">
                                <w:rPr>
                                  <w:noProof/>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w:t>
                              </w:r>
                            </w:p>
                          </w:txbxContent>
                        </wps:txbx>
                        <wps:bodyPr rot="0" spcFirstLastPara="0" vertOverflow="overflow" horzOverflow="overflow" vert="horz" wrap="square" lIns="720000" tIns="72000" rIns="91440" bIns="72000" numCol="1" spcCol="0" rtlCol="0" fromWordArt="0" anchor="ctr" anchorCtr="0" forceAA="0" compatLnSpc="1">
                          <a:prstTxWarp prst="textNoShape">
                            <a:avLst/>
                          </a:prstTxWarp>
                          <a:noAutofit/>
                        </wps:bodyPr>
                      </wps:wsp>
                      <pic:pic xmlns:pic="http://schemas.openxmlformats.org/drawingml/2006/picture">
                        <pic:nvPicPr>
                          <pic:cNvPr id="1021042776" name="Image 6" descr="Une image contenant Graphique, croquis, symbole, clipart&#10;&#10;Description générée automatiquement"/>
                          <pic:cNvPicPr>
                            <a:picLocks noChangeAspect="1"/>
                          </pic:cNvPicPr>
                        </pic:nvPicPr>
                        <pic:blipFill>
                          <a:blip r:embed="rId19"/>
                          <a:stretch>
                            <a:fillRect/>
                          </a:stretch>
                        </pic:blipFill>
                        <pic:spPr>
                          <a:xfrm>
                            <a:off x="60960" y="60960"/>
                            <a:ext cx="563880" cy="563880"/>
                          </a:xfrm>
                          <a:prstGeom prst="rect">
                            <a:avLst/>
                          </a:prstGeom>
                        </pic:spPr>
                      </pic:pic>
                    </wpg:wgp>
                  </a:graphicData>
                </a:graphic>
              </wp:anchor>
            </w:drawing>
          </mc:Choice>
          <mc:Fallback>
            <w:pict>
              <v:group w14:anchorId="7292B552" id="Groupe 11" o:spid="_x0000_s1035" style="position:absolute;margin-left:0;margin-top:1.35pt;width:546.6pt;height:54.6pt;z-index:251664387;mso-position-horizontal:center;mso-position-horizontal-relative:margin" coordsize="69418,69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">
                <v:rect id="_x0000_s1036" style="position:absolute;width:69418;height:69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" fillcolor="#a7b3b5 [1945]" stroked="f" strokeweight="1pt">
                  <v:shadow on="t" color="#bfbfbf [2412]" opacity="26214f" origin="-.5,-.5" offset=".74836mm,.74836mm"/>
                  <v:textbox inset="20mm,2mm,,2mm">
                    <w:txbxContent>
                      <w:p w14:paraId="6643E22A" w14:textId="0246B349" w:rsidR="00A92580" w:rsidRPr="00D208A7" w:rsidRDefault="00D51607" w:rsidP="00D51607">
                        <w:pPr>
                          <w:rPr>
                            <w:color w:val="FFFFFF" w:themeColor="background1"/>
                            <w:sz w:val="17"/>
                            <w:szCs w:val="17"/>
                            <w:lang w:val="fr-CA"/>
                            <w14:shadow w14:blurRad="50800" w14:dist="50800" w14:dir="5400000" w14:sx="0" w14:sy="0" w14:kx="0" w14:ky="0" w14:algn="ctr">
                              <w14:schemeClr w14:val="bg1">
                                <w14:alpha w14:val="52000"/>
                                <w14:lumMod w14:val="50000"/>
                              </w14:schemeClr>
                            </w14:shadow>
                          </w:rPr>
                        </w:pPr>
                        <w:r w:rsidRPr="00D208A7">
                          <w:rPr>
                            <w:b/>
                            <w:bCs/>
                            <w:color w:val="FFFFFF" w:themeColor="background1"/>
                            <w:lang w:val="fr-CA"/>
                            <w14:shadow w14:blurRad="50800" w14:dist="50800" w14:dir="5400000" w14:sx="0" w14:sy="0" w14:kx="0" w14:ky="0" w14:algn="ctr">
                              <w14:schemeClr w14:val="bg1">
                                <w14:alpha w14:val="52000"/>
                                <w14:lumMod w14:val="50000"/>
                              </w14:schemeClr>
                            </w14:shadow>
                          </w:rPr>
                          <w:t>Instructions :</w:t>
                        </w:r>
                        <w:r w:rsidR="00A92580" w:rsidRPr="00D208A7">
                          <w:rPr>
                            <w:color w:val="FFFFFF" w:themeColor="background1"/>
                            <w:lang w:val="fr-CA"/>
                            <w14:shadow w14:blurRad="50800" w14:dist="50800" w14:dir="5400000" w14:sx="0" w14:sy="0" w14:kx="0" w14:ky="0" w14:algn="ctr">
                              <w14:schemeClr w14:val="bg1">
                                <w14:alpha w14:val="52000"/>
                                <w14:lumMod w14:val="50000"/>
                              </w14:schemeClr>
                            </w14:shadow>
                          </w:rPr>
                          <w:t xml:space="preserve"> </w:t>
                        </w:r>
                        <w:r w:rsidR="00BC52D3" w:rsidRPr="00D208A7">
                          <w:rPr>
                            <w:color w:val="FFFFFF" w:themeColor="background1"/>
                            <w:lang w:val="fr-CA"/>
                            <w14:shadow w14:blurRad="50800" w14:dist="50800" w14:dir="5400000" w14:sx="0" w14:sy="0" w14:kx="0" w14:ky="0" w14:algn="ctr">
                              <w14:schemeClr w14:val="bg1">
                                <w14:alpha w14:val="52000"/>
                                <w14:lumMod w14:val="50000"/>
                              </w14:schemeClr>
                            </w14:shadow>
                          </w:rPr>
                          <w:br/>
                        </w:r>
                        <w:r w:rsidR="000416BB"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Nous avons ajouté </w:t>
                        </w:r>
                        <w:r w:rsidR="00BC52D3"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plusieurs clauses </w:t>
                        </w:r>
                        <w:r w:rsidR="000416BB"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pour </w:t>
                        </w:r>
                        <w:r w:rsidR="00BC52D3"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rédiger </w:t>
                        </w:r>
                        <w:r w:rsidR="00443DB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votre politique rapidement. </w:t>
                        </w:r>
                        <w:r w:rsidR="003E35F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Dans la politique ci-dessous, s</w:t>
                        </w:r>
                        <w:r w:rsidR="00443DB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upprimez</w:t>
                        </w:r>
                        <w:r w:rsidR="005D4652"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w:t>
                        </w:r>
                        <w:r w:rsidR="00443DB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celles</w:t>
                        </w:r>
                        <w:r w:rsidR="005C3874"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qui ne s’appliquent pas </w:t>
                        </w:r>
                        <w:r w:rsidR="00443DB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ainsi que cet encadré</w:t>
                        </w:r>
                        <w:r w:rsidR="005C3874"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w:t>
                        </w:r>
                        <w:r w:rsidR="000416BB"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Ajoutez les </w:t>
                        </w:r>
                        <w:r w:rsidR="003E35F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clauses</w:t>
                        </w:r>
                        <w:r w:rsidR="000416BB"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spécifiques à votre organisation.</w:t>
                        </w:r>
                        <w:r w:rsidR="00261689" w:rsidRPr="00D208A7">
                          <w:rPr>
                            <w:noProof/>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37" type="#_x0000_t75" alt="Une image contenant Graphique, croquis, symbole, clipart&#10;&#10;Description générée automatiquement" style="position:absolute;left:609;top:609;width:5639;height:56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">
                  <v:imagedata r:id="rId20" o:title="Une image contenant Graphique, croquis, symbole, clipart&#10;&#10;Description générée automatiquement"/>
                </v:shape>
                <w10:wrap anchorx="margin"/>
              </v:group>
            </w:pict>
          </mc:Fallback>
        </mc:AlternateContent>
      </w:r>
    </w:p>
    <w:p w14:paraId="3B220BC8" w14:textId="6BE56693" w:rsidR="00443DBF" w:rsidRDefault="00443DBF" w:rsidP="008A7E76">
      <w:pPr>
        <w:pStyle w:val="Title"/>
        <w:rPr>
          <w:lang w:val="fr-CA"/>
        </w:rPr>
      </w:pPr>
    </w:p>
    <w:p w14:paraId="0ADD43E4" w14:textId="77777777" w:rsidR="00DF310E" w:rsidRDefault="00DF310E" w:rsidP="00440E86">
      <w:pPr>
        <w:pStyle w:val="Title"/>
        <w:rPr>
          <w:lang w:val="fr-CA"/>
        </w:rPr>
      </w:pPr>
    </w:p>
    <w:p w14:paraId="51A6A506" w14:textId="510F8478" w:rsidR="008A7E76" w:rsidRPr="008A7E76" w:rsidRDefault="00960814" w:rsidP="00440E86">
      <w:pPr>
        <w:pStyle w:val="Title"/>
        <w:rPr>
          <w:lang w:val="fr-CA"/>
        </w:rPr>
      </w:pPr>
      <w:r w:rsidRPr="008A7E76">
        <w:rPr>
          <w:lang w:val="fr-CA"/>
        </w:rPr>
        <w:t>Politique</w:t>
      </w:r>
      <w:r w:rsidR="008A7E76" w:rsidRPr="008A7E76">
        <w:rPr>
          <w:lang w:val="fr-CA"/>
        </w:rPr>
        <w:t xml:space="preserve"> d’aménagement du temps de travail</w:t>
      </w:r>
    </w:p>
    <w:p w14:paraId="6BE8DC5E" w14:textId="557E4128" w:rsidR="008A7E76" w:rsidRDefault="00080B47" w:rsidP="00080B47">
      <w:pPr>
        <w:pStyle w:val="Heading1"/>
        <w:rPr>
          <w:lang w:val="fr-CA"/>
        </w:rPr>
      </w:pPr>
      <w:r w:rsidRPr="00B42EFA">
        <w:rPr>
          <w:lang w:val="fr-CA"/>
        </w:rPr>
        <w:t>Objectif</w:t>
      </w:r>
    </w:p>
    <w:p w14:paraId="02FD9C94" w14:textId="56B68E8E" w:rsidR="00080B47" w:rsidRDefault="00E641F4" w:rsidP="008A7E76">
      <w:pPr>
        <w:rPr>
          <w:lang w:val="fr-CA"/>
        </w:rPr>
      </w:pPr>
      <w:r w:rsidRPr="00E641F4">
        <w:rPr>
          <w:lang w:val="fr-CA"/>
        </w:rPr>
        <w:t xml:space="preserve">Chez </w:t>
      </w:r>
      <w:r>
        <w:rPr>
          <w:lang w:val="fr-CA"/>
        </w:rPr>
        <w:t>InnovRH</w:t>
      </w:r>
      <w:r w:rsidRPr="00E641F4">
        <w:rPr>
          <w:lang w:val="fr-CA"/>
        </w:rPr>
        <w:t>, nous croyons que l'équilibre entre vie professionnelle et vie personnelle est essentiel. En offrant des horaires flexibles, nous souhaitons améliorer votre qualité de vie et vous permettre de travailler de manière plus autonome et épanouissante. Cette politique vise à vous soutenir et à vous valoriser tout en maintenant un haut niveau de productivité et de satisfaction au travail.</w:t>
      </w:r>
    </w:p>
    <w:p w14:paraId="21ADB52D" w14:textId="7A8FEBD0" w:rsidR="00CB4D9A" w:rsidRPr="00CB4D9A" w:rsidRDefault="00CB4D9A" w:rsidP="008A7E76">
      <w:pPr>
        <w:rPr>
          <w:i/>
          <w:iCs/>
          <w:color w:val="A6A6A6" w:themeColor="background1" w:themeShade="A6"/>
          <w:lang w:val="fr-CA"/>
        </w:rPr>
      </w:pPr>
      <w:r>
        <w:rPr>
          <w:i/>
          <w:iCs/>
          <w:noProof/>
          <w:color w:val="FFFFFF" w:themeColor="background1"/>
          <w:lang w:val="fr-CA"/>
        </w:rPr>
        <w:drawing>
          <wp:inline distT="0" distB="0" distL="0" distR="0" wp14:anchorId="4E2D2896" wp14:editId="7CD7C9C1">
            <wp:extent cx="180975" cy="180975"/>
            <wp:effectExtent l="0" t="0" r="9525" b="9525"/>
            <wp:docPr id="1047389968" name="Graphique 4" descr="Ampoule et engrenag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89968" name="Graphique 1047389968" descr="Ampoule et engrenage contour"/>
                    <pic:cNvPicPr/>
                  </pic:nvPicPr>
                  <pic:blipFill>
                    <a:blip r:embed="rId21">
                      <a:extLst>
                        <a:ext uri="{96DAC541-7B7A-43D3-8B79-37D633B846F1}">
                          <asvg:svgBlip xmlns:asvg="http://schemas.microsoft.com/office/drawing/2016/SVG/main" r:embed="rId22"/>
                        </a:ext>
                      </a:extLst>
                    </a:blip>
                    <a:stretch>
                      <a:fillRect/>
                    </a:stretch>
                  </pic:blipFill>
                  <pic:spPr>
                    <a:xfrm>
                      <a:off x="0" y="0"/>
                      <a:ext cx="180975" cy="180975"/>
                    </a:xfrm>
                    <a:prstGeom prst="rect">
                      <a:avLst/>
                    </a:prstGeom>
                  </pic:spPr>
                </pic:pic>
              </a:graphicData>
            </a:graphic>
          </wp:inline>
        </w:drawing>
      </w:r>
      <w:r>
        <w:rPr>
          <w:i/>
          <w:iCs/>
          <w:color w:val="A6A6A6" w:themeColor="background1" w:themeShade="A6"/>
          <w:lang w:val="fr-CA"/>
        </w:rPr>
        <w:t xml:space="preserve"> </w:t>
      </w:r>
      <w:r w:rsidRPr="00947833">
        <w:rPr>
          <w:i/>
          <w:iCs/>
          <w:color w:val="7F7F7F" w:themeColor="text1" w:themeTint="80"/>
          <w:sz w:val="20"/>
          <w:szCs w:val="18"/>
          <w:lang w:val="fr-CA"/>
        </w:rPr>
        <w:t xml:space="preserve">Gestion équitable des horaires, se distinguer comme employeur de choix, favoriser la conciliation vie personnelle-professionnelle, favoriser un retour progressif au travail après un congé de maladie ou parental, offrir plus de flexibilité, gestion des départs progressifs à la retraite, etc.  </w:t>
      </w:r>
    </w:p>
    <w:p w14:paraId="6DEDA873" w14:textId="1E7DB447" w:rsidR="001B31F0" w:rsidRDefault="00EF43FE" w:rsidP="00EF43FE">
      <w:pPr>
        <w:pStyle w:val="Heading1"/>
        <w:rPr>
          <w:lang w:val="fr-CA"/>
        </w:rPr>
      </w:pPr>
      <w:r>
        <w:rPr>
          <w:noProof/>
          <w:lang w:val="fr-CA"/>
        </w:rPr>
        <mc:AlternateContent>
          <mc:Choice Requires="wpg">
            <w:drawing>
              <wp:anchor distT="0" distB="0" distL="114300" distR="114300" simplePos="0" relativeHeight="251668483" behindDoc="0" locked="0" layoutInCell="1" allowOverlap="1" wp14:anchorId="4214DAB6" wp14:editId="7F748D99">
                <wp:simplePos x="0" y="0"/>
                <wp:positionH relativeFrom="margin">
                  <wp:align>center</wp:align>
                </wp:positionH>
                <wp:positionV relativeFrom="paragraph">
                  <wp:posOffset>602615</wp:posOffset>
                </wp:positionV>
                <wp:extent cx="6696075" cy="895350"/>
                <wp:effectExtent l="0" t="0" r="9525" b="0"/>
                <wp:wrapNone/>
                <wp:docPr id="1846187644" name="Groupe 10"/>
                <wp:cNvGraphicFramePr/>
                <a:graphic xmlns:a="http://schemas.openxmlformats.org/drawingml/2006/main">
                  <a:graphicData uri="http://schemas.microsoft.com/office/word/2010/wordprocessingGroup">
                    <wpg:wgp>
                      <wpg:cNvGrpSpPr/>
                      <wpg:grpSpPr>
                        <a:xfrm>
                          <a:off x="0" y="0"/>
                          <a:ext cx="6696075" cy="895350"/>
                          <a:chOff x="0" y="0"/>
                          <a:chExt cx="7132422" cy="895816"/>
                        </a:xfrm>
                      </wpg:grpSpPr>
                      <wps:wsp>
                        <wps:cNvPr id="1029102350" name="Rectangle : coins arrondis 8"/>
                        <wps:cNvSpPr/>
                        <wps:spPr>
                          <a:xfrm>
                            <a:off x="243840" y="0"/>
                            <a:ext cx="6888582" cy="895816"/>
                          </a:xfrm>
                          <a:prstGeom prst="roundRect">
                            <a:avLst/>
                          </a:prstGeom>
                          <a:solidFill>
                            <a:schemeClr val="accent1">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9304AED" w14:textId="293DE3C1" w:rsidR="00A916F3" w:rsidRPr="00BF32FB" w:rsidRDefault="00CC733E" w:rsidP="00BF32FB">
                              <w:pPr>
                                <w:rPr>
                                  <w:color w:val="292733" w:themeColor="text2" w:themeShade="BF"/>
                                  <w:lang w:val="fr-CA"/>
                                </w:rPr>
                              </w:pPr>
                              <w:r>
                                <w:rPr>
                                  <w:color w:val="292733" w:themeColor="text2" w:themeShade="BF"/>
                                  <w:lang w:val="fr-CA"/>
                                </w:rPr>
                                <w:t>Choisissez les politiques appl</w:t>
                              </w:r>
                              <w:r w:rsidR="00694314">
                                <w:rPr>
                                  <w:color w:val="292733" w:themeColor="text2" w:themeShade="BF"/>
                                  <w:lang w:val="fr-CA"/>
                                </w:rPr>
                                <w:t>icables</w:t>
                              </w:r>
                              <w:r w:rsidR="00441872">
                                <w:rPr>
                                  <w:color w:val="292733" w:themeColor="text2" w:themeShade="BF"/>
                                  <w:lang w:val="fr-CA"/>
                                </w:rPr>
                                <w:t xml:space="preserve"> à votre organisation</w:t>
                              </w:r>
                              <w:r w:rsidR="00001248">
                                <w:rPr>
                                  <w:color w:val="292733" w:themeColor="text2" w:themeShade="BF"/>
                                  <w:lang w:val="fr-CA"/>
                                </w:rPr>
                                <w:t>, adaptez-les</w:t>
                              </w:r>
                              <w:r w:rsidR="00441872">
                                <w:rPr>
                                  <w:color w:val="292733" w:themeColor="text2" w:themeShade="BF"/>
                                  <w:lang w:val="fr-CA"/>
                                </w:rPr>
                                <w:t xml:space="preserve"> et supprimez les autres. </w:t>
                              </w:r>
                              <w:r w:rsidR="002E020E">
                                <w:rPr>
                                  <w:color w:val="292733" w:themeColor="text2" w:themeShade="BF"/>
                                  <w:lang w:val="fr-CA"/>
                                </w:rPr>
                                <w:t xml:space="preserve"> </w:t>
                              </w:r>
                              <w:r w:rsidR="00840F9B" w:rsidRPr="00840F9B">
                                <w:rPr>
                                  <w:color w:val="292733" w:themeColor="text2" w:themeShade="BF"/>
                                  <w:lang w:val="fr-CA"/>
                                </w:rPr>
                                <w:t>Quelle est la définition d’un horaire flexible au sein de votre organisation? Y a-t-il plusieurs formes d’horaires flexibles qui seront autorisées?</w:t>
                              </w:r>
                            </w:p>
                          </w:txbxContent>
                        </wps:txbx>
                        <wps:bodyPr rot="0" spcFirstLastPara="0" vertOverflow="overflow" horzOverflow="overflow" vert="horz" wrap="square" lIns="324000" tIns="45720" rIns="91440" bIns="45720" numCol="1" spcCol="0" rtlCol="0" fromWordArt="0" anchor="ctr" anchorCtr="0" forceAA="0" compatLnSpc="1">
                          <a:prstTxWarp prst="textNoShape">
                            <a:avLst/>
                          </a:prstTxWarp>
                          <a:noAutofit/>
                        </wps:bodyPr>
                      </wps:wsp>
                      <pic:pic xmlns:pic="http://schemas.openxmlformats.org/drawingml/2006/picture">
                        <pic:nvPicPr>
                          <pic:cNvPr id="982274433" name="Image 9" descr="Une image contenant Graphique, symbole, jaune, cercle&#10;&#10;Description générée automatiquement"/>
                          <pic:cNvPicPr>
                            <a:picLocks noChangeAspect="1"/>
                          </pic:cNvPicPr>
                        </pic:nvPicPr>
                        <pic:blipFill>
                          <a:blip r:embed="rId23"/>
                          <a:stretch>
                            <a:fillRect/>
                          </a:stretch>
                        </pic:blipFill>
                        <pic:spPr>
                          <a:xfrm>
                            <a:off x="0" y="22860"/>
                            <a:ext cx="495300" cy="495300"/>
                          </a:xfrm>
                          <a:prstGeom prst="rect">
                            <a:avLst/>
                          </a:prstGeom>
                          <a:noFill/>
                        </pic:spPr>
                      </pic:pic>
                    </wpg:wgp>
                  </a:graphicData>
                </a:graphic>
                <wp14:sizeRelH relativeFrom="margin">
                  <wp14:pctWidth>0</wp14:pctWidth>
                </wp14:sizeRelH>
              </wp:anchor>
            </w:drawing>
          </mc:Choice>
          <mc:Fallback>
            <w:pict>
              <v:group w14:anchorId="4214DAB6" id="Groupe 10" o:spid="_x0000_s1038" style="position:absolute;margin-left:0;margin-top:47.45pt;width:527.25pt;height:70.5pt;z-index:251668483;mso-position-horizontal:center;mso-position-horizontal-relative:margin;mso-width-relative:margin" coordsize="71324,89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">
                <v:roundrect id="_x0000_s1039" style="position:absolute;left:2438;width:68886;height:895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" fillcolor="#eee6f3 [660]" stroked="f" strokeweight="1pt">
                  <v:stroke joinstyle="miter"/>
                  <v:textbox inset="9mm">
                    <w:txbxContent>
                      <w:p w14:paraId="19304AED" w14:textId="293DE3C1" w:rsidR="00A916F3" w:rsidRPr="00BF32FB" w:rsidRDefault="00CC733E" w:rsidP="00BF32FB">
                        <w:pPr>
                          <w:rPr>
                            <w:color w:val="292733" w:themeColor="text2" w:themeShade="BF"/>
                            <w:lang w:val="fr-CA"/>
                          </w:rPr>
                        </w:pPr>
                        <w:r>
                          <w:rPr>
                            <w:color w:val="292733" w:themeColor="text2" w:themeShade="BF"/>
                            <w:lang w:val="fr-CA"/>
                          </w:rPr>
                          <w:t>Choisissez les politiques appl</w:t>
                        </w:r>
                        <w:r w:rsidR="00694314">
                          <w:rPr>
                            <w:color w:val="292733" w:themeColor="text2" w:themeShade="BF"/>
                            <w:lang w:val="fr-CA"/>
                          </w:rPr>
                          <w:t>icables</w:t>
                        </w:r>
                        <w:r w:rsidR="00441872">
                          <w:rPr>
                            <w:color w:val="292733" w:themeColor="text2" w:themeShade="BF"/>
                            <w:lang w:val="fr-CA"/>
                          </w:rPr>
                          <w:t xml:space="preserve"> à votre organisation</w:t>
                        </w:r>
                        <w:r w:rsidR="00001248">
                          <w:rPr>
                            <w:color w:val="292733" w:themeColor="text2" w:themeShade="BF"/>
                            <w:lang w:val="fr-CA"/>
                          </w:rPr>
                          <w:t>, adaptez-les</w:t>
                        </w:r>
                        <w:r w:rsidR="00441872">
                          <w:rPr>
                            <w:color w:val="292733" w:themeColor="text2" w:themeShade="BF"/>
                            <w:lang w:val="fr-CA"/>
                          </w:rPr>
                          <w:t xml:space="preserve"> et supprimez les autres. </w:t>
                        </w:r>
                        <w:r w:rsidR="002E020E">
                          <w:rPr>
                            <w:color w:val="292733" w:themeColor="text2" w:themeShade="BF"/>
                            <w:lang w:val="fr-CA"/>
                          </w:rPr>
                          <w:t xml:space="preserve"> </w:t>
                        </w:r>
                        <w:r w:rsidR="00840F9B" w:rsidRPr="00840F9B">
                          <w:rPr>
                            <w:color w:val="292733" w:themeColor="text2" w:themeShade="BF"/>
                            <w:lang w:val="fr-CA"/>
                          </w:rPr>
                          <w:t>Quelle est la définition d’un horaire flexible au sein de votre organisation? Y a-t-il plusieurs formes d’horaires flexibles qui seront autorisées?</w:t>
                        </w:r>
                      </w:p>
                    </w:txbxContent>
                  </v:textbox>
                </v:roundrect>
                <v:shape id="Image 9" o:spid="_x0000_s1040" type="#_x0000_t75" alt="Une image contenant Graphique, symbole, jaune, cercle&#10;&#10;Description générée automatiquement" style="position:absolute;top:228;width:4953;height:49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">
                  <v:imagedata r:id="rId24" o:title="Une image contenant Graphique, symbole, jaune, cercle&#10;&#10;Description générée automatiquement"/>
                </v:shape>
                <w10:wrap anchorx="margin"/>
              </v:group>
            </w:pict>
          </mc:Fallback>
        </mc:AlternateContent>
      </w:r>
      <w:r w:rsidR="001B31F0">
        <w:rPr>
          <w:lang w:val="fr-CA"/>
        </w:rPr>
        <w:t>Horaires flexibles</w:t>
      </w:r>
    </w:p>
    <w:p w14:paraId="347153ED" w14:textId="4AF57E9A" w:rsidR="00D03B8B" w:rsidRDefault="00D03B8B" w:rsidP="001B31F0">
      <w:pPr>
        <w:rPr>
          <w:lang w:val="fr-CA"/>
        </w:rPr>
      </w:pPr>
    </w:p>
    <w:p w14:paraId="6BF77232" w14:textId="0D84FE87" w:rsidR="00D03B8B" w:rsidRDefault="00D03B8B" w:rsidP="001B31F0">
      <w:pPr>
        <w:rPr>
          <w:lang w:val="fr-CA"/>
        </w:rPr>
      </w:pPr>
    </w:p>
    <w:p w14:paraId="08A4886B" w14:textId="2CD9EF5E" w:rsidR="00D61F3B" w:rsidRPr="00D61F3B" w:rsidRDefault="00D61F3B" w:rsidP="00BF32FB">
      <w:pPr>
        <w:pStyle w:val="Heading3"/>
        <w:rPr>
          <w:lang w:val="fr-CA"/>
        </w:rPr>
      </w:pPr>
      <w:bookmarkStart w:id="5" w:name="_Toc168564100"/>
    </w:p>
    <w:p w14:paraId="62263FA1" w14:textId="77777777" w:rsidR="00484AE2" w:rsidRDefault="00484AE2" w:rsidP="00D61F3B">
      <w:pPr>
        <w:rPr>
          <w:lang w:val="fr-CA"/>
        </w:rPr>
      </w:pPr>
    </w:p>
    <w:p w14:paraId="4C01D975" w14:textId="702A58B8" w:rsidR="009004E4" w:rsidRPr="009004E4" w:rsidRDefault="009004E4" w:rsidP="00D96FF1">
      <w:pPr>
        <w:pStyle w:val="ListParagraph"/>
        <w:numPr>
          <w:ilvl w:val="0"/>
          <w:numId w:val="7"/>
        </w:numPr>
        <w:ind w:left="714" w:hanging="357"/>
        <w:contextualSpacing w:val="0"/>
        <w:rPr>
          <w:lang w:val="fr-CA"/>
        </w:rPr>
      </w:pPr>
      <w:r w:rsidRPr="009004E4">
        <w:rPr>
          <w:b/>
          <w:bCs/>
          <w:lang w:val="fr-CA"/>
        </w:rPr>
        <w:t>Horaires variables</w:t>
      </w:r>
      <w:r w:rsidRPr="009004E4">
        <w:rPr>
          <w:lang w:val="fr-CA"/>
        </w:rPr>
        <w:t xml:space="preserve"> : Vous pouvez choisir vos heures de début et de fin de journée, en respectant une plage horaire obligatoire (par exemple, de 10h à 15h). Cela vous permet de commencer votre journée plus tôt ou plus tard selon vos besoins personnels, tout en étant disponible pendant les heures de pointe de l'entreprise</w:t>
      </w:r>
      <w:r w:rsidR="00441872">
        <w:rPr>
          <w:lang w:val="fr-CA"/>
        </w:rPr>
        <w:t xml:space="preserve"> pour faciliter la collaboration entre les équipes</w:t>
      </w:r>
      <w:r w:rsidRPr="009004E4">
        <w:rPr>
          <w:lang w:val="fr-CA"/>
        </w:rPr>
        <w:t>.</w:t>
      </w:r>
    </w:p>
    <w:p w14:paraId="7E004115" w14:textId="789F71FB" w:rsidR="009004E4" w:rsidRPr="009004E4" w:rsidRDefault="009004E4" w:rsidP="00D96FF1">
      <w:pPr>
        <w:pStyle w:val="ListParagraph"/>
        <w:numPr>
          <w:ilvl w:val="0"/>
          <w:numId w:val="7"/>
        </w:numPr>
        <w:ind w:left="714" w:hanging="357"/>
        <w:contextualSpacing w:val="0"/>
        <w:rPr>
          <w:lang w:val="fr-CA"/>
        </w:rPr>
      </w:pPr>
      <w:r w:rsidRPr="009004E4">
        <w:rPr>
          <w:b/>
          <w:bCs/>
          <w:lang w:val="fr-CA"/>
        </w:rPr>
        <w:t>Télétravail</w:t>
      </w:r>
      <w:r w:rsidRPr="009004E4">
        <w:rPr>
          <w:lang w:val="fr-CA"/>
        </w:rPr>
        <w:t xml:space="preserve"> : Vous pouvez travailler à distance</w:t>
      </w:r>
      <w:r w:rsidR="00E92C75">
        <w:rPr>
          <w:lang w:val="fr-CA"/>
        </w:rPr>
        <w:t xml:space="preserve"> un maximum de</w:t>
      </w:r>
      <w:r w:rsidRPr="009004E4">
        <w:rPr>
          <w:lang w:val="fr-CA"/>
        </w:rPr>
        <w:t xml:space="preserve"> </w:t>
      </w:r>
      <w:r w:rsidR="00E92C75">
        <w:rPr>
          <w:lang w:val="fr-CA"/>
        </w:rPr>
        <w:t>2</w:t>
      </w:r>
      <w:r w:rsidRPr="009004E4">
        <w:rPr>
          <w:lang w:val="fr-CA"/>
        </w:rPr>
        <w:t xml:space="preserve"> jours </w:t>
      </w:r>
      <w:r w:rsidR="00E92C75">
        <w:rPr>
          <w:lang w:val="fr-CA"/>
        </w:rPr>
        <w:t xml:space="preserve">par </w:t>
      </w:r>
      <w:r w:rsidRPr="009004E4">
        <w:rPr>
          <w:lang w:val="fr-CA"/>
        </w:rPr>
        <w:t xml:space="preserve">semaine, en accord avec votre gestionnaire. Le télétravail peut être occasionnel ou régulier, en fonction de vos besoins et des exigences de votre poste. Vous devez disposer d'un </w:t>
      </w:r>
      <w:r w:rsidRPr="009004E4">
        <w:rPr>
          <w:lang w:val="fr-CA"/>
        </w:rPr>
        <w:lastRenderedPageBreak/>
        <w:t>environnement de travail approprié à domicile et être joignable durant les heures de travail convenues.</w:t>
      </w:r>
    </w:p>
    <w:p w14:paraId="6ACDABD3" w14:textId="436DC22B" w:rsidR="009004E4" w:rsidRPr="009004E4" w:rsidRDefault="009004E4" w:rsidP="00D96FF1">
      <w:pPr>
        <w:pStyle w:val="ListParagraph"/>
        <w:numPr>
          <w:ilvl w:val="0"/>
          <w:numId w:val="7"/>
        </w:numPr>
        <w:ind w:left="714" w:hanging="357"/>
        <w:contextualSpacing w:val="0"/>
        <w:rPr>
          <w:lang w:val="fr-CA"/>
        </w:rPr>
      </w:pPr>
      <w:r w:rsidRPr="009004E4">
        <w:rPr>
          <w:b/>
          <w:bCs/>
          <w:lang w:val="fr-CA"/>
        </w:rPr>
        <w:t>Semaine comprimée</w:t>
      </w:r>
      <w:r w:rsidRPr="009004E4">
        <w:rPr>
          <w:lang w:val="fr-CA"/>
        </w:rPr>
        <w:t xml:space="preserve"> : Vous pouvez travailler votre nombre d'heures hebdomadaires sur moins de jours (par exemple, quatre jours de travail au lieu de cinq). Cela vous permet de bénéficier d'un jour de congé supplémentaire chaque semaine, tout en respectant votre quota d'heures hebdomadaires.</w:t>
      </w:r>
    </w:p>
    <w:p w14:paraId="6F45BEC0" w14:textId="10F323FE" w:rsidR="009004E4" w:rsidRPr="009004E4" w:rsidRDefault="009004E4" w:rsidP="00D96FF1">
      <w:pPr>
        <w:pStyle w:val="ListParagraph"/>
        <w:numPr>
          <w:ilvl w:val="0"/>
          <w:numId w:val="7"/>
        </w:numPr>
        <w:ind w:left="714" w:hanging="357"/>
        <w:contextualSpacing w:val="0"/>
        <w:rPr>
          <w:lang w:val="fr-CA"/>
        </w:rPr>
      </w:pPr>
      <w:r w:rsidRPr="009004E4">
        <w:rPr>
          <w:b/>
          <w:bCs/>
          <w:lang w:val="fr-CA"/>
        </w:rPr>
        <w:t>Travail à temps partiel</w:t>
      </w:r>
      <w:r w:rsidRPr="009004E4">
        <w:rPr>
          <w:lang w:val="fr-CA"/>
        </w:rPr>
        <w:t xml:space="preserve"> : </w:t>
      </w:r>
      <w:r w:rsidR="00AF30A9">
        <w:rPr>
          <w:lang w:val="fr-CA"/>
        </w:rPr>
        <w:t>Avec l’accord de votre gestionnaire, v</w:t>
      </w:r>
      <w:r w:rsidRPr="009004E4">
        <w:rPr>
          <w:lang w:val="fr-CA"/>
        </w:rPr>
        <w:t>ous pouvez choisir de travailler à temps partiel pour une période déterminée ou indéterminée. Cette modalité est particulièrement utile si vous souhaitez réduire votre charge de travail pour des raisons personnelles ou familiales.</w:t>
      </w:r>
      <w:r w:rsidR="00AF30A9">
        <w:rPr>
          <w:lang w:val="fr-CA"/>
        </w:rPr>
        <w:t xml:space="preserve"> </w:t>
      </w:r>
    </w:p>
    <w:p w14:paraId="61B3CAC0" w14:textId="26F4B6C9" w:rsidR="009004E4" w:rsidRDefault="009004E4" w:rsidP="00D96FF1">
      <w:pPr>
        <w:pStyle w:val="ListParagraph"/>
        <w:numPr>
          <w:ilvl w:val="0"/>
          <w:numId w:val="7"/>
        </w:numPr>
        <w:ind w:left="714" w:hanging="357"/>
        <w:contextualSpacing w:val="0"/>
        <w:rPr>
          <w:lang w:val="fr-CA"/>
        </w:rPr>
      </w:pPr>
      <w:r w:rsidRPr="009004E4">
        <w:rPr>
          <w:b/>
          <w:bCs/>
          <w:lang w:val="fr-CA"/>
        </w:rPr>
        <w:t>Congés sans solde</w:t>
      </w:r>
      <w:r w:rsidRPr="009004E4">
        <w:rPr>
          <w:lang w:val="fr-CA"/>
        </w:rPr>
        <w:t xml:space="preserve"> : Vous pouvez prendre des congés non payés en plus de vos congés payés, sous réserve d'approbation. Cela vous offre une flexibilité supplémentaire pour gérer des situations personnelles exceptionnelles ou prolonger vos périodes de vacances.</w:t>
      </w:r>
    </w:p>
    <w:p w14:paraId="3E58BB03" w14:textId="246424AD" w:rsidR="00104649" w:rsidRPr="00104649" w:rsidRDefault="005E15FF" w:rsidP="00D96FF1">
      <w:pPr>
        <w:pStyle w:val="ListParagraph"/>
        <w:numPr>
          <w:ilvl w:val="0"/>
          <w:numId w:val="7"/>
        </w:numPr>
        <w:ind w:left="714" w:hanging="357"/>
        <w:contextualSpacing w:val="0"/>
        <w:rPr>
          <w:lang w:val="fr-CA"/>
        </w:rPr>
      </w:pPr>
      <w:r w:rsidRPr="005E15FF">
        <w:rPr>
          <w:b/>
          <w:bCs/>
          <w:lang w:val="fr-CA"/>
        </w:rPr>
        <w:t>Horaire irrégulier</w:t>
      </w:r>
      <w:r w:rsidRPr="005E15FF">
        <w:rPr>
          <w:lang w:val="fr-CA"/>
        </w:rPr>
        <w:t xml:space="preserve"> : Vous pouvez suivre un horaire personnalisé où vos heures de travail ne sont pas fixes d'un jour à l'autre, mais votre nombre total d'heures de travail et votre rémunération restent les mêmes. Cela vous permet de mieux gérer vos obligations personnelles tout en accomplissant vos responsabilités professionnelles.</w:t>
      </w:r>
      <w:r w:rsidR="009633D1">
        <w:rPr>
          <w:lang w:val="fr-CA"/>
        </w:rPr>
        <w:t xml:space="preserve"> </w:t>
      </w:r>
    </w:p>
    <w:p w14:paraId="77B7F4EE" w14:textId="3E5F345E" w:rsidR="005E15FF" w:rsidRDefault="005E15FF" w:rsidP="00D96FF1">
      <w:pPr>
        <w:pStyle w:val="ListParagraph"/>
        <w:numPr>
          <w:ilvl w:val="0"/>
          <w:numId w:val="7"/>
        </w:numPr>
        <w:ind w:left="714" w:hanging="357"/>
        <w:contextualSpacing w:val="0"/>
        <w:rPr>
          <w:lang w:val="fr-CA"/>
        </w:rPr>
      </w:pPr>
      <w:r w:rsidRPr="005E15FF">
        <w:rPr>
          <w:b/>
          <w:bCs/>
          <w:lang w:val="fr-CA"/>
        </w:rPr>
        <w:t>Partage d’emploi</w:t>
      </w:r>
      <w:r w:rsidRPr="005E15FF">
        <w:rPr>
          <w:lang w:val="fr-CA"/>
        </w:rPr>
        <w:t xml:space="preserve"> : Deux employés peuvent se partager les tâches d'un seul poste à temps plein. Dans ce cas, les heures de travail de chaque employé sont réduites, mais les responsabilités et les exigences du poste sont partagées. Cela permet à chacun de bénéficier de plus de temps libre tout en assurant la continuité des tâches essentielles.</w:t>
      </w:r>
    </w:p>
    <w:p w14:paraId="12D331C8" w14:textId="77777777" w:rsidR="00104649" w:rsidRDefault="00104649" w:rsidP="00104649">
      <w:pPr>
        <w:rPr>
          <w:lang w:val="fr-CA"/>
        </w:rPr>
      </w:pPr>
    </w:p>
    <w:p w14:paraId="0D5076E5" w14:textId="03BDF0C9" w:rsidR="00104649" w:rsidRDefault="00104649" w:rsidP="00104649">
      <w:pPr>
        <w:pStyle w:val="Heading1"/>
        <w:rPr>
          <w:lang w:val="fr-CA"/>
        </w:rPr>
      </w:pPr>
      <w:r>
        <w:rPr>
          <w:lang w:val="fr-CA"/>
        </w:rPr>
        <w:t>Période</w:t>
      </w:r>
      <w:r w:rsidR="00200C97">
        <w:rPr>
          <w:lang w:val="fr-CA"/>
        </w:rPr>
        <w:t xml:space="preserve"> d’application</w:t>
      </w:r>
    </w:p>
    <w:p w14:paraId="215803BD" w14:textId="1B58FDBE" w:rsidR="00EB3B6F" w:rsidRPr="00E515A0" w:rsidRDefault="00C84401" w:rsidP="00D96FF1">
      <w:pPr>
        <w:pStyle w:val="ListParagraph"/>
        <w:numPr>
          <w:ilvl w:val="0"/>
          <w:numId w:val="8"/>
        </w:numPr>
        <w:ind w:left="714" w:hanging="357"/>
        <w:contextualSpacing w:val="0"/>
        <w:rPr>
          <w:lang w:val="fr-CA"/>
        </w:rPr>
      </w:pPr>
      <w:r w:rsidRPr="00C84401">
        <w:rPr>
          <w:rStyle w:val="Strong"/>
          <w:lang w:val="fr-CA"/>
        </w:rPr>
        <w:t>Pro</w:t>
      </w:r>
      <w:r>
        <w:rPr>
          <w:rStyle w:val="Strong"/>
          <w:lang w:val="fr-CA"/>
        </w:rPr>
        <w:t>jet pilote</w:t>
      </w:r>
      <w:r w:rsidR="00EB3B6F" w:rsidRPr="00C84401">
        <w:rPr>
          <w:lang w:val="fr-CA"/>
        </w:rPr>
        <w:t xml:space="preserve"> : Cette politique d'aménagement d'horaires flexibles sera mise en place à titre expérimental pour une durée de six mois. </w:t>
      </w:r>
      <w:r w:rsidR="00EB3B6F" w:rsidRPr="00E515A0">
        <w:rPr>
          <w:lang w:val="fr-CA"/>
        </w:rPr>
        <w:t xml:space="preserve">À l'issue de cette période, </w:t>
      </w:r>
      <w:r w:rsidR="00AF3DF9">
        <w:rPr>
          <w:lang w:val="fr-CA"/>
        </w:rPr>
        <w:t>l</w:t>
      </w:r>
      <w:r w:rsidR="00E515A0" w:rsidRPr="00E515A0">
        <w:rPr>
          <w:lang w:val="fr-CA"/>
        </w:rPr>
        <w:t>es résultats et les retours des employés seront analysés pour décider de l'intégration permanente de cette politique</w:t>
      </w:r>
      <w:r w:rsidR="00E515A0">
        <w:rPr>
          <w:lang w:val="fr-CA"/>
        </w:rPr>
        <w:t xml:space="preserve"> ou sa suspension</w:t>
      </w:r>
      <w:r w:rsidR="00E515A0" w:rsidRPr="00E515A0">
        <w:rPr>
          <w:lang w:val="fr-CA"/>
        </w:rPr>
        <w:t>.</w:t>
      </w:r>
    </w:p>
    <w:p w14:paraId="6359D866" w14:textId="10F43F0B" w:rsidR="00EB3B6F" w:rsidRPr="00B42EFA" w:rsidRDefault="00EB3B6F" w:rsidP="00D96FF1">
      <w:pPr>
        <w:pStyle w:val="ListParagraph"/>
        <w:numPr>
          <w:ilvl w:val="0"/>
          <w:numId w:val="8"/>
        </w:numPr>
        <w:ind w:left="714" w:hanging="357"/>
        <w:contextualSpacing w:val="0"/>
        <w:rPr>
          <w:lang w:val="fr-CA"/>
        </w:rPr>
      </w:pPr>
      <w:r w:rsidRPr="00AF3DF9">
        <w:rPr>
          <w:rStyle w:val="Strong"/>
          <w:lang w:val="fr-CA"/>
        </w:rPr>
        <w:t>Période estivale</w:t>
      </w:r>
      <w:r w:rsidRPr="00AF3DF9">
        <w:rPr>
          <w:lang w:val="fr-CA"/>
        </w:rPr>
        <w:t xml:space="preserve"> : Cette politique d'horaires flexibles est en vigueur pendant la période estivale, du 1er </w:t>
      </w:r>
      <w:r w:rsidR="00AF3DF9">
        <w:rPr>
          <w:lang w:val="fr-CA"/>
        </w:rPr>
        <w:t>juillet</w:t>
      </w:r>
      <w:r w:rsidRPr="00AF3DF9">
        <w:rPr>
          <w:lang w:val="fr-CA"/>
        </w:rPr>
        <w:t xml:space="preserve"> au 31 août de chaque année. </w:t>
      </w:r>
      <w:r w:rsidRPr="00B42EFA">
        <w:rPr>
          <w:lang w:val="fr-CA"/>
        </w:rPr>
        <w:t>Une évaluation sera effectuée à la fin de chaque été pour déterminer l'impact de la politique et décider de sa réapplication l'année suivante.</w:t>
      </w:r>
    </w:p>
    <w:p w14:paraId="08CFA46A" w14:textId="77777777" w:rsidR="00EB3B6F" w:rsidRPr="00B42EFA" w:rsidRDefault="00EB3B6F" w:rsidP="00D96FF1">
      <w:pPr>
        <w:pStyle w:val="ListParagraph"/>
        <w:numPr>
          <w:ilvl w:val="0"/>
          <w:numId w:val="8"/>
        </w:numPr>
        <w:ind w:left="714" w:hanging="357"/>
        <w:contextualSpacing w:val="0"/>
        <w:rPr>
          <w:lang w:val="fr-CA"/>
        </w:rPr>
      </w:pPr>
      <w:r w:rsidRPr="00B42EFA">
        <w:rPr>
          <w:rStyle w:val="Strong"/>
          <w:lang w:val="fr-CA"/>
        </w:rPr>
        <w:lastRenderedPageBreak/>
        <w:t>Projet spécifique</w:t>
      </w:r>
      <w:r w:rsidRPr="00B42EFA">
        <w:rPr>
          <w:lang w:val="fr-CA"/>
        </w:rPr>
        <w:t xml:space="preserve"> : La politique s'applique durant toute la durée du projet de développement logiciel actuellement en cours. La fin du projet est estimée à la fin du premier trimestre 2025. À la fin du projet, une évaluation sera effectuée pour mesurer l'impact de la politique sur le projet et déterminer les étapes suivantes.</w:t>
      </w:r>
    </w:p>
    <w:p w14:paraId="20E32471" w14:textId="77777777" w:rsidR="00EB3B6F" w:rsidRPr="00B42EFA" w:rsidRDefault="00EB3B6F" w:rsidP="00D96FF1">
      <w:pPr>
        <w:pStyle w:val="ListParagraph"/>
        <w:numPr>
          <w:ilvl w:val="0"/>
          <w:numId w:val="8"/>
        </w:numPr>
        <w:ind w:left="714" w:hanging="357"/>
        <w:contextualSpacing w:val="0"/>
        <w:rPr>
          <w:lang w:val="fr-CA"/>
        </w:rPr>
      </w:pPr>
      <w:r w:rsidRPr="00B42EFA">
        <w:rPr>
          <w:rStyle w:val="Strong"/>
          <w:lang w:val="fr-CA"/>
        </w:rPr>
        <w:t>Situation exceptionnelle</w:t>
      </w:r>
      <w:r w:rsidRPr="00B42EFA">
        <w:rPr>
          <w:lang w:val="fr-CA"/>
        </w:rPr>
        <w:t xml:space="preserve"> : En réponse à la situation sanitaire actuelle, cette politique est mise en place pour une durée indéterminée jusqu'à ce que les conditions permettent un retour à la normale. La situation sera réévaluée tous les trois mois pour ajuster la politique en conséquence.</w:t>
      </w:r>
    </w:p>
    <w:p w14:paraId="5CC9D886" w14:textId="77777777" w:rsidR="00104649" w:rsidRDefault="00104649" w:rsidP="00104649">
      <w:pPr>
        <w:rPr>
          <w:lang w:val="fr-CA"/>
        </w:rPr>
      </w:pPr>
    </w:p>
    <w:bookmarkEnd w:id="5"/>
    <w:p w14:paraId="6C70DD05" w14:textId="77777777" w:rsidR="00DB3CDF" w:rsidRPr="008711CF" w:rsidRDefault="00DB3CDF" w:rsidP="00F20410">
      <w:pPr>
        <w:pStyle w:val="Heading1"/>
        <w:rPr>
          <w:lang w:val="fr-CA"/>
        </w:rPr>
      </w:pPr>
      <w:r>
        <w:t>Flexible Work Policy</w:t>
      </w:r>
    </w:p>
    <w:p>
      <w:pPr>
        <w:ind w:left="720"/>
      </w:pPr>
      <w:r>
        <w:t>•  response1</w:t>
      </w:r>
    </w:p>
    <w:p>
      <w:pPr>
        <w:ind w:left="720"/>
      </w:pPr>
      <w:r>
        <w:t>•  response2</w:t>
      </w:r>
    </w:p>
    <w:p>
      <w:pPr>
        <w:ind w:left="720"/>
      </w:pPr>
      <w:r>
        <w:t>•  response3</w:t>
      </w:r>
    </w:p>
    <w:p w14:paraId="523A6725" w14:textId="77777777" w:rsidR="00DB3CDF" w:rsidRPr="006A6846" w:rsidRDefault="00DB3CDF" w:rsidP="00A64B2A">
      <w:pPr>
        <w:pStyle w:val="Heading2"/>
        <w:rPr>
          <w:lang w:val="fr-CA"/>
        </w:rPr>
      </w:pPr>
      <w:commentRangeStart w:id="6"/>
      <w:r w:rsidRPr="006A6846">
        <w:t>Immediate supervisor:</w:t>
      </w:r>
      <w:commentRangeEnd w:id="6"/>
      <w:r>
        <w:rPr>
          <w:rStyle w:val="CommentReference"/>
          <w:rFonts w:asciiTheme="minorHAnsi" w:eastAsiaTheme="minorEastAsia" w:hAnsiTheme="minorHAnsi" w:cstheme="minorBidi"/>
          <w:color w:val="auto"/>
        </w:rPr>
        <w:commentReference w:id="6"/>
      </w:r>
    </w:p>
    <w:p w14:paraId="70E34C5A" w14:textId="77777777" w:rsidR="006A6846" w:rsidRPr="006A6846" w:rsidRDefault="006A6846" w:rsidP="006A6846">
      <w:pPr>
        <w:rPr>
          <w:lang w:val="fr-CA"/>
        </w:rPr>
      </w:pPr>
    </w:p>
    <w:p w14:paraId="32876333" w14:textId="77777777" w:rsidR="00DB3CDF" w:rsidRPr="006A6846" w:rsidRDefault="00DB3CDF" w:rsidP="00DB3CDF">
      <w:pPr>
        <w:pStyle w:val="ListParagraph"/>
        <w:numPr>
          <w:ilvl w:val="0"/>
          <w:numId w:val="14"/>
        </w:numPr>
        <w:rPr>
          <w:lang w:val="fr-CA"/>
        </w:rPr>
      </w:pPr>
      <w:r w:rsidRPr="006A6846">
        <w:t>Enforce the working time arrangement.</w:t>
      </w:r>
    </w:p>
    <w:p w14:paraId="0EF559C2" w14:textId="77777777" w:rsidR="00DB3CDF" w:rsidRPr="006A6846" w:rsidRDefault="00DB3CDF" w:rsidP="00DB3CDF">
      <w:pPr>
        <w:pStyle w:val="ListParagraph"/>
        <w:numPr>
          <w:ilvl w:val="0"/>
          <w:numId w:val="14"/>
        </w:numPr>
        <w:rPr>
          <w:lang w:val="fr-CA"/>
        </w:rPr>
      </w:pPr>
      <w:r w:rsidRPr="006A6846">
        <w:t>Monitor the employee and their performance regularly.</w:t>
      </w:r>
    </w:p>
    <w:p w14:paraId="75812879" w14:textId="77777777" w:rsidR="00DB3CDF" w:rsidRPr="006A6846" w:rsidRDefault="00DB3CDF" w:rsidP="00DB3CDF">
      <w:pPr>
        <w:pStyle w:val="ListParagraph"/>
        <w:numPr>
          <w:ilvl w:val="0"/>
          <w:numId w:val="14"/>
        </w:numPr>
        <w:rPr>
          <w:lang w:val="fr-CA"/>
        </w:rPr>
      </w:pPr>
      <w:r w:rsidRPr="006A6846">
        <w:t>Collaborate with the employee to distribute their workload within the team as required.</w:t>
      </w:r>
    </w:p>
    <w:p w14:paraId="76FAACF7" w14:textId="77777777" w:rsidR="00DB3CDF" w:rsidRPr="006A6846" w:rsidRDefault="00DB3CDF" w:rsidP="00DB3CDF">
      <w:pPr>
        <w:pStyle w:val="ListParagraph"/>
        <w:numPr>
          <w:ilvl w:val="0"/>
          <w:numId w:val="14"/>
        </w:numPr>
        <w:rPr>
          <w:lang w:val="fr-CA"/>
        </w:rPr>
      </w:pPr>
      <w:r w:rsidRPr="006A6846">
        <w:t>Facilitate communication between team members to ensure proper coordination of tasks.</w:t>
      </w:r>
    </w:p>
    <w:p w14:paraId="09CA83AF" w14:textId="77777777" w:rsidR="00DB3CDF" w:rsidRDefault="00DB3CDF" w:rsidP="00DB3CDF">
      <w:pPr>
        <w:pStyle w:val="ListParagraph"/>
        <w:numPr>
          <w:ilvl w:val="0"/>
          <w:numId w:val="14"/>
        </w:numPr>
        <w:rPr>
          <w:lang w:val="fr-CA"/>
        </w:rPr>
      </w:pPr>
      <w:r w:rsidRPr="006A6846">
        <w:t>Periodically evaluate the effectiveness of the flexible layout and propose adjustments if necessary.</w:t>
      </w:r>
    </w:p>
    <w:p w14:paraId="006469E7" w14:textId="77777777" w:rsidR="006A6846" w:rsidRPr="006A6846" w:rsidRDefault="006A6846" w:rsidP="006A6846">
      <w:pPr>
        <w:rPr>
          <w:lang w:val="fr-CA"/>
        </w:rPr>
      </w:pPr>
    </w:p>
    <w:p w14:paraId="64852D8D" w14:textId="77777777" w:rsidR="00DB3CDF" w:rsidRPr="006A6846" w:rsidRDefault="00DB3CDF" w:rsidP="00165145">
      <w:pPr>
        <w:pStyle w:val="Heading2"/>
        <w:rPr>
          <w:lang w:val="fr-CA"/>
        </w:rPr>
      </w:pPr>
      <w:r w:rsidRPr="006A6846">
        <w:t>Employee:</w:t>
      </w:r>
    </w:p>
    <w:p w14:paraId="6985FDA4" w14:textId="77777777" w:rsidR="00DB3CDF" w:rsidRPr="006A6846" w:rsidRDefault="00DB3CDF" w:rsidP="00DB3CDF">
      <w:pPr>
        <w:pStyle w:val="ListParagraph"/>
        <w:numPr>
          <w:ilvl w:val="0"/>
          <w:numId w:val="15"/>
        </w:numPr>
        <w:rPr>
          <w:lang w:val="fr-CA"/>
        </w:rPr>
      </w:pPr>
      <w:r w:rsidRPr="006A6846">
        <w:t>Respect the schedule discussed in the work arrangement agreement.</w:t>
      </w:r>
    </w:p>
    <w:p w14:paraId="54605FEF" w14:textId="77777777" w:rsidR="00DB3CDF" w:rsidRPr="006A6846" w:rsidRDefault="00DB3CDF" w:rsidP="00DB3CDF">
      <w:pPr>
        <w:pStyle w:val="ListParagraph"/>
        <w:numPr>
          <w:ilvl w:val="0"/>
          <w:numId w:val="15"/>
        </w:numPr>
        <w:rPr>
          <w:lang w:val="fr-CA"/>
        </w:rPr>
      </w:pPr>
      <w:r w:rsidRPr="006A6846">
        <w:t>Accurately record hours worked and submit them in accordance with established procedures.</w:t>
      </w:r>
    </w:p>
    <w:p w14:paraId="104D281F" w14:textId="77777777" w:rsidR="00DB3CDF" w:rsidRPr="006A6846" w:rsidRDefault="00DB3CDF" w:rsidP="00DB3CDF">
      <w:pPr>
        <w:pStyle w:val="ListParagraph"/>
        <w:numPr>
          <w:ilvl w:val="0"/>
          <w:numId w:val="15"/>
        </w:numPr>
        <w:rPr>
          <w:lang w:val="fr-CA"/>
        </w:rPr>
      </w:pPr>
      <w:r w:rsidRPr="006A6846">
        <w:t>Report any problems or issues related to the achievement of work objectives, workload or adherence to the schedule to their manager.</w:t>
      </w:r>
    </w:p>
    <w:p w14:paraId="7B08EDFF" w14:textId="77777777" w:rsidR="00DB3CDF" w:rsidRPr="006A6846" w:rsidRDefault="00DB3CDF" w:rsidP="00DB3CDF">
      <w:pPr>
        <w:pStyle w:val="ListParagraph"/>
        <w:numPr>
          <w:ilvl w:val="0"/>
          <w:numId w:val="15"/>
        </w:numPr>
        <w:rPr>
          <w:lang w:val="fr-CA"/>
        </w:rPr>
      </w:pPr>
      <w:r w:rsidRPr="006A6846">
        <w:t>Collaborate with colleagues and/or manager to distribute workload as required.</w:t>
      </w:r>
    </w:p>
    <w:p w14:paraId="209F4D72" w14:textId="77777777" w:rsidR="00DB3CDF" w:rsidRPr="006A6846" w:rsidRDefault="00DB3CDF" w:rsidP="00DB3CDF">
      <w:pPr>
        <w:pStyle w:val="ListParagraph"/>
        <w:numPr>
          <w:ilvl w:val="0"/>
          <w:numId w:val="15"/>
        </w:numPr>
        <w:rPr>
          <w:lang w:val="fr-CA"/>
        </w:rPr>
      </w:pPr>
      <w:r w:rsidRPr="006A6846">
        <w:t>Maintain open and proactive communication with your manager regarding your needs and availability.</w:t>
      </w:r>
    </w:p>
    <w:p w14:paraId="1A6AC0FE" w14:textId="77777777" w:rsidR="00DB3CDF" w:rsidRPr="006A6846" w:rsidRDefault="00DB3CDF" w:rsidP="00DB3CDF">
      <w:pPr>
        <w:pStyle w:val="ListParagraph"/>
        <w:numPr>
          <w:ilvl w:val="0"/>
          <w:numId w:val="15"/>
        </w:numPr>
        <w:rPr>
          <w:lang w:val="fr-CA"/>
        </w:rPr>
      </w:pPr>
      <w:r w:rsidRPr="006A6846">
        <w:t>Ensure that the home workplace (if applicable) is appropriate and conducive to effective productivity.</w:t>
      </w:r>
    </w:p>
    <w:p w14:paraId="0C7A9B0E" w14:textId="77777777" w:rsidR="00DB3CDF" w:rsidRPr="006A6846" w:rsidRDefault="00DB3CDF" w:rsidP="00DB3CDF">
      <w:pPr>
        <w:pStyle w:val="ListParagraph"/>
        <w:numPr>
          <w:ilvl w:val="0"/>
          <w:numId w:val="15"/>
        </w:numPr>
        <w:rPr>
          <w:lang w:val="fr-CA"/>
        </w:rPr>
      </w:pPr>
      <w:r w:rsidRPr="006A6846">
        <w:t>Meet deadlines and performance expectations while working a flexible schedule.</w:t>
      </w:r>
    </w:p>
    <w:p w14:paraId="569B2633" w14:textId="77777777" w:rsidR="00DB3CDF" w:rsidRPr="006A6846" w:rsidRDefault="00DB3CDF" w:rsidP="00DB3CDF">
      <w:pPr>
        <w:pStyle w:val="ListParagraph"/>
        <w:numPr>
          <w:ilvl w:val="0"/>
          <w:numId w:val="15"/>
        </w:numPr>
        <w:rPr>
          <w:lang w:val="fr-CA"/>
        </w:rPr>
      </w:pPr>
      <w:r w:rsidRPr="006A6846">
        <w:t>Actively participate in team meetings and events, even when working from home or with a flexible schedule.</w:t>
      </w:r>
    </w:p>
    <w:p w14:paraId="6F800E7B" w14:textId="77777777" w:rsidR="006A6846" w:rsidRDefault="006A6846" w:rsidP="008711CF">
      <w:pPr>
        <w:rPr>
          <w:lang w:val="fr-CA"/>
        </w:rPr>
      </w:pPr>
    </w:p>
    <w:p w14:paraId="1CF632E4" w14:textId="2C2DA4C0" w:rsidR="00963375" w:rsidRDefault="00963375" w:rsidP="00963375">
      <w:pPr>
        <w:pStyle w:val="Heading1"/>
        <w:rPr>
          <w:lang w:val="fr-CA"/>
        </w:rPr>
      </w:pPr>
      <w:r>
        <w:rPr>
          <w:lang w:val="fr-CA"/>
        </w:rPr>
        <w:t>Admissibilité</w:t>
      </w:r>
    </w:p>
    <w:p w14:paraId="31046A1D" w14:textId="45876564" w:rsidR="00204FC0" w:rsidRPr="005160DF" w:rsidRDefault="0034107C" w:rsidP="00D96FF1">
      <w:pPr>
        <w:pStyle w:val="ListParagraph"/>
        <w:numPr>
          <w:ilvl w:val="0"/>
          <w:numId w:val="10"/>
        </w:numPr>
        <w:ind w:left="714" w:hanging="357"/>
        <w:contextualSpacing w:val="0"/>
        <w:rPr>
          <w:lang w:val="fr-CA"/>
        </w:rPr>
      </w:pPr>
      <w:r>
        <w:rPr>
          <w:b/>
          <w:bCs/>
          <w:lang w:val="fr-CA"/>
        </w:rPr>
        <w:t>P</w:t>
      </w:r>
      <w:r w:rsidR="00204FC0" w:rsidRPr="00204FC0">
        <w:rPr>
          <w:b/>
          <w:bCs/>
          <w:lang w:val="fr-CA"/>
        </w:rPr>
        <w:t>ostes admissibles</w:t>
      </w:r>
      <w:r w:rsidR="00204FC0" w:rsidRPr="00204FC0">
        <w:rPr>
          <w:lang w:val="fr-CA"/>
        </w:rPr>
        <w:t xml:space="preserve"> : La politique d'aménagement d'horaires flexibles est applicable à tous les postes à temps plein et à temps partiel, à l'exception des postes nécessitant une présence physique constante, tels que ceux liés à la production, à la sécurité, ou à d'autres fonctions critiques qui ne peuvent être réalisées à distance ou avec des horaires variables.</w:t>
      </w:r>
    </w:p>
    <w:p w14:paraId="4F5D9CA1" w14:textId="7A9A0CA0" w:rsidR="00204FC0" w:rsidRPr="005160DF" w:rsidRDefault="00204FC0" w:rsidP="00D96FF1">
      <w:pPr>
        <w:pStyle w:val="ListParagraph"/>
        <w:numPr>
          <w:ilvl w:val="0"/>
          <w:numId w:val="10"/>
        </w:numPr>
        <w:ind w:left="714" w:hanging="357"/>
        <w:contextualSpacing w:val="0"/>
        <w:rPr>
          <w:lang w:val="fr-CA"/>
        </w:rPr>
      </w:pPr>
      <w:r w:rsidRPr="0034107C">
        <w:rPr>
          <w:b/>
          <w:bCs/>
          <w:lang w:val="fr-CA"/>
        </w:rPr>
        <w:t>Ancienneté requise</w:t>
      </w:r>
      <w:r w:rsidRPr="00204FC0">
        <w:rPr>
          <w:lang w:val="fr-CA"/>
        </w:rPr>
        <w:t xml:space="preserve"> : Pour être admissible à la politique d'aménagement d'horaires flexibles, les employés doivent avoir complété une période de probation de six mois. Cela permet de s'assurer que les employés ont une compréhension claire de leurs responsabilités et des attentes avant d'adopter un horaire flexible.</w:t>
      </w:r>
    </w:p>
    <w:p w14:paraId="451358E7" w14:textId="77CDDE71" w:rsidR="00204FC0" w:rsidRPr="005160DF" w:rsidRDefault="00204FC0" w:rsidP="00D96FF1">
      <w:pPr>
        <w:pStyle w:val="ListParagraph"/>
        <w:numPr>
          <w:ilvl w:val="0"/>
          <w:numId w:val="10"/>
        </w:numPr>
        <w:ind w:left="714" w:hanging="357"/>
        <w:contextualSpacing w:val="0"/>
        <w:rPr>
          <w:lang w:val="fr-CA"/>
        </w:rPr>
      </w:pPr>
      <w:r w:rsidRPr="005160DF">
        <w:rPr>
          <w:b/>
          <w:bCs/>
          <w:lang w:val="fr-CA"/>
        </w:rPr>
        <w:t>Critères supplémentaires</w:t>
      </w:r>
      <w:r w:rsidRPr="00204FC0">
        <w:rPr>
          <w:lang w:val="fr-CA"/>
        </w:rPr>
        <w:t xml:space="preserve"> : Les employés doivent démontrer une performance satisfaisante et</w:t>
      </w:r>
      <w:r w:rsidR="00897F17">
        <w:rPr>
          <w:lang w:val="fr-CA"/>
        </w:rPr>
        <w:t xml:space="preserve"> </w:t>
      </w:r>
      <w:r w:rsidRPr="00204FC0">
        <w:rPr>
          <w:lang w:val="fr-CA"/>
        </w:rPr>
        <w:t>une capacité à gérer efficacement leur charge de travail de manière autonome. Les employés ayant des antécédents de problèmes de performance ou de gestion du temps peuvent être jugés inadmissibles jusqu'à ce que ces problèmes soient résolus.</w:t>
      </w:r>
    </w:p>
    <w:p w14:paraId="34A186FC" w14:textId="318E9D00" w:rsidR="00204FC0" w:rsidRPr="005160DF" w:rsidRDefault="00204FC0" w:rsidP="00D96FF1">
      <w:pPr>
        <w:pStyle w:val="ListParagraph"/>
        <w:numPr>
          <w:ilvl w:val="0"/>
          <w:numId w:val="10"/>
        </w:numPr>
        <w:ind w:left="714" w:hanging="357"/>
        <w:contextualSpacing w:val="0"/>
        <w:rPr>
          <w:lang w:val="fr-CA"/>
        </w:rPr>
      </w:pPr>
      <w:r w:rsidRPr="005160DF">
        <w:rPr>
          <w:b/>
          <w:bCs/>
          <w:lang w:val="fr-CA"/>
        </w:rPr>
        <w:t>Nombre maximal d'employés</w:t>
      </w:r>
      <w:r w:rsidRPr="00204FC0">
        <w:rPr>
          <w:lang w:val="fr-CA"/>
        </w:rPr>
        <w:t xml:space="preserve"> : Pour éviter tout bris de service, un maximum de 25% des employés d'un même département peuvent adhérer à des horaires flexibles simultanément. Cette limite assure que l'équipe peut maintenir une présence adéquate et répondre aux besoins opérationnels sans interruption.</w:t>
      </w:r>
    </w:p>
    <w:p w14:paraId="0A0623BD" w14:textId="4B2CC053" w:rsidR="00204FC0" w:rsidRPr="005160DF" w:rsidRDefault="00204FC0" w:rsidP="00D96FF1">
      <w:pPr>
        <w:pStyle w:val="ListParagraph"/>
        <w:numPr>
          <w:ilvl w:val="0"/>
          <w:numId w:val="10"/>
        </w:numPr>
        <w:ind w:left="714" w:hanging="357"/>
        <w:contextualSpacing w:val="0"/>
        <w:rPr>
          <w:lang w:val="fr-CA"/>
        </w:rPr>
      </w:pPr>
      <w:r w:rsidRPr="005160DF">
        <w:rPr>
          <w:b/>
          <w:bCs/>
          <w:lang w:val="fr-CA"/>
        </w:rPr>
        <w:t>Critères spécifiques aux projets</w:t>
      </w:r>
      <w:r w:rsidRPr="00204FC0">
        <w:rPr>
          <w:lang w:val="fr-CA"/>
        </w:rPr>
        <w:t xml:space="preserve"> : Dans le cas de projets spécifiques nécessitant une collaboration intensive ou des délais serrés, l'accès à l'aménagement d'horaires flexibles peut être restreint pour garantir la cohésion de l'équipe et la réussite du projet.</w:t>
      </w:r>
    </w:p>
    <w:p w14:paraId="423B5C9D" w14:textId="2895C335" w:rsidR="00963375" w:rsidRPr="00204FC0" w:rsidRDefault="00204FC0" w:rsidP="00D96FF1">
      <w:pPr>
        <w:pStyle w:val="ListParagraph"/>
        <w:numPr>
          <w:ilvl w:val="0"/>
          <w:numId w:val="10"/>
        </w:numPr>
        <w:ind w:left="714" w:hanging="357"/>
        <w:contextualSpacing w:val="0"/>
        <w:rPr>
          <w:lang w:val="fr-CA"/>
        </w:rPr>
      </w:pPr>
      <w:r w:rsidRPr="00D62AEE">
        <w:rPr>
          <w:b/>
          <w:bCs/>
          <w:lang w:val="fr-CA"/>
        </w:rPr>
        <w:t>Révision de l'admissibilité</w:t>
      </w:r>
      <w:r w:rsidRPr="00204FC0">
        <w:rPr>
          <w:lang w:val="fr-CA"/>
        </w:rPr>
        <w:t xml:space="preserve"> : L'admissibilité à la politique d'horaires flexibles peut être réévaluée périodiquement, notamment en cas de changement de poste, de responsabilités ou de performance de l'employé. Toute modification sera discutée avec l'employé concerné.</w:t>
      </w:r>
    </w:p>
    <w:p w14:paraId="17E617F8" w14:textId="77777777" w:rsidR="00963375" w:rsidRDefault="00963375" w:rsidP="008711CF">
      <w:pPr>
        <w:rPr>
          <w:lang w:val="fr-CA"/>
        </w:rPr>
      </w:pPr>
    </w:p>
    <w:p w14:paraId="4F4183C5" w14:textId="77777777" w:rsidR="00204FC0" w:rsidRDefault="00204FC0" w:rsidP="008711CF">
      <w:pPr>
        <w:rPr>
          <w:lang w:val="fr-CA"/>
        </w:rPr>
      </w:pPr>
    </w:p>
    <w:p w14:paraId="7DE2B346" w14:textId="38C2DE48" w:rsidR="00963375" w:rsidRDefault="002B7C9F" w:rsidP="002B7C9F">
      <w:pPr>
        <w:pStyle w:val="Heading2"/>
        <w:rPr>
          <w:lang w:val="fr-CA"/>
        </w:rPr>
      </w:pPr>
      <w:r>
        <w:rPr>
          <w:lang w:val="fr-CA"/>
        </w:rPr>
        <w:t>Exclusion</w:t>
      </w:r>
    </w:p>
    <w:p w14:paraId="07F2EA66" w14:textId="77777777" w:rsidR="00924002" w:rsidRDefault="00924002" w:rsidP="00BF1264">
      <w:pPr>
        <w:rPr>
          <w:lang w:val="fr-CA"/>
        </w:rPr>
      </w:pPr>
      <w:r w:rsidRPr="00924002">
        <w:rPr>
          <w:lang w:val="fr-CA"/>
        </w:rPr>
        <w:t xml:space="preserve">Les postes nécessitant une présence physique constante sur le site, tels que les techniciens de production, les agents de sécurité, et les opérateurs de machines, sont exclus de la politique d'aménagement d'horaires flexibles. Ces postes sont essentiels au maintien des </w:t>
      </w:r>
      <w:r w:rsidRPr="00924002">
        <w:rPr>
          <w:lang w:val="fr-CA"/>
        </w:rPr>
        <w:lastRenderedPageBreak/>
        <w:t xml:space="preserve">opérations quotidiennes et requièrent une présence continue pour assurer la sécurité, le bon fonctionnement des équipements, et la continuité de la production. </w:t>
      </w:r>
    </w:p>
    <w:p w14:paraId="06FF0E59" w14:textId="47EFE4E7" w:rsidR="00BF1264" w:rsidRDefault="00924002" w:rsidP="00BF1264">
      <w:pPr>
        <w:rPr>
          <w:lang w:val="fr-CA"/>
        </w:rPr>
      </w:pPr>
      <w:r>
        <w:rPr>
          <w:lang w:val="fr-CA"/>
        </w:rPr>
        <w:t>D</w:t>
      </w:r>
      <w:r w:rsidRPr="00924002">
        <w:rPr>
          <w:lang w:val="fr-CA"/>
        </w:rPr>
        <w:t>ans un souci d'équité entre tous les emplois, des mesures adaptées et complémentaires sont proposées aux employés occupant ces postes. Cela peut inclure des aménagements d'horaires spécifiques, des jours de congé supplémentaires, ou d'autres formes de soutien pour améliorer leur équilibre entre vie professionnelle et vie personnelle.</w:t>
      </w:r>
    </w:p>
    <w:p w14:paraId="45C155CB" w14:textId="77777777" w:rsidR="00924002" w:rsidRDefault="00924002" w:rsidP="00BF1264">
      <w:pPr>
        <w:rPr>
          <w:lang w:val="fr-CA"/>
        </w:rPr>
      </w:pPr>
    </w:p>
    <w:p w14:paraId="09CD3D12" w14:textId="2FB8880D" w:rsidR="007207C6" w:rsidRDefault="00227F3E" w:rsidP="00227F3E">
      <w:pPr>
        <w:pStyle w:val="Heading1"/>
        <w:rPr>
          <w:lang w:val="fr-CA"/>
        </w:rPr>
      </w:pPr>
      <w:r>
        <w:rPr>
          <w:noProof/>
          <w:lang w:val="fr-CA"/>
        </w:rPr>
        <mc:AlternateContent>
          <mc:Choice Requires="wpg">
            <w:drawing>
              <wp:anchor distT="0" distB="0" distL="114300" distR="114300" simplePos="0" relativeHeight="251670531" behindDoc="0" locked="0" layoutInCell="1" allowOverlap="1" wp14:anchorId="78494052" wp14:editId="09E908C4">
                <wp:simplePos x="0" y="0"/>
                <wp:positionH relativeFrom="margin">
                  <wp:align>center</wp:align>
                </wp:positionH>
                <wp:positionV relativeFrom="paragraph">
                  <wp:posOffset>581025</wp:posOffset>
                </wp:positionV>
                <wp:extent cx="7109298" cy="895815"/>
                <wp:effectExtent l="0" t="0" r="0" b="0"/>
                <wp:wrapNone/>
                <wp:docPr id="823319982" name="Groupe 10"/>
                <wp:cNvGraphicFramePr/>
                <a:graphic xmlns:a="http://schemas.openxmlformats.org/drawingml/2006/main">
                  <a:graphicData uri="http://schemas.microsoft.com/office/word/2010/wordprocessingGroup">
                    <wpg:wgp>
                      <wpg:cNvGrpSpPr/>
                      <wpg:grpSpPr>
                        <a:xfrm>
                          <a:off x="0" y="0"/>
                          <a:ext cx="7109298" cy="895815"/>
                          <a:chOff x="0" y="0"/>
                          <a:chExt cx="7109402" cy="896281"/>
                        </a:xfrm>
                      </wpg:grpSpPr>
                      <wps:wsp>
                        <wps:cNvPr id="969279071" name="Rectangle : coins arrondis 8"/>
                        <wps:cNvSpPr/>
                        <wps:spPr>
                          <a:xfrm>
                            <a:off x="243804" y="0"/>
                            <a:ext cx="6865598" cy="896281"/>
                          </a:xfrm>
                          <a:prstGeom prst="roundRect">
                            <a:avLst/>
                          </a:prstGeom>
                          <a:solidFill>
                            <a:schemeClr val="accent1">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38B3B1" w14:textId="26E8433A" w:rsidR="001114BE" w:rsidRPr="00BF32FB" w:rsidRDefault="001114BE" w:rsidP="001114BE">
                              <w:pPr>
                                <w:rPr>
                                  <w:color w:val="292733" w:themeColor="text2" w:themeShade="BF"/>
                                  <w:lang w:val="fr-CA"/>
                                </w:rPr>
                              </w:pPr>
                              <w:r w:rsidRPr="001114BE">
                                <w:rPr>
                                  <w:color w:val="292733" w:themeColor="text2" w:themeShade="BF"/>
                                  <w:lang w:val="fr-CA"/>
                                </w:rPr>
                                <w:t xml:space="preserve">Quel est le processus de demande d’horaire flexible? Comment la demande doit être déposée et qui doit l’approuver? </w:t>
                              </w:r>
                              <w:r>
                                <w:rPr>
                                  <w:color w:val="292733" w:themeColor="text2" w:themeShade="BF"/>
                                  <w:lang w:val="fr-CA"/>
                                </w:rPr>
                                <w:t xml:space="preserve"> </w:t>
                              </w:r>
                              <w:r w:rsidRPr="001114BE">
                                <w:rPr>
                                  <w:color w:val="292733" w:themeColor="text2" w:themeShade="BF"/>
                                  <w:lang w:val="fr-CA"/>
                                </w:rPr>
                                <w:t>Un comité d’acceptation des demandes devra-t-il être mis en place?</w:t>
                              </w:r>
                              <w:r w:rsidR="00EC72FF">
                                <w:rPr>
                                  <w:color w:val="292733" w:themeColor="text2" w:themeShade="BF"/>
                                  <w:lang w:val="fr-CA"/>
                                </w:rPr>
                                <w:t xml:space="preserve"> Voici un exemple pour débuter votre politique.</w:t>
                              </w:r>
                            </w:p>
                          </w:txbxContent>
                        </wps:txbx>
                        <wps:bodyPr rot="0" spcFirstLastPara="0" vertOverflow="overflow" horzOverflow="overflow" vert="horz" wrap="square" lIns="324000" tIns="45720" rIns="91440" bIns="45720" numCol="1" spcCol="0" rtlCol="0" fromWordArt="0" anchor="ctr" anchorCtr="0" forceAA="0" compatLnSpc="1">
                          <a:prstTxWarp prst="textNoShape">
                            <a:avLst/>
                          </a:prstTxWarp>
                          <a:spAutoFit/>
                        </wps:bodyPr>
                      </wps:wsp>
                      <pic:pic xmlns:pic="http://schemas.openxmlformats.org/drawingml/2006/picture">
                        <pic:nvPicPr>
                          <pic:cNvPr id="47547122" name="Image 9" descr="Une image contenant Graphique, symbole, jaune, cercle&#10;&#10;Description générée automatiquement"/>
                          <pic:cNvPicPr>
                            <a:picLocks noChangeAspect="1"/>
                          </pic:cNvPicPr>
                        </pic:nvPicPr>
                        <pic:blipFill>
                          <a:blip r:embed="rId23"/>
                          <a:stretch>
                            <a:fillRect/>
                          </a:stretch>
                        </pic:blipFill>
                        <pic:spPr>
                          <a:xfrm>
                            <a:off x="0" y="22860"/>
                            <a:ext cx="495300" cy="49530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8494052" id="_x0000_s1041" style="position:absolute;margin-left:0;margin-top:45.75pt;width:559.8pt;height:70.55pt;z-index:251670531;mso-position-horizontal:center;mso-position-horizontal-relative:margin;mso-width-relative:margin;mso-height-relative:margin" coordsize="71094,89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">
                <v:roundrect id="_x0000_s1042" style="position:absolute;left:2438;width:68656;height:896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" fillcolor="#eee6f3 [660]" stroked="f" strokeweight="1pt">
                  <v:stroke joinstyle="miter"/>
                  <v:textbox style="mso-fit-shape-to-text:t" inset="9mm">
                    <w:txbxContent>
                      <w:p w14:paraId="0A38B3B1" w14:textId="26E8433A" w:rsidR="001114BE" w:rsidRPr="00BF32FB" w:rsidRDefault="001114BE" w:rsidP="001114BE">
                        <w:pPr>
                          <w:rPr>
                            <w:color w:val="292733" w:themeColor="text2" w:themeShade="BF"/>
                            <w:lang w:val="fr-CA"/>
                          </w:rPr>
                        </w:pPr>
                        <w:r w:rsidRPr="001114BE">
                          <w:rPr>
                            <w:color w:val="292733" w:themeColor="text2" w:themeShade="BF"/>
                            <w:lang w:val="fr-CA"/>
                          </w:rPr>
                          <w:t xml:space="preserve">Quel est le processus de demande d’horaire flexible? Comment la demande doit être déposée et qui doit l’approuver? </w:t>
                        </w:r>
                        <w:r>
                          <w:rPr>
                            <w:color w:val="292733" w:themeColor="text2" w:themeShade="BF"/>
                            <w:lang w:val="fr-CA"/>
                          </w:rPr>
                          <w:t xml:space="preserve"> </w:t>
                        </w:r>
                        <w:r w:rsidRPr="001114BE">
                          <w:rPr>
                            <w:color w:val="292733" w:themeColor="text2" w:themeShade="BF"/>
                            <w:lang w:val="fr-CA"/>
                          </w:rPr>
                          <w:t>Un comité d’acceptation des demandes devra-t-il être mis en place?</w:t>
                        </w:r>
                        <w:r w:rsidR="00EC72FF">
                          <w:rPr>
                            <w:color w:val="292733" w:themeColor="text2" w:themeShade="BF"/>
                            <w:lang w:val="fr-CA"/>
                          </w:rPr>
                          <w:t xml:space="preserve"> Voici un exemple pour débuter votre politique.</w:t>
                        </w:r>
                      </w:p>
                    </w:txbxContent>
                  </v:textbox>
                </v:roundrect>
                <v:shape id="Image 9" o:spid="_x0000_s1043" type="#_x0000_t75" alt="Une image contenant Graphique, symbole, jaune, cercle&#10;&#10;Description générée automatiquement" style="position:absolute;top:228;width:4953;height:49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">
                  <v:imagedata r:id="rId24" o:title="Une image contenant Graphique, symbole, jaune, cercle&#10;&#10;Description générée automatiquement"/>
                </v:shape>
                <w10:wrap anchorx="margin"/>
              </v:group>
            </w:pict>
          </mc:Fallback>
        </mc:AlternateContent>
      </w:r>
      <w:r w:rsidR="00E163B9">
        <w:rPr>
          <w:lang w:val="fr-CA"/>
        </w:rPr>
        <w:t>Modalités d’application</w:t>
      </w:r>
    </w:p>
    <w:p w14:paraId="22297071" w14:textId="2A162C91" w:rsidR="008D3F32" w:rsidRDefault="008D3F32" w:rsidP="007207C6">
      <w:pPr>
        <w:rPr>
          <w:lang w:val="fr-CA"/>
        </w:rPr>
      </w:pPr>
    </w:p>
    <w:p w14:paraId="552CB696" w14:textId="77777777" w:rsidR="008D3F32" w:rsidRDefault="008D3F32" w:rsidP="007207C6">
      <w:pPr>
        <w:rPr>
          <w:lang w:val="fr-CA"/>
        </w:rPr>
      </w:pPr>
    </w:p>
    <w:p w14:paraId="61BE386D" w14:textId="67C0C67B" w:rsidR="001114BE" w:rsidRDefault="001114BE" w:rsidP="007207C6">
      <w:pPr>
        <w:rPr>
          <w:lang w:val="fr-CA"/>
        </w:rPr>
      </w:pPr>
    </w:p>
    <w:p w14:paraId="2060857A" w14:textId="77777777" w:rsidR="00227F3E" w:rsidRDefault="00227F3E" w:rsidP="007207C6">
      <w:pPr>
        <w:rPr>
          <w:lang w:val="fr-CA"/>
        </w:rPr>
      </w:pPr>
    </w:p>
    <w:p w14:paraId="41026B3E" w14:textId="77777777" w:rsidR="00E163B9" w:rsidRPr="00E163B9" w:rsidRDefault="00E163B9" w:rsidP="00E163B9">
      <w:pPr>
        <w:pStyle w:val="Heading2"/>
        <w:rPr>
          <w:lang w:val="fr-CA"/>
        </w:rPr>
      </w:pPr>
      <w:r w:rsidRPr="00E163B9">
        <w:rPr>
          <w:lang w:val="fr-CA"/>
        </w:rPr>
        <w:t>Processus d'approbation</w:t>
      </w:r>
    </w:p>
    <w:p w14:paraId="14D90CCE" w14:textId="77777777" w:rsidR="00E163B9" w:rsidRPr="00E163B9" w:rsidRDefault="00E163B9" w:rsidP="00D96FF1">
      <w:pPr>
        <w:numPr>
          <w:ilvl w:val="0"/>
          <w:numId w:val="11"/>
        </w:numPr>
        <w:rPr>
          <w:lang w:val="fr-CA"/>
        </w:rPr>
      </w:pPr>
      <w:r w:rsidRPr="00E163B9">
        <w:rPr>
          <w:b/>
          <w:bCs/>
          <w:lang w:val="fr-CA"/>
        </w:rPr>
        <w:t>Soumission de la demande</w:t>
      </w:r>
      <w:r w:rsidRPr="00E163B9">
        <w:rPr>
          <w:lang w:val="fr-CA"/>
        </w:rPr>
        <w:t xml:space="preserve"> : Vous devez soumettre une demande écrite à votre gestionnaire au moins deux semaines avant la date de mise en œuvre souhaitée. La demande doit inclure les détails de l'aménagement souhaité et la justification.</w:t>
      </w:r>
    </w:p>
    <w:p w14:paraId="65CD0829" w14:textId="77777777" w:rsidR="00E163B9" w:rsidRPr="00E163B9" w:rsidRDefault="00E163B9" w:rsidP="00D96FF1">
      <w:pPr>
        <w:numPr>
          <w:ilvl w:val="0"/>
          <w:numId w:val="11"/>
        </w:numPr>
        <w:rPr>
          <w:lang w:val="fr-CA"/>
        </w:rPr>
      </w:pPr>
      <w:r w:rsidRPr="00E163B9">
        <w:rPr>
          <w:b/>
          <w:bCs/>
          <w:lang w:val="fr-CA"/>
        </w:rPr>
        <w:t>Évaluation de la demande</w:t>
      </w:r>
      <w:r w:rsidRPr="00E163B9">
        <w:rPr>
          <w:lang w:val="fr-CA"/>
        </w:rPr>
        <w:t xml:space="preserve"> : Votre gestionnaire évaluera la demande en fonction des critères suivants :</w:t>
      </w:r>
    </w:p>
    <w:p w14:paraId="05BEF81F" w14:textId="77777777" w:rsidR="00E163B9" w:rsidRPr="00E163B9" w:rsidRDefault="00E163B9" w:rsidP="00D96FF1">
      <w:pPr>
        <w:numPr>
          <w:ilvl w:val="1"/>
          <w:numId w:val="11"/>
        </w:numPr>
        <w:rPr>
          <w:lang w:val="fr-CA"/>
        </w:rPr>
      </w:pPr>
      <w:r w:rsidRPr="00E163B9">
        <w:rPr>
          <w:lang w:val="fr-CA"/>
        </w:rPr>
        <w:t>La compatibilité avec vos responsabilités professionnelles.</w:t>
      </w:r>
    </w:p>
    <w:p w14:paraId="0A416DF8" w14:textId="5BB3073E" w:rsidR="00E163B9" w:rsidRPr="00E163B9" w:rsidRDefault="00E163B9" w:rsidP="00D96FF1">
      <w:pPr>
        <w:numPr>
          <w:ilvl w:val="1"/>
          <w:numId w:val="11"/>
        </w:numPr>
        <w:rPr>
          <w:lang w:val="fr-CA"/>
        </w:rPr>
      </w:pPr>
      <w:r w:rsidRPr="00E163B9">
        <w:rPr>
          <w:lang w:val="fr-CA"/>
        </w:rPr>
        <w:t>L'impact sur la productivité de l'équipe.</w:t>
      </w:r>
    </w:p>
    <w:p w14:paraId="0B24791F" w14:textId="77777777" w:rsidR="00E163B9" w:rsidRPr="00E163B9" w:rsidRDefault="00E163B9" w:rsidP="00D96FF1">
      <w:pPr>
        <w:numPr>
          <w:ilvl w:val="1"/>
          <w:numId w:val="11"/>
        </w:numPr>
        <w:rPr>
          <w:lang w:val="fr-CA"/>
        </w:rPr>
      </w:pPr>
      <w:r w:rsidRPr="00E163B9">
        <w:rPr>
          <w:lang w:val="fr-CA"/>
        </w:rPr>
        <w:t>La capacité à répondre aux besoins opérationnels.</w:t>
      </w:r>
    </w:p>
    <w:p w14:paraId="11474C51" w14:textId="1D47C028" w:rsidR="00E163B9" w:rsidRPr="00E163B9" w:rsidRDefault="00E163B9" w:rsidP="00D96FF1">
      <w:pPr>
        <w:numPr>
          <w:ilvl w:val="0"/>
          <w:numId w:val="11"/>
        </w:numPr>
        <w:rPr>
          <w:lang w:val="fr-CA"/>
        </w:rPr>
      </w:pPr>
      <w:r w:rsidRPr="00E163B9">
        <w:rPr>
          <w:b/>
          <w:bCs/>
          <w:lang w:val="fr-CA"/>
        </w:rPr>
        <w:t>Approbation de la demande</w:t>
      </w:r>
      <w:r w:rsidRPr="00E163B9">
        <w:rPr>
          <w:lang w:val="fr-CA"/>
        </w:rPr>
        <w:t xml:space="preserve"> : Si votre demande est approuvée, un accord écrit sera établi entre vous et votre gestionnaire, détaillant les modalités de l'aménagement d'horaires flexibles.</w:t>
      </w:r>
    </w:p>
    <w:p w14:paraId="77477FC9" w14:textId="4897862D" w:rsidR="00E163B9" w:rsidRPr="00E163B9" w:rsidRDefault="00E163B9" w:rsidP="00D96FF1">
      <w:pPr>
        <w:numPr>
          <w:ilvl w:val="0"/>
          <w:numId w:val="11"/>
        </w:numPr>
        <w:rPr>
          <w:lang w:val="fr-CA"/>
        </w:rPr>
      </w:pPr>
      <w:r w:rsidRPr="00E163B9">
        <w:rPr>
          <w:b/>
          <w:bCs/>
          <w:lang w:val="fr-CA"/>
        </w:rPr>
        <w:t>Motifs de refus</w:t>
      </w:r>
      <w:r w:rsidRPr="00E163B9">
        <w:rPr>
          <w:lang w:val="fr-CA"/>
        </w:rPr>
        <w:t xml:space="preserve"> : Une demande de modification d'horaire peut être refusée pour les motifs suivants :</w:t>
      </w:r>
    </w:p>
    <w:p w14:paraId="0CFE4359" w14:textId="77777777" w:rsidR="00E163B9" w:rsidRPr="00E163B9" w:rsidRDefault="00E163B9" w:rsidP="00D96FF1">
      <w:pPr>
        <w:numPr>
          <w:ilvl w:val="1"/>
          <w:numId w:val="11"/>
        </w:numPr>
        <w:rPr>
          <w:lang w:val="fr-CA"/>
        </w:rPr>
      </w:pPr>
      <w:r w:rsidRPr="00E163B9">
        <w:rPr>
          <w:lang w:val="fr-CA"/>
        </w:rPr>
        <w:t>La nature du poste ne se prête pas à un horaire flexible.</w:t>
      </w:r>
    </w:p>
    <w:p w14:paraId="116A7498" w14:textId="749CDA9C" w:rsidR="00E163B9" w:rsidRPr="00E163B9" w:rsidRDefault="00E163B9" w:rsidP="00D96FF1">
      <w:pPr>
        <w:numPr>
          <w:ilvl w:val="1"/>
          <w:numId w:val="11"/>
        </w:numPr>
        <w:rPr>
          <w:lang w:val="fr-CA"/>
        </w:rPr>
      </w:pPr>
      <w:r w:rsidRPr="00E163B9">
        <w:rPr>
          <w:lang w:val="fr-CA"/>
        </w:rPr>
        <w:lastRenderedPageBreak/>
        <w:t>Les ressources économiques ou matérielles de l'organisation ne le permettent pas.</w:t>
      </w:r>
    </w:p>
    <w:p w14:paraId="3C0794BB" w14:textId="39C9EEE8" w:rsidR="00E163B9" w:rsidRPr="00E163B9" w:rsidRDefault="00E163B9" w:rsidP="00D96FF1">
      <w:pPr>
        <w:numPr>
          <w:ilvl w:val="1"/>
          <w:numId w:val="11"/>
        </w:numPr>
        <w:rPr>
          <w:lang w:val="fr-CA"/>
        </w:rPr>
      </w:pPr>
      <w:r w:rsidRPr="00E163B9">
        <w:rPr>
          <w:lang w:val="fr-CA"/>
        </w:rPr>
        <w:t>Le rendement et la performance de l'employé ne sont pas satisfaisants.</w:t>
      </w:r>
    </w:p>
    <w:p w14:paraId="09E1958A" w14:textId="08F4B6B7" w:rsidR="00E163B9" w:rsidRDefault="00E163B9" w:rsidP="00D96FF1">
      <w:pPr>
        <w:numPr>
          <w:ilvl w:val="1"/>
          <w:numId w:val="11"/>
        </w:numPr>
        <w:rPr>
          <w:lang w:val="fr-CA"/>
        </w:rPr>
      </w:pPr>
      <w:r w:rsidRPr="00E163B9">
        <w:rPr>
          <w:lang w:val="fr-CA"/>
        </w:rPr>
        <w:t>L'objectif de la demande est d'obtenir un second emploi rémunéré au sein d'une autre organisation.</w:t>
      </w:r>
    </w:p>
    <w:p w14:paraId="4A1392A8" w14:textId="706858AD" w:rsidR="009C446B" w:rsidRPr="00E163B9" w:rsidRDefault="002C430A" w:rsidP="002C430A">
      <w:pPr>
        <w:ind w:left="1440"/>
        <w:rPr>
          <w:lang w:val="fr-CA"/>
        </w:rPr>
      </w:pPr>
      <w:r>
        <w:rPr>
          <w:noProof/>
          <w:lang w:val="fr-CA"/>
        </w:rPr>
        <w:drawing>
          <wp:anchor distT="0" distB="0" distL="114300" distR="114300" simplePos="0" relativeHeight="251674627" behindDoc="0" locked="0" layoutInCell="1" allowOverlap="1" wp14:anchorId="4407200B" wp14:editId="7B8947C3">
            <wp:simplePos x="0" y="0"/>
            <wp:positionH relativeFrom="column">
              <wp:posOffset>1095375</wp:posOffset>
            </wp:positionH>
            <wp:positionV relativeFrom="paragraph">
              <wp:posOffset>78740</wp:posOffset>
            </wp:positionV>
            <wp:extent cx="381000" cy="381000"/>
            <wp:effectExtent l="0" t="0" r="0" b="0"/>
            <wp:wrapNone/>
            <wp:docPr id="47566219" name="Graphique 1"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6219" name="Graphique 47566219" descr="Avertissement avec un remplissage uni"/>
                    <pic:cNvPicPr/>
                  </pic:nvPicPr>
                  <pic:blipFill>
                    <a:blip r:embed="rId29">
                      <a:extLst>
                        <a:ext uri="{96DAC541-7B7A-43D3-8B79-37D633B846F1}">
                          <asvg:svgBlip xmlns:asvg="http://schemas.microsoft.com/office/drawing/2016/SVG/main" r:embed="rId3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Pr>
          <w:noProof/>
          <w:lang w:val="fr-CA"/>
        </w:rPr>
        <mc:AlternateContent>
          <mc:Choice Requires="wps">
            <w:drawing>
              <wp:anchor distT="0" distB="0" distL="114300" distR="114300" simplePos="0" relativeHeight="251673603" behindDoc="0" locked="0" layoutInCell="1" allowOverlap="1" wp14:anchorId="6666836F" wp14:editId="64D75645">
                <wp:simplePos x="0" y="0"/>
                <wp:positionH relativeFrom="margin">
                  <wp:align>right</wp:align>
                </wp:positionH>
                <wp:positionV relativeFrom="paragraph">
                  <wp:posOffset>12065</wp:posOffset>
                </wp:positionV>
                <wp:extent cx="4683760" cy="657225"/>
                <wp:effectExtent l="0" t="0" r="2540" b="9525"/>
                <wp:wrapNone/>
                <wp:docPr id="1770044652" name="Rectangle : coins arrondis 8"/>
                <wp:cNvGraphicFramePr/>
                <a:graphic xmlns:a="http://schemas.openxmlformats.org/drawingml/2006/main">
                  <a:graphicData uri="http://schemas.microsoft.com/office/word/2010/wordprocessingShape">
                    <wps:wsp>
                      <wps:cNvSpPr/>
                      <wps:spPr>
                        <a:xfrm>
                          <a:off x="0" y="0"/>
                          <a:ext cx="4683760" cy="657225"/>
                        </a:xfrm>
                        <a:prstGeom prst="roundRect">
                          <a:avLst/>
                        </a:prstGeom>
                        <a:solidFill>
                          <a:schemeClr val="accent4">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BEE027B" w14:textId="2E189B95" w:rsidR="009C446B" w:rsidRPr="00BF32FB" w:rsidRDefault="002C430A" w:rsidP="009C446B">
                            <w:pPr>
                              <w:rPr>
                                <w:color w:val="292733" w:themeColor="text2" w:themeShade="BF"/>
                                <w:lang w:val="fr-CA"/>
                              </w:rPr>
                            </w:pPr>
                            <w:r w:rsidRPr="00B42EFA">
                              <w:rPr>
                                <w:i/>
                                <w:iCs/>
                                <w:lang w:val="fr-CA"/>
                              </w:rPr>
                              <w:t xml:space="preserve">Le motif de refus ne doit pas faire preuve de discrimination basée sur l’état civil </w:t>
                            </w:r>
                            <w:r>
                              <w:rPr>
                                <w:i/>
                                <w:iCs/>
                                <w:lang w:val="fr-CA"/>
                              </w:rPr>
                              <w:t xml:space="preserve">ou le genre </w:t>
                            </w:r>
                            <w:r w:rsidRPr="00B42EFA">
                              <w:rPr>
                                <w:i/>
                                <w:iCs/>
                                <w:lang w:val="fr-CA"/>
                              </w:rPr>
                              <w:t xml:space="preserve">par exemple. </w:t>
                            </w:r>
                          </w:p>
                        </w:txbxContent>
                      </wps:txbx>
                      <wps:bodyPr rot="0" spcFirstLastPara="0" vertOverflow="overflow" horzOverflow="overflow" vert="horz" wrap="square" lIns="324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66836F" id="Rectangle : coins arrondis 8" o:spid="_x0000_s1044" style="position:absolute;left:0;text-align:left;margin-left:317.6pt;margin-top:.95pt;width:368.8pt;height:51.75pt;z-index:25167360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" fillcolor="#e1eaef [663]" stroked="f" strokeweight="1pt">
                <v:stroke joinstyle="miter"/>
                <v:textbox inset="9mm">
                  <w:txbxContent>
                    <w:p w14:paraId="6BEE027B" w14:textId="2E189B95" w:rsidR="009C446B" w:rsidRPr="00BF32FB" w:rsidRDefault="002C430A" w:rsidP="009C446B">
                      <w:pPr>
                        <w:rPr>
                          <w:color w:val="292733" w:themeColor="text2" w:themeShade="BF"/>
                          <w:lang w:val="fr-CA"/>
                        </w:rPr>
                      </w:pPr>
                      <w:r w:rsidRPr="00B42EFA">
                        <w:rPr>
                          <w:i/>
                          <w:iCs/>
                          <w:lang w:val="fr-CA"/>
                        </w:rPr>
                        <w:t xml:space="preserve">Le motif de refus ne doit pas faire preuve de discrimination basée sur l’état civil </w:t>
                      </w:r>
                      <w:r>
                        <w:rPr>
                          <w:i/>
                          <w:iCs/>
                          <w:lang w:val="fr-CA"/>
                        </w:rPr>
                        <w:t xml:space="preserve">ou le genre </w:t>
                      </w:r>
                      <w:r w:rsidRPr="00B42EFA">
                        <w:rPr>
                          <w:i/>
                          <w:iCs/>
                          <w:lang w:val="fr-CA"/>
                        </w:rPr>
                        <w:t xml:space="preserve">par exemple. </w:t>
                      </w:r>
                    </w:p>
                  </w:txbxContent>
                </v:textbox>
                <w10:wrap anchorx="margin"/>
              </v:roundrect>
            </w:pict>
          </mc:Fallback>
        </mc:AlternateContent>
      </w:r>
    </w:p>
    <w:p w14:paraId="276F3806" w14:textId="77777777" w:rsidR="00EC72FF" w:rsidRDefault="00EC72FF" w:rsidP="007207C6">
      <w:pPr>
        <w:rPr>
          <w:lang w:val="fr-CA"/>
        </w:rPr>
      </w:pPr>
    </w:p>
    <w:p w14:paraId="53B8CF2D" w14:textId="56F73680" w:rsidR="00EC72FF" w:rsidRDefault="00EC72FF" w:rsidP="007207C6">
      <w:pPr>
        <w:rPr>
          <w:lang w:val="fr-CA"/>
        </w:rPr>
      </w:pPr>
    </w:p>
    <w:p w14:paraId="7BD19284" w14:textId="4241637C" w:rsidR="00EC72FF" w:rsidRDefault="007A4E57" w:rsidP="007A4E57">
      <w:pPr>
        <w:pStyle w:val="Heading2"/>
        <w:rPr>
          <w:lang w:val="fr-CA"/>
        </w:rPr>
      </w:pPr>
      <w:r>
        <w:rPr>
          <w:lang w:val="fr-CA"/>
        </w:rPr>
        <w:t>Durée maximale</w:t>
      </w:r>
    </w:p>
    <w:p w14:paraId="161BEAD0" w14:textId="3B2AB4B4" w:rsidR="007A4E57" w:rsidRPr="007A4E57" w:rsidRDefault="007A4E57" w:rsidP="00D96FF1">
      <w:pPr>
        <w:numPr>
          <w:ilvl w:val="0"/>
          <w:numId w:val="12"/>
        </w:numPr>
        <w:rPr>
          <w:b/>
          <w:bCs/>
          <w:lang w:val="fr-CA"/>
        </w:rPr>
      </w:pPr>
      <w:r w:rsidRPr="007A4E57">
        <w:rPr>
          <w:b/>
          <w:bCs/>
          <w:lang w:val="fr-CA"/>
        </w:rPr>
        <w:t xml:space="preserve">Durée maximale de l'aménagement : </w:t>
      </w:r>
      <w:r w:rsidRPr="007A4E57">
        <w:rPr>
          <w:lang w:val="fr-CA"/>
        </w:rPr>
        <w:t>L'application de l'aménagement du temps de travail est généralement prévue pour une durée maximale de six mois. Passé ce délai, une réévaluation sera effectuée pour déterminer si l'aménagement peut être prolongé, modifié ou arrêté.</w:t>
      </w:r>
    </w:p>
    <w:p w14:paraId="0EC18066" w14:textId="7CF367FB" w:rsidR="007A4E57" w:rsidRPr="007A4E57" w:rsidRDefault="007A4E57" w:rsidP="00D96FF1">
      <w:pPr>
        <w:numPr>
          <w:ilvl w:val="0"/>
          <w:numId w:val="12"/>
        </w:numPr>
        <w:rPr>
          <w:b/>
          <w:bCs/>
          <w:lang w:val="fr-CA"/>
        </w:rPr>
      </w:pPr>
      <w:r w:rsidRPr="007A4E57">
        <w:rPr>
          <w:b/>
          <w:bCs/>
          <w:lang w:val="fr-CA"/>
        </w:rPr>
        <w:t xml:space="preserve">Mesure à long terme : </w:t>
      </w:r>
      <w:r w:rsidRPr="007A4E57">
        <w:rPr>
          <w:lang w:val="fr-CA"/>
        </w:rPr>
        <w:t>Dans certains cas, et selon les besoins opérationnels et les performances de l'employé, l'aménagement du temps de travail peut être approuvé pour une durée indéterminée. Cependant, cette décision sera prise au cas par cas, en concertation avec le gestionnaire et les ressources humaines.</w:t>
      </w:r>
    </w:p>
    <w:p w14:paraId="2EE7BDF9" w14:textId="306776E9" w:rsidR="00EC72FF" w:rsidRPr="007A4E57" w:rsidRDefault="007A4E57" w:rsidP="00D96FF1">
      <w:pPr>
        <w:numPr>
          <w:ilvl w:val="0"/>
          <w:numId w:val="12"/>
        </w:numPr>
        <w:rPr>
          <w:b/>
          <w:bCs/>
          <w:lang w:val="fr-CA"/>
        </w:rPr>
      </w:pPr>
      <w:r w:rsidRPr="007A4E57">
        <w:rPr>
          <w:b/>
          <w:bCs/>
          <w:lang w:val="fr-CA"/>
        </w:rPr>
        <w:t xml:space="preserve">Excès de la durée maximale permise : </w:t>
      </w:r>
      <w:r w:rsidRPr="007A4E57">
        <w:rPr>
          <w:lang w:val="fr-CA"/>
        </w:rPr>
        <w:t>Si une demande excède la durée maximale de six mois, l'employé devra soumettre une nouvelle demande justifiant la prolongation de l'aménagement. Cette demande sera examinée en fonction des critères habituels et des performances de l'employé pendant la période précédente d'aménagement d'horaires flexibles.</w:t>
      </w:r>
    </w:p>
    <w:p w14:paraId="5AFE884F" w14:textId="77777777" w:rsidR="00EC72FF" w:rsidRPr="007207C6" w:rsidRDefault="00EC72FF" w:rsidP="007207C6">
      <w:pPr>
        <w:rPr>
          <w:lang w:val="fr-CA"/>
        </w:rPr>
      </w:pPr>
    </w:p>
    <w:p w14:paraId="55DA583A" w14:textId="778BA358" w:rsidR="00AD7779" w:rsidRDefault="00320A72" w:rsidP="00320A72">
      <w:pPr>
        <w:pStyle w:val="Heading2"/>
        <w:rPr>
          <w:lang w:val="fr-CA"/>
        </w:rPr>
      </w:pPr>
      <w:r>
        <w:rPr>
          <w:lang w:val="fr-CA"/>
        </w:rPr>
        <w:t>Rémunération</w:t>
      </w:r>
    </w:p>
    <w:p w14:paraId="312317AC" w14:textId="1EFE1C6F" w:rsidR="00320A72" w:rsidRPr="00320A72" w:rsidRDefault="00320A72" w:rsidP="00D96FF1">
      <w:pPr>
        <w:pStyle w:val="ListParagraph"/>
        <w:numPr>
          <w:ilvl w:val="0"/>
          <w:numId w:val="13"/>
        </w:numPr>
        <w:ind w:hanging="357"/>
        <w:contextualSpacing w:val="0"/>
        <w:rPr>
          <w:lang w:val="fr-CA"/>
        </w:rPr>
      </w:pPr>
      <w:r w:rsidRPr="00320A72">
        <w:rPr>
          <w:b/>
          <w:bCs/>
          <w:lang w:val="fr-CA"/>
        </w:rPr>
        <w:t>Changements à la rémunération</w:t>
      </w:r>
      <w:r w:rsidRPr="00320A72">
        <w:rPr>
          <w:lang w:val="fr-CA"/>
        </w:rPr>
        <w:t xml:space="preserve"> : La rémunération sera proportionnellement ajustée en fonction de la réduction ou de l'augmentation des heures de travail. Par exemple, si </w:t>
      </w:r>
      <w:r w:rsidR="0037480F">
        <w:rPr>
          <w:lang w:val="fr-CA"/>
        </w:rPr>
        <w:t xml:space="preserve">vous passé </w:t>
      </w:r>
      <w:r w:rsidRPr="00320A72">
        <w:rPr>
          <w:lang w:val="fr-CA"/>
        </w:rPr>
        <w:t xml:space="preserve">d'un emploi à temps plein à un emploi à temps partiel, </w:t>
      </w:r>
      <w:r w:rsidR="0037480F">
        <w:rPr>
          <w:lang w:val="fr-CA"/>
        </w:rPr>
        <w:t>votre</w:t>
      </w:r>
      <w:r w:rsidRPr="00320A72">
        <w:rPr>
          <w:lang w:val="fr-CA"/>
        </w:rPr>
        <w:t xml:space="preserve"> rémunération sera ajustée en conséquence.</w:t>
      </w:r>
    </w:p>
    <w:p w14:paraId="2A4FE17A" w14:textId="03037592" w:rsidR="00320A72" w:rsidRPr="00320A72" w:rsidRDefault="00320A72" w:rsidP="00D96FF1">
      <w:pPr>
        <w:pStyle w:val="ListParagraph"/>
        <w:numPr>
          <w:ilvl w:val="0"/>
          <w:numId w:val="13"/>
        </w:numPr>
        <w:ind w:hanging="357"/>
        <w:contextualSpacing w:val="0"/>
        <w:rPr>
          <w:lang w:val="fr-CA"/>
        </w:rPr>
      </w:pPr>
      <w:r w:rsidRPr="00320A72">
        <w:rPr>
          <w:b/>
          <w:bCs/>
          <w:lang w:val="fr-CA"/>
        </w:rPr>
        <w:t>Critères pour les changements de rémunération</w:t>
      </w:r>
      <w:r w:rsidRPr="00320A72">
        <w:rPr>
          <w:lang w:val="fr-CA"/>
        </w:rPr>
        <w:t xml:space="preserve"> : Les critères pour établir les changements à la rémunération incluent :</w:t>
      </w:r>
    </w:p>
    <w:p w14:paraId="5589BD71" w14:textId="77777777" w:rsidR="00320A72" w:rsidRPr="00320A72" w:rsidRDefault="00320A72" w:rsidP="00D96FF1">
      <w:pPr>
        <w:numPr>
          <w:ilvl w:val="1"/>
          <w:numId w:val="13"/>
        </w:numPr>
        <w:ind w:hanging="357"/>
        <w:rPr>
          <w:lang w:val="fr-CA"/>
        </w:rPr>
      </w:pPr>
      <w:r w:rsidRPr="00320A72">
        <w:rPr>
          <w:lang w:val="fr-CA"/>
        </w:rPr>
        <w:t>Le nombre d'heures travaillées par semaine.</w:t>
      </w:r>
    </w:p>
    <w:p w14:paraId="203573C4" w14:textId="77777777" w:rsidR="00320A72" w:rsidRPr="00320A72" w:rsidRDefault="00320A72" w:rsidP="00D96FF1">
      <w:pPr>
        <w:numPr>
          <w:ilvl w:val="1"/>
          <w:numId w:val="13"/>
        </w:numPr>
        <w:ind w:hanging="357"/>
        <w:rPr>
          <w:lang w:val="fr-CA"/>
        </w:rPr>
      </w:pPr>
      <w:r w:rsidRPr="00320A72">
        <w:rPr>
          <w:lang w:val="fr-CA"/>
        </w:rPr>
        <w:t>Les responsabilités et les tâches spécifiques associées au nouveau régime de travail.</w:t>
      </w:r>
    </w:p>
    <w:p w14:paraId="3DA6E644" w14:textId="77777777" w:rsidR="00320A72" w:rsidRPr="00320A72" w:rsidRDefault="00320A72" w:rsidP="00D96FF1">
      <w:pPr>
        <w:numPr>
          <w:ilvl w:val="1"/>
          <w:numId w:val="13"/>
        </w:numPr>
        <w:ind w:hanging="357"/>
        <w:rPr>
          <w:lang w:val="fr-CA"/>
        </w:rPr>
      </w:pPr>
      <w:r w:rsidRPr="00320A72">
        <w:rPr>
          <w:lang w:val="fr-CA"/>
        </w:rPr>
        <w:t>La durée de l'aménagement d'horaires flexibles.</w:t>
      </w:r>
    </w:p>
    <w:p w14:paraId="46DCA428" w14:textId="70EF54CE" w:rsidR="00320A72" w:rsidRDefault="00D96FF1" w:rsidP="00D96FF1">
      <w:pPr>
        <w:pStyle w:val="ListParagraph"/>
        <w:numPr>
          <w:ilvl w:val="0"/>
          <w:numId w:val="13"/>
        </w:numPr>
        <w:ind w:hanging="357"/>
        <w:contextualSpacing w:val="0"/>
        <w:rPr>
          <w:lang w:val="fr-CA"/>
        </w:rPr>
      </w:pPr>
      <w:r>
        <w:rPr>
          <w:b/>
          <w:bCs/>
          <w:lang w:val="fr-CA"/>
        </w:rPr>
        <w:lastRenderedPageBreak/>
        <w:t>Vacances et congés</w:t>
      </w:r>
      <w:r w:rsidR="00320A72" w:rsidRPr="00320A72">
        <w:rPr>
          <w:lang w:val="fr-CA"/>
        </w:rPr>
        <w:t xml:space="preserve"> : </w:t>
      </w:r>
      <w:r w:rsidR="007647D5">
        <w:rPr>
          <w:lang w:val="fr-CA"/>
        </w:rPr>
        <w:t>L</w:t>
      </w:r>
      <w:r w:rsidR="00320A72" w:rsidRPr="00320A72">
        <w:rPr>
          <w:lang w:val="fr-CA"/>
        </w:rPr>
        <w:t>es vacances et les indemnités d'absences pour maladie, seront ajustés proportionnellement à la réduction des heures de travail. Par exemple, un employé travaillant à temps partiel accumulera des jours de vacances et des indemnités de maladie proportionnellement à ses heures travaillées par rapport à un employé à temps plein.</w:t>
      </w:r>
    </w:p>
    <w:p w14:paraId="64AD878C" w14:textId="4DFAB2F5" w:rsidR="00D96FF1" w:rsidRPr="00320A72" w:rsidRDefault="00D96FF1" w:rsidP="00D96FF1">
      <w:pPr>
        <w:pStyle w:val="ListParagraph"/>
        <w:numPr>
          <w:ilvl w:val="0"/>
          <w:numId w:val="13"/>
        </w:numPr>
        <w:ind w:hanging="357"/>
        <w:contextualSpacing w:val="0"/>
        <w:rPr>
          <w:lang w:val="fr-CA"/>
        </w:rPr>
      </w:pPr>
      <w:r w:rsidRPr="00320A72">
        <w:rPr>
          <w:b/>
          <w:bCs/>
          <w:lang w:val="fr-CA"/>
        </w:rPr>
        <w:t>Admissibilité aux avantages sociaux</w:t>
      </w:r>
      <w:r>
        <w:rPr>
          <w:b/>
          <w:bCs/>
          <w:lang w:val="fr-CA"/>
        </w:rPr>
        <w:t> :</w:t>
      </w:r>
      <w:r>
        <w:rPr>
          <w:lang w:val="fr-CA"/>
        </w:rPr>
        <w:t xml:space="preserve"> Pour demeurer admissible aux avantages sociaux offerts par l’entreprise, vous devez réaliser un minimum de 20 heures de travail par semaine.</w:t>
      </w:r>
    </w:p>
    <w:p w14:paraId="1B553E0D" w14:textId="77777777" w:rsidR="00320A72" w:rsidRPr="00320A72" w:rsidRDefault="00320A72" w:rsidP="00320A72">
      <w:pPr>
        <w:rPr>
          <w:lang w:val="fr-CA"/>
        </w:rPr>
      </w:pPr>
    </w:p>
    <w:p w14:paraId="6498F1DF" w14:textId="77777777" w:rsidR="008D3F32" w:rsidRDefault="008D3F32" w:rsidP="00BF1264">
      <w:pPr>
        <w:rPr>
          <w:lang w:val="fr-CA"/>
        </w:rPr>
      </w:pPr>
    </w:p>
    <w:p w14:paraId="6540FCB2" w14:textId="77777777" w:rsidR="00924002" w:rsidRPr="00924002" w:rsidRDefault="00924002" w:rsidP="00BF1264">
      <w:pPr>
        <w:rPr>
          <w:lang w:val="fr-CA"/>
        </w:rPr>
      </w:pPr>
    </w:p>
    <w:p w14:paraId="418FC12B" w14:textId="77777777" w:rsidR="00963375" w:rsidRPr="006A6846" w:rsidRDefault="00963375" w:rsidP="008711CF">
      <w:pPr>
        <w:rPr>
          <w:lang w:val="fr-CA"/>
        </w:rPr>
      </w:pPr>
    </w:p>
    <w:p w14:paraId="46722654" w14:textId="151FD5BA" w:rsidR="006E48BA" w:rsidRDefault="006E48BA" w:rsidP="00D96FF1">
      <w:pPr>
        <w:pStyle w:val="Heading3"/>
        <w:numPr>
          <w:ilvl w:val="0"/>
          <w:numId w:val="2"/>
        </w:numPr>
      </w:pPr>
      <w:bookmarkStart w:id="7" w:name="_Toc168564102"/>
      <w:r>
        <w:t>RESPONSABILITÉS DES PARTIES</w:t>
      </w:r>
      <w:bookmarkEnd w:id="7"/>
      <w:r>
        <w:t xml:space="preserve"> </w:t>
      </w:r>
    </w:p>
    <w:p w14:paraId="7F676754" w14:textId="6D4EB6B0" w:rsidR="006E48BA" w:rsidRPr="00B42EFA" w:rsidRDefault="00BB459E" w:rsidP="00BB459E">
      <w:pPr>
        <w:ind w:left="1080"/>
        <w:rPr>
          <w:lang w:val="fr-CA"/>
        </w:rPr>
      </w:pPr>
      <w:r w:rsidRPr="00B42EFA">
        <w:rPr>
          <w:lang w:val="fr-CA"/>
        </w:rPr>
        <w:t>Quel</w:t>
      </w:r>
      <w:r w:rsidR="002346E7" w:rsidRPr="00B42EFA">
        <w:rPr>
          <w:lang w:val="fr-CA"/>
        </w:rPr>
        <w:t>le</w:t>
      </w:r>
      <w:r w:rsidRPr="00B42EFA">
        <w:rPr>
          <w:lang w:val="fr-CA"/>
        </w:rPr>
        <w:t>s seront les responsabilité</w:t>
      </w:r>
      <w:r w:rsidR="002346E7" w:rsidRPr="00B42EFA">
        <w:rPr>
          <w:lang w:val="fr-CA"/>
        </w:rPr>
        <w:t xml:space="preserve">s </w:t>
      </w:r>
      <w:r w:rsidR="00F138D5" w:rsidRPr="00B42EFA">
        <w:rPr>
          <w:lang w:val="fr-CA"/>
        </w:rPr>
        <w:t>de c</w:t>
      </w:r>
      <w:r w:rsidR="00741D5C" w:rsidRPr="00B42EFA">
        <w:rPr>
          <w:lang w:val="fr-CA"/>
        </w:rPr>
        <w:t xml:space="preserve">hacune des parties </w:t>
      </w:r>
      <w:r w:rsidR="00F8358B" w:rsidRPr="00B42EFA">
        <w:rPr>
          <w:lang w:val="fr-CA"/>
        </w:rPr>
        <w:t xml:space="preserve">dans l’élaboration et la mise en place de l’aménagement du temps de travail? </w:t>
      </w:r>
    </w:p>
    <w:p w14:paraId="0621E6FD" w14:textId="07AC9FB2" w:rsidR="00F8358B" w:rsidRDefault="00F8358B" w:rsidP="00BB459E">
      <w:pPr>
        <w:ind w:left="1080"/>
      </w:pPr>
      <w:r w:rsidRPr="00C12E0E">
        <w:rPr>
          <w:b/>
          <w:bCs/>
          <w:i/>
          <w:iCs/>
        </w:rPr>
        <w:t>Exemples de responsabilités</w:t>
      </w:r>
      <w:r w:rsidR="00C12E0E">
        <w:t xml:space="preserve"> : </w:t>
      </w:r>
    </w:p>
    <w:p w14:paraId="7A34930F" w14:textId="2FA6B664" w:rsidR="006E48BA" w:rsidRDefault="006E48BA" w:rsidP="00F8358B">
      <w:pPr>
        <w:ind w:left="720" w:firstLine="360"/>
      </w:pPr>
      <w:r>
        <w:t xml:space="preserve">Organisation : </w:t>
      </w:r>
    </w:p>
    <w:p w14:paraId="6A9741B8" w14:textId="1C80EE6A" w:rsidR="00C12E0E" w:rsidRPr="00B42EFA" w:rsidRDefault="00734E8B" w:rsidP="00D96FF1">
      <w:pPr>
        <w:pStyle w:val="ListParagraph"/>
        <w:numPr>
          <w:ilvl w:val="0"/>
          <w:numId w:val="5"/>
        </w:numPr>
        <w:rPr>
          <w:i/>
          <w:iCs/>
          <w:lang w:val="fr-CA"/>
        </w:rPr>
      </w:pPr>
      <w:r w:rsidRPr="00B42EFA">
        <w:rPr>
          <w:i/>
          <w:iCs/>
          <w:lang w:val="fr-CA"/>
        </w:rPr>
        <w:t xml:space="preserve">Fournir les ressources administratives et matérielles </w:t>
      </w:r>
      <w:r w:rsidR="009E3BA8" w:rsidRPr="00B42EFA">
        <w:rPr>
          <w:i/>
          <w:iCs/>
          <w:lang w:val="fr-CA"/>
        </w:rPr>
        <w:t xml:space="preserve">à l’employé dans la mise en place </w:t>
      </w:r>
      <w:r w:rsidR="007E317F" w:rsidRPr="00B42EFA">
        <w:rPr>
          <w:i/>
          <w:iCs/>
          <w:lang w:val="fr-CA"/>
        </w:rPr>
        <w:t>d’un horaire flexible;</w:t>
      </w:r>
    </w:p>
    <w:p w14:paraId="74DCA511" w14:textId="5BEF6011" w:rsidR="0035487C" w:rsidRPr="00B42EFA" w:rsidRDefault="007E317F" w:rsidP="00D96FF1">
      <w:pPr>
        <w:pStyle w:val="ListParagraph"/>
        <w:numPr>
          <w:ilvl w:val="0"/>
          <w:numId w:val="5"/>
        </w:numPr>
        <w:rPr>
          <w:i/>
          <w:iCs/>
          <w:lang w:val="fr-CA"/>
        </w:rPr>
      </w:pPr>
      <w:r w:rsidRPr="00B42EFA">
        <w:rPr>
          <w:i/>
          <w:iCs/>
          <w:lang w:val="fr-CA"/>
        </w:rPr>
        <w:t>Analyse et rés</w:t>
      </w:r>
      <w:r w:rsidR="0035487C" w:rsidRPr="00B42EFA">
        <w:rPr>
          <w:i/>
          <w:iCs/>
          <w:lang w:val="fr-CA"/>
        </w:rPr>
        <w:t>olution de problème</w:t>
      </w:r>
      <w:r w:rsidR="00BF7D31" w:rsidRPr="00B42EFA">
        <w:rPr>
          <w:i/>
          <w:iCs/>
          <w:lang w:val="fr-CA"/>
        </w:rPr>
        <w:t>s</w:t>
      </w:r>
      <w:r w:rsidR="0035487C" w:rsidRPr="00B42EFA">
        <w:rPr>
          <w:i/>
          <w:iCs/>
          <w:lang w:val="fr-CA"/>
        </w:rPr>
        <w:t xml:space="preserve"> entourant l’horaire </w:t>
      </w:r>
      <w:r w:rsidR="003916E0" w:rsidRPr="00B42EFA">
        <w:rPr>
          <w:i/>
          <w:iCs/>
          <w:lang w:val="fr-CA"/>
        </w:rPr>
        <w:t>adapté</w:t>
      </w:r>
      <w:r w:rsidR="00BF7D31" w:rsidRPr="00B42EFA">
        <w:rPr>
          <w:i/>
          <w:iCs/>
          <w:lang w:val="fr-CA"/>
        </w:rPr>
        <w:t>.</w:t>
      </w:r>
    </w:p>
    <w:p w14:paraId="14342609" w14:textId="580587AB" w:rsidR="00BF7D31" w:rsidRDefault="00BF7D31" w:rsidP="00BF7D31">
      <w:pPr>
        <w:ind w:left="1080"/>
      </w:pPr>
      <w:r w:rsidRPr="00BF7D31">
        <w:t>Supérieur immédiat</w:t>
      </w:r>
      <w:r>
        <w:t xml:space="preserve"> : </w:t>
      </w:r>
    </w:p>
    <w:p w14:paraId="18AD9CD6" w14:textId="6CF92F57" w:rsidR="00BF7D31" w:rsidRPr="00B42EFA" w:rsidRDefault="00BF7D31" w:rsidP="00D96FF1">
      <w:pPr>
        <w:pStyle w:val="ListParagraph"/>
        <w:numPr>
          <w:ilvl w:val="0"/>
          <w:numId w:val="5"/>
        </w:numPr>
        <w:rPr>
          <w:i/>
          <w:iCs/>
          <w:lang w:val="fr-CA"/>
        </w:rPr>
      </w:pPr>
      <w:r w:rsidRPr="00B42EFA">
        <w:rPr>
          <w:i/>
          <w:iCs/>
          <w:lang w:val="fr-CA"/>
        </w:rPr>
        <w:t>Faire appliquer l’entente d’aménagement du temps de travail;</w:t>
      </w:r>
    </w:p>
    <w:p w14:paraId="5F3AC735" w14:textId="3545ADB8" w:rsidR="00BF7D31" w:rsidRPr="00B42EFA" w:rsidRDefault="00541FEE" w:rsidP="00D96FF1">
      <w:pPr>
        <w:pStyle w:val="ListParagraph"/>
        <w:numPr>
          <w:ilvl w:val="0"/>
          <w:numId w:val="5"/>
        </w:numPr>
        <w:rPr>
          <w:lang w:val="fr-CA"/>
        </w:rPr>
      </w:pPr>
      <w:r w:rsidRPr="00B42EFA">
        <w:rPr>
          <w:i/>
          <w:iCs/>
          <w:lang w:val="fr-CA"/>
        </w:rPr>
        <w:t>Faire le suivi de l’employé et de sa performance;</w:t>
      </w:r>
    </w:p>
    <w:p w14:paraId="4695F4A8" w14:textId="0668D6F9" w:rsidR="00541FEE" w:rsidRPr="00B42EFA" w:rsidRDefault="00541FEE" w:rsidP="00D96FF1">
      <w:pPr>
        <w:pStyle w:val="ListParagraph"/>
        <w:numPr>
          <w:ilvl w:val="0"/>
          <w:numId w:val="5"/>
        </w:numPr>
        <w:rPr>
          <w:lang w:val="fr-CA"/>
        </w:rPr>
      </w:pPr>
      <w:r w:rsidRPr="00B42EFA">
        <w:rPr>
          <w:i/>
          <w:iCs/>
          <w:lang w:val="fr-CA"/>
        </w:rPr>
        <w:t>Collaborer avec l’employé afin de répartir sa charge de travail au sein de l’équipe si requis.</w:t>
      </w:r>
    </w:p>
    <w:p w14:paraId="5555B631" w14:textId="24387739" w:rsidR="006E48BA" w:rsidRDefault="006E48BA" w:rsidP="00F8358B">
      <w:pPr>
        <w:ind w:left="720" w:firstLine="360"/>
      </w:pPr>
      <w:r>
        <w:t>Employé :</w:t>
      </w:r>
    </w:p>
    <w:p w14:paraId="58766918" w14:textId="5DC676C5" w:rsidR="0001155D" w:rsidRPr="00B42EFA" w:rsidRDefault="00BB7E92" w:rsidP="00D96FF1">
      <w:pPr>
        <w:pStyle w:val="ListParagraph"/>
        <w:numPr>
          <w:ilvl w:val="0"/>
          <w:numId w:val="5"/>
        </w:numPr>
        <w:rPr>
          <w:lang w:val="fr-CA"/>
        </w:rPr>
      </w:pPr>
      <w:r w:rsidRPr="00B42EFA">
        <w:rPr>
          <w:i/>
          <w:iCs/>
          <w:lang w:val="fr-CA"/>
        </w:rPr>
        <w:t>Respect</w:t>
      </w:r>
      <w:r w:rsidR="00BF7D31" w:rsidRPr="00B42EFA">
        <w:rPr>
          <w:i/>
          <w:iCs/>
          <w:lang w:val="fr-CA"/>
        </w:rPr>
        <w:t>er</w:t>
      </w:r>
      <w:r w:rsidRPr="00B42EFA">
        <w:rPr>
          <w:i/>
          <w:iCs/>
          <w:lang w:val="fr-CA"/>
        </w:rPr>
        <w:t xml:space="preserve"> l’horaire </w:t>
      </w:r>
      <w:r w:rsidR="00621D20" w:rsidRPr="00B42EFA">
        <w:rPr>
          <w:i/>
          <w:iCs/>
          <w:lang w:val="fr-CA"/>
        </w:rPr>
        <w:t>discuté dans l’entente d’aménagement de travail;</w:t>
      </w:r>
    </w:p>
    <w:p w14:paraId="78039CFA" w14:textId="19ED0249" w:rsidR="00541FEE" w:rsidRPr="00621D20" w:rsidRDefault="00541FEE" w:rsidP="00D96FF1">
      <w:pPr>
        <w:pStyle w:val="ListParagraph"/>
        <w:numPr>
          <w:ilvl w:val="0"/>
          <w:numId w:val="5"/>
        </w:numPr>
      </w:pPr>
      <w:r>
        <w:rPr>
          <w:i/>
          <w:iCs/>
        </w:rPr>
        <w:t>Comptabiliser ses heures travaillées;</w:t>
      </w:r>
    </w:p>
    <w:p w14:paraId="622528CB" w14:textId="021264A4" w:rsidR="00621D20" w:rsidRPr="00B42EFA" w:rsidRDefault="00621D20" w:rsidP="00D96FF1">
      <w:pPr>
        <w:pStyle w:val="ListParagraph"/>
        <w:numPr>
          <w:ilvl w:val="0"/>
          <w:numId w:val="5"/>
        </w:numPr>
        <w:rPr>
          <w:lang w:val="fr-CA"/>
        </w:rPr>
      </w:pPr>
      <w:r w:rsidRPr="00B42EFA">
        <w:rPr>
          <w:i/>
          <w:iCs/>
          <w:lang w:val="fr-CA"/>
        </w:rPr>
        <w:t>Rapporter toute</w:t>
      </w:r>
      <w:r w:rsidR="003B4608" w:rsidRPr="00B42EFA">
        <w:rPr>
          <w:i/>
          <w:iCs/>
          <w:lang w:val="fr-CA"/>
        </w:rPr>
        <w:t xml:space="preserve"> problématique ou enjeu entourant l’</w:t>
      </w:r>
      <w:r w:rsidR="00CA261F" w:rsidRPr="00B42EFA">
        <w:rPr>
          <w:i/>
          <w:iCs/>
          <w:lang w:val="fr-CA"/>
        </w:rPr>
        <w:t>a</w:t>
      </w:r>
      <w:r w:rsidR="003B4608" w:rsidRPr="00B42EFA">
        <w:rPr>
          <w:i/>
          <w:iCs/>
          <w:lang w:val="fr-CA"/>
        </w:rPr>
        <w:t>tteinte des objectifs de travail, la charge de</w:t>
      </w:r>
      <w:r w:rsidR="00CA261F" w:rsidRPr="00B42EFA">
        <w:rPr>
          <w:i/>
          <w:iCs/>
          <w:lang w:val="fr-CA"/>
        </w:rPr>
        <w:t xml:space="preserve"> travail ou le respect de l’horaire;</w:t>
      </w:r>
    </w:p>
    <w:p w14:paraId="525C6342" w14:textId="6197F0CC" w:rsidR="00CA261F" w:rsidRPr="00B42EFA" w:rsidRDefault="00CA261F" w:rsidP="00D96FF1">
      <w:pPr>
        <w:pStyle w:val="ListParagraph"/>
        <w:numPr>
          <w:ilvl w:val="0"/>
          <w:numId w:val="5"/>
        </w:numPr>
        <w:rPr>
          <w:lang w:val="fr-CA"/>
        </w:rPr>
      </w:pPr>
      <w:r w:rsidRPr="00B42EFA">
        <w:rPr>
          <w:i/>
          <w:iCs/>
          <w:lang w:val="fr-CA"/>
        </w:rPr>
        <w:t xml:space="preserve">Collaborer avec ses collègues et/ou son </w:t>
      </w:r>
      <w:r w:rsidR="00196E9A" w:rsidRPr="00B42EFA">
        <w:rPr>
          <w:i/>
          <w:iCs/>
          <w:lang w:val="fr-CA"/>
        </w:rPr>
        <w:t>gestionnaire</w:t>
      </w:r>
      <w:r w:rsidRPr="00B42EFA">
        <w:rPr>
          <w:i/>
          <w:iCs/>
          <w:lang w:val="fr-CA"/>
        </w:rPr>
        <w:t xml:space="preserve"> afin </w:t>
      </w:r>
      <w:r w:rsidR="00196E9A" w:rsidRPr="00B42EFA">
        <w:rPr>
          <w:i/>
          <w:iCs/>
          <w:lang w:val="fr-CA"/>
        </w:rPr>
        <w:t xml:space="preserve">de répartir sa charge </w:t>
      </w:r>
      <w:r w:rsidR="000309F1" w:rsidRPr="00B42EFA">
        <w:rPr>
          <w:i/>
          <w:iCs/>
          <w:lang w:val="fr-CA"/>
        </w:rPr>
        <w:t>au besoin</w:t>
      </w:r>
      <w:r w:rsidR="00BF7D31" w:rsidRPr="00B42EFA">
        <w:rPr>
          <w:i/>
          <w:iCs/>
          <w:lang w:val="fr-CA"/>
        </w:rPr>
        <w:t>.</w:t>
      </w:r>
    </w:p>
    <w:tbl>
      <w:tblPr>
        <w:tblStyle w:val="TableGrid"/>
        <w:tblW w:w="10351" w:type="dxa"/>
        <w:tblInd w:w="846" w:type="dxa"/>
        <w:tblLook w:val="04A0" w:firstRow="1" w:lastRow="0" w:firstColumn="1" w:lastColumn="0" w:noHBand="0" w:noVBand="1"/>
      </w:tblPr>
      <w:tblGrid>
        <w:gridCol w:w="10351"/>
      </w:tblGrid>
      <w:tr w:rsidR="00F77F34" w:rsidRPr="00DD6226" w14:paraId="71774DFE" w14:textId="77777777" w:rsidTr="00EE1249">
        <w:trPr>
          <w:trHeight w:val="916"/>
        </w:trPr>
        <w:tc>
          <w:tcPr>
            <w:tcW w:w="10351" w:type="dxa"/>
          </w:tcPr>
          <w:p w14:paraId="2DBE1D50" w14:textId="77777777" w:rsidR="00F77F34" w:rsidRPr="00B42EFA" w:rsidRDefault="00F77F34" w:rsidP="00EE1249">
            <w:pPr>
              <w:rPr>
                <w:i/>
                <w:iCs/>
                <w:lang w:val="fr-CA"/>
              </w:rPr>
            </w:pPr>
          </w:p>
        </w:tc>
      </w:tr>
    </w:tbl>
    <w:p w14:paraId="39953D6A" w14:textId="77777777" w:rsidR="001E5AB7" w:rsidRPr="00B42EFA" w:rsidRDefault="001E5AB7" w:rsidP="00D133E5">
      <w:pPr>
        <w:ind w:left="720"/>
        <w:rPr>
          <w:lang w:val="fr-CA"/>
        </w:rPr>
      </w:pPr>
    </w:p>
    <w:p w14:paraId="72562B42" w14:textId="6F9D3D4F" w:rsidR="00974208" w:rsidRDefault="00974208" w:rsidP="00D96FF1">
      <w:pPr>
        <w:pStyle w:val="Heading2"/>
        <w:numPr>
          <w:ilvl w:val="0"/>
          <w:numId w:val="1"/>
        </w:numPr>
        <w:rPr>
          <w:color w:val="625F7C" w:themeColor="text2" w:themeTint="BF"/>
        </w:rPr>
      </w:pPr>
      <w:bookmarkStart w:id="8" w:name="_Toc168564103"/>
      <w:r>
        <w:rPr>
          <w:color w:val="625F7C" w:themeColor="text2" w:themeTint="BF"/>
        </w:rPr>
        <w:t>ADMISSIBILITÉ</w:t>
      </w:r>
      <w:bookmarkEnd w:id="8"/>
    </w:p>
    <w:p w14:paraId="0BB2ED15" w14:textId="1CA97EC2" w:rsidR="008F75A5" w:rsidRDefault="00974208" w:rsidP="00D96FF1">
      <w:pPr>
        <w:pStyle w:val="Heading3"/>
        <w:numPr>
          <w:ilvl w:val="1"/>
          <w:numId w:val="1"/>
        </w:numPr>
      </w:pPr>
      <w:bookmarkStart w:id="9" w:name="_Toc168564104"/>
      <w:r>
        <w:t>CRITÈRES D’ADMISSIBILITÉ</w:t>
      </w:r>
      <w:bookmarkEnd w:id="9"/>
    </w:p>
    <w:p w14:paraId="31559E7A" w14:textId="77777777" w:rsidR="006F2B88" w:rsidRPr="00B42EFA" w:rsidRDefault="00CE50F5" w:rsidP="00CE50F5">
      <w:pPr>
        <w:ind w:left="1080"/>
        <w:rPr>
          <w:lang w:val="fr-CA"/>
        </w:rPr>
      </w:pPr>
      <w:r w:rsidRPr="00B42EFA">
        <w:rPr>
          <w:lang w:val="fr-CA"/>
        </w:rPr>
        <w:t xml:space="preserve">Quels sont les types de postes ou statuts d’emploi admissibles </w:t>
      </w:r>
      <w:r w:rsidR="00E854CA" w:rsidRPr="00B42EFA">
        <w:rPr>
          <w:lang w:val="fr-CA"/>
        </w:rPr>
        <w:t xml:space="preserve">à la politique d’aménagement des horaires? </w:t>
      </w:r>
    </w:p>
    <w:p w14:paraId="4CB120C6" w14:textId="2D470162" w:rsidR="00F82E56" w:rsidRPr="00B42EFA" w:rsidRDefault="00E854CA" w:rsidP="00CE50F5">
      <w:pPr>
        <w:ind w:left="1080"/>
        <w:rPr>
          <w:lang w:val="fr-CA"/>
        </w:rPr>
      </w:pPr>
      <w:r w:rsidRPr="00B42EFA">
        <w:rPr>
          <w:lang w:val="fr-CA"/>
        </w:rPr>
        <w:t>Y a-t-</w:t>
      </w:r>
      <w:r w:rsidR="004839D4" w:rsidRPr="00B42EFA">
        <w:rPr>
          <w:lang w:val="fr-CA"/>
        </w:rPr>
        <w:t xml:space="preserve">il une ancienneté à avoir pour être admissible? </w:t>
      </w:r>
      <w:r w:rsidR="000E4368" w:rsidRPr="00B42EFA">
        <w:rPr>
          <w:lang w:val="fr-CA"/>
        </w:rPr>
        <w:t>Ou d’autres types de critères</w:t>
      </w:r>
      <w:r w:rsidR="000B321D" w:rsidRPr="00B42EFA">
        <w:rPr>
          <w:lang w:val="fr-CA"/>
        </w:rPr>
        <w:t xml:space="preserve"> à respecter</w:t>
      </w:r>
      <w:r w:rsidR="000E4368" w:rsidRPr="00B42EFA">
        <w:rPr>
          <w:lang w:val="fr-CA"/>
        </w:rPr>
        <w:t xml:space="preserve">? </w:t>
      </w:r>
    </w:p>
    <w:p w14:paraId="55B25367" w14:textId="7A462948" w:rsidR="00CE50F5" w:rsidRPr="00B42EFA" w:rsidRDefault="00F82E56" w:rsidP="00CE50F5">
      <w:pPr>
        <w:ind w:left="1080"/>
        <w:rPr>
          <w:lang w:val="fr-CA"/>
        </w:rPr>
      </w:pPr>
      <w:r w:rsidRPr="00B42EFA">
        <w:rPr>
          <w:lang w:val="fr-CA"/>
        </w:rPr>
        <w:t>Y a-t-il un nombre maximal d’employés pouvant adhérer en même temps à un horaire flexible</w:t>
      </w:r>
      <w:r w:rsidR="00F77F34" w:rsidRPr="00B42EFA">
        <w:rPr>
          <w:lang w:val="fr-CA"/>
        </w:rPr>
        <w:t xml:space="preserve"> sans bris de service? </w:t>
      </w:r>
    </w:p>
    <w:tbl>
      <w:tblPr>
        <w:tblStyle w:val="TableGrid"/>
        <w:tblW w:w="10351" w:type="dxa"/>
        <w:tblInd w:w="846" w:type="dxa"/>
        <w:tblLook w:val="04A0" w:firstRow="1" w:lastRow="0" w:firstColumn="1" w:lastColumn="0" w:noHBand="0" w:noVBand="1"/>
      </w:tblPr>
      <w:tblGrid>
        <w:gridCol w:w="10351"/>
      </w:tblGrid>
      <w:tr w:rsidR="00F77F34" w:rsidRPr="00DD6226" w14:paraId="10FC0B6C" w14:textId="77777777" w:rsidTr="00EE1249">
        <w:trPr>
          <w:trHeight w:val="916"/>
        </w:trPr>
        <w:tc>
          <w:tcPr>
            <w:tcW w:w="10351" w:type="dxa"/>
          </w:tcPr>
          <w:p w14:paraId="58A0196B" w14:textId="77777777" w:rsidR="00F77F34" w:rsidRPr="00B42EFA" w:rsidRDefault="00F77F34" w:rsidP="00EE1249">
            <w:pPr>
              <w:rPr>
                <w:i/>
                <w:iCs/>
                <w:lang w:val="fr-CA"/>
              </w:rPr>
            </w:pPr>
            <w:bookmarkStart w:id="10" w:name="_Hlk168405176"/>
          </w:p>
        </w:tc>
      </w:tr>
      <w:bookmarkEnd w:id="10"/>
    </w:tbl>
    <w:p w14:paraId="5BBAB4C3" w14:textId="77777777" w:rsidR="00F77F34" w:rsidRPr="00B42EFA" w:rsidRDefault="00F77F34" w:rsidP="00CE50F5">
      <w:pPr>
        <w:ind w:left="1080"/>
        <w:rPr>
          <w:lang w:val="fr-CA"/>
        </w:rPr>
      </w:pPr>
    </w:p>
    <w:p w14:paraId="5B9BB009" w14:textId="1EDFD31E" w:rsidR="00974208" w:rsidRDefault="000B7C1E" w:rsidP="00D96FF1">
      <w:pPr>
        <w:pStyle w:val="Heading3"/>
        <w:numPr>
          <w:ilvl w:val="1"/>
          <w:numId w:val="1"/>
        </w:numPr>
      </w:pPr>
      <w:bookmarkStart w:id="11" w:name="_Toc168564105"/>
      <w:r>
        <w:t>EXCLUSIONS</w:t>
      </w:r>
      <w:bookmarkEnd w:id="11"/>
    </w:p>
    <w:p w14:paraId="2D060933" w14:textId="4EBC1B05" w:rsidR="00974208" w:rsidRPr="00B42EFA" w:rsidRDefault="000B321D" w:rsidP="000B321D">
      <w:pPr>
        <w:ind w:left="1080"/>
        <w:rPr>
          <w:lang w:val="fr-CA"/>
        </w:rPr>
      </w:pPr>
      <w:r w:rsidRPr="00B42EFA">
        <w:rPr>
          <w:lang w:val="fr-CA"/>
        </w:rPr>
        <w:t>Y a-t-il des types de postes</w:t>
      </w:r>
      <w:r w:rsidR="00FA2A2D" w:rsidRPr="00B42EFA">
        <w:rPr>
          <w:lang w:val="fr-CA"/>
        </w:rPr>
        <w:t xml:space="preserve"> pour </w:t>
      </w:r>
      <w:r w:rsidR="003916E0" w:rsidRPr="00B42EFA">
        <w:rPr>
          <w:lang w:val="fr-CA"/>
        </w:rPr>
        <w:t>lesquels</w:t>
      </w:r>
      <w:r w:rsidR="00FA2A2D" w:rsidRPr="00B42EFA">
        <w:rPr>
          <w:lang w:val="fr-CA"/>
        </w:rPr>
        <w:t xml:space="preserve"> il est impossible de faire des aménagements du temps de travail</w:t>
      </w:r>
      <w:r w:rsidR="005D61CC" w:rsidRPr="00B42EFA">
        <w:rPr>
          <w:lang w:val="fr-CA"/>
        </w:rPr>
        <w:t xml:space="preserve">? </w:t>
      </w:r>
    </w:p>
    <w:tbl>
      <w:tblPr>
        <w:tblStyle w:val="TableGrid"/>
        <w:tblW w:w="10351" w:type="dxa"/>
        <w:tblInd w:w="846" w:type="dxa"/>
        <w:tblLook w:val="04A0" w:firstRow="1" w:lastRow="0" w:firstColumn="1" w:lastColumn="0" w:noHBand="0" w:noVBand="1"/>
      </w:tblPr>
      <w:tblGrid>
        <w:gridCol w:w="10351"/>
      </w:tblGrid>
      <w:tr w:rsidR="005D61CC" w:rsidRPr="00DD6226" w14:paraId="7FE3F0FD" w14:textId="77777777" w:rsidTr="00EE1249">
        <w:trPr>
          <w:trHeight w:val="916"/>
        </w:trPr>
        <w:tc>
          <w:tcPr>
            <w:tcW w:w="10351" w:type="dxa"/>
          </w:tcPr>
          <w:p w14:paraId="29821ECA" w14:textId="77777777" w:rsidR="005D61CC" w:rsidRPr="00B42EFA" w:rsidRDefault="005D61CC" w:rsidP="00EE1249">
            <w:pPr>
              <w:rPr>
                <w:i/>
                <w:iCs/>
                <w:lang w:val="fr-CA"/>
              </w:rPr>
            </w:pPr>
          </w:p>
        </w:tc>
      </w:tr>
    </w:tbl>
    <w:p w14:paraId="657FAFCB" w14:textId="77777777" w:rsidR="00974208" w:rsidRPr="00B42EFA" w:rsidRDefault="00974208" w:rsidP="00974208">
      <w:pPr>
        <w:rPr>
          <w:lang w:val="fr-CA"/>
        </w:rPr>
      </w:pPr>
    </w:p>
    <w:p w14:paraId="2E8C7E33" w14:textId="6CA0DD49" w:rsidR="002742D5" w:rsidRDefault="002742D5" w:rsidP="00D96FF1">
      <w:pPr>
        <w:pStyle w:val="Heading2"/>
        <w:numPr>
          <w:ilvl w:val="0"/>
          <w:numId w:val="1"/>
        </w:numPr>
        <w:rPr>
          <w:color w:val="625F7C" w:themeColor="text2" w:themeTint="BF"/>
        </w:rPr>
      </w:pPr>
      <w:bookmarkStart w:id="12" w:name="_Toc168564106"/>
      <w:r>
        <w:rPr>
          <w:color w:val="625F7C" w:themeColor="text2" w:themeTint="BF"/>
        </w:rPr>
        <w:t>MODALITÉS D’APPLICATION</w:t>
      </w:r>
      <w:bookmarkEnd w:id="12"/>
    </w:p>
    <w:p w14:paraId="2CC210B4" w14:textId="17CCD4C9" w:rsidR="004A03D2" w:rsidRDefault="004A03D2" w:rsidP="00D96FF1">
      <w:pPr>
        <w:pStyle w:val="Heading3"/>
        <w:numPr>
          <w:ilvl w:val="0"/>
          <w:numId w:val="3"/>
        </w:numPr>
      </w:pPr>
      <w:bookmarkStart w:id="13" w:name="_Toc168564107"/>
      <w:r>
        <w:t>PROCESSUS D’APPROBATION</w:t>
      </w:r>
      <w:bookmarkEnd w:id="13"/>
    </w:p>
    <w:p w14:paraId="7FD3A8E3" w14:textId="77777777" w:rsidR="001919C4" w:rsidRPr="00B42EFA" w:rsidRDefault="00C10CFB" w:rsidP="00C10CFB">
      <w:pPr>
        <w:ind w:left="1080"/>
        <w:rPr>
          <w:lang w:val="fr-CA"/>
        </w:rPr>
      </w:pPr>
      <w:r w:rsidRPr="00B42EFA">
        <w:rPr>
          <w:lang w:val="fr-CA"/>
        </w:rPr>
        <w:t xml:space="preserve">Quel est le processus de demande </w:t>
      </w:r>
      <w:r w:rsidR="004237D4" w:rsidRPr="00B42EFA">
        <w:rPr>
          <w:lang w:val="fr-CA"/>
        </w:rPr>
        <w:t>d’horaire flexible</w:t>
      </w:r>
      <w:r w:rsidRPr="00B42EFA">
        <w:rPr>
          <w:lang w:val="fr-CA"/>
        </w:rPr>
        <w:t>? Comment la demande doit être déposée</w:t>
      </w:r>
      <w:r w:rsidR="001919C4" w:rsidRPr="00B42EFA">
        <w:rPr>
          <w:lang w:val="fr-CA"/>
        </w:rPr>
        <w:t xml:space="preserve"> et </w:t>
      </w:r>
      <w:r w:rsidRPr="00B42EFA">
        <w:rPr>
          <w:lang w:val="fr-CA"/>
        </w:rPr>
        <w:t xml:space="preserve">qui doit l’approuver? </w:t>
      </w:r>
    </w:p>
    <w:p w14:paraId="2D3CC71C" w14:textId="1F6C95A0" w:rsidR="00E97095" w:rsidRPr="00B42EFA" w:rsidRDefault="001919C4" w:rsidP="00C10CFB">
      <w:pPr>
        <w:ind w:left="1080"/>
        <w:rPr>
          <w:lang w:val="fr-CA"/>
        </w:rPr>
      </w:pPr>
      <w:r w:rsidRPr="00B42EFA">
        <w:rPr>
          <w:lang w:val="fr-CA"/>
        </w:rPr>
        <w:t xml:space="preserve">Un comité d’acceptation des demandes devra-t-il être mis en place? </w:t>
      </w:r>
    </w:p>
    <w:p w14:paraId="484DE553" w14:textId="548DED39" w:rsidR="00224DCA" w:rsidRPr="00B42EFA" w:rsidRDefault="00224DCA" w:rsidP="00C10CFB">
      <w:pPr>
        <w:ind w:left="1080"/>
        <w:rPr>
          <w:lang w:val="fr-CA"/>
        </w:rPr>
      </w:pPr>
      <w:r w:rsidRPr="00B42EFA">
        <w:rPr>
          <w:lang w:val="fr-CA"/>
        </w:rPr>
        <w:t xml:space="preserve">S’il y a lieu, quels sont les motifs de refus d’une demande </w:t>
      </w:r>
      <w:r w:rsidR="00D743EF" w:rsidRPr="00B42EFA">
        <w:rPr>
          <w:lang w:val="fr-CA"/>
        </w:rPr>
        <w:t xml:space="preserve">de modification </w:t>
      </w:r>
      <w:r w:rsidRPr="00B42EFA">
        <w:rPr>
          <w:lang w:val="fr-CA"/>
        </w:rPr>
        <w:t xml:space="preserve">d’horaire? </w:t>
      </w:r>
    </w:p>
    <w:p w14:paraId="0C3F16FD" w14:textId="69635736" w:rsidR="00F13A17" w:rsidRPr="00B42EFA" w:rsidRDefault="00F13A17" w:rsidP="00F13A17">
      <w:pPr>
        <w:ind w:left="1440"/>
        <w:rPr>
          <w:lang w:val="fr-CA"/>
        </w:rPr>
      </w:pPr>
      <w:r w:rsidRPr="00B42EFA">
        <w:rPr>
          <w:b/>
          <w:bCs/>
          <w:i/>
          <w:iCs/>
          <w:lang w:val="fr-CA"/>
        </w:rPr>
        <w:t>Exemples de motifs de refus</w:t>
      </w:r>
      <w:r w:rsidRPr="00B42EFA">
        <w:rPr>
          <w:lang w:val="fr-CA"/>
        </w:rPr>
        <w:t xml:space="preserve"> : </w:t>
      </w:r>
    </w:p>
    <w:p w14:paraId="3C4D598A" w14:textId="02EBD725" w:rsidR="001911FA" w:rsidRPr="00B42EFA" w:rsidRDefault="001911FA" w:rsidP="00D96FF1">
      <w:pPr>
        <w:pStyle w:val="ListParagraph"/>
        <w:numPr>
          <w:ilvl w:val="1"/>
          <w:numId w:val="5"/>
        </w:numPr>
        <w:rPr>
          <w:i/>
          <w:iCs/>
          <w:lang w:val="fr-CA"/>
        </w:rPr>
      </w:pPr>
      <w:r w:rsidRPr="00B42EFA">
        <w:rPr>
          <w:i/>
          <w:iCs/>
          <w:lang w:val="fr-CA"/>
        </w:rPr>
        <w:t>Nature du poste ne se prêtant pas à un horaire flexible</w:t>
      </w:r>
      <w:r w:rsidR="00EB2FEE" w:rsidRPr="00B42EFA">
        <w:rPr>
          <w:i/>
          <w:iCs/>
          <w:lang w:val="fr-CA"/>
        </w:rPr>
        <w:t>;</w:t>
      </w:r>
    </w:p>
    <w:p w14:paraId="0EBCBF08" w14:textId="7602B407" w:rsidR="00F13A17" w:rsidRPr="00B42EFA" w:rsidRDefault="002D53ED" w:rsidP="00D96FF1">
      <w:pPr>
        <w:pStyle w:val="ListParagraph"/>
        <w:numPr>
          <w:ilvl w:val="1"/>
          <w:numId w:val="5"/>
        </w:numPr>
        <w:rPr>
          <w:i/>
          <w:iCs/>
          <w:lang w:val="fr-CA"/>
        </w:rPr>
      </w:pPr>
      <w:r w:rsidRPr="00B42EFA">
        <w:rPr>
          <w:i/>
          <w:iCs/>
          <w:lang w:val="fr-CA"/>
        </w:rPr>
        <w:t xml:space="preserve">Les ressources économiques </w:t>
      </w:r>
      <w:r w:rsidR="0031318D" w:rsidRPr="00B42EFA">
        <w:rPr>
          <w:i/>
          <w:iCs/>
          <w:lang w:val="fr-CA"/>
        </w:rPr>
        <w:t xml:space="preserve">ou matérielles </w:t>
      </w:r>
      <w:r w:rsidRPr="00B42EFA">
        <w:rPr>
          <w:i/>
          <w:iCs/>
          <w:lang w:val="fr-CA"/>
        </w:rPr>
        <w:t xml:space="preserve">de l’organisation ne </w:t>
      </w:r>
      <w:r w:rsidR="004E55F9" w:rsidRPr="00B42EFA">
        <w:rPr>
          <w:i/>
          <w:iCs/>
          <w:lang w:val="fr-CA"/>
        </w:rPr>
        <w:t xml:space="preserve">le </w:t>
      </w:r>
      <w:r w:rsidRPr="00B42EFA">
        <w:rPr>
          <w:i/>
          <w:iCs/>
          <w:lang w:val="fr-CA"/>
        </w:rPr>
        <w:t>permettent pas</w:t>
      </w:r>
      <w:r w:rsidR="00EB2FEE" w:rsidRPr="00B42EFA">
        <w:rPr>
          <w:i/>
          <w:iCs/>
          <w:lang w:val="fr-CA"/>
        </w:rPr>
        <w:t>;</w:t>
      </w:r>
    </w:p>
    <w:p w14:paraId="7731CB2A" w14:textId="474FFD8C" w:rsidR="00EB2FEE" w:rsidRPr="00B42EFA" w:rsidRDefault="00EB2FEE" w:rsidP="00D96FF1">
      <w:pPr>
        <w:pStyle w:val="ListParagraph"/>
        <w:numPr>
          <w:ilvl w:val="1"/>
          <w:numId w:val="5"/>
        </w:numPr>
        <w:rPr>
          <w:i/>
          <w:iCs/>
          <w:lang w:val="fr-CA"/>
        </w:rPr>
      </w:pPr>
      <w:r w:rsidRPr="00B42EFA">
        <w:rPr>
          <w:i/>
          <w:iCs/>
          <w:lang w:val="fr-CA"/>
        </w:rPr>
        <w:t>Rendement et performance de l’employé</w:t>
      </w:r>
      <w:r w:rsidR="008F544F" w:rsidRPr="00B42EFA">
        <w:rPr>
          <w:i/>
          <w:iCs/>
          <w:lang w:val="fr-CA"/>
        </w:rPr>
        <w:t>;</w:t>
      </w:r>
    </w:p>
    <w:p w14:paraId="492FFCD4" w14:textId="71871D5E" w:rsidR="008F544F" w:rsidRPr="00B42EFA" w:rsidRDefault="008F544F" w:rsidP="00D96FF1">
      <w:pPr>
        <w:pStyle w:val="ListParagraph"/>
        <w:numPr>
          <w:ilvl w:val="1"/>
          <w:numId w:val="5"/>
        </w:numPr>
        <w:rPr>
          <w:i/>
          <w:iCs/>
          <w:lang w:val="fr-CA"/>
        </w:rPr>
      </w:pPr>
      <w:r w:rsidRPr="00B42EFA">
        <w:rPr>
          <w:i/>
          <w:iCs/>
          <w:lang w:val="fr-CA"/>
        </w:rPr>
        <w:lastRenderedPageBreak/>
        <w:t>L’objectif de la demande,</w:t>
      </w:r>
      <w:r w:rsidR="008D553A" w:rsidRPr="00B42EFA">
        <w:rPr>
          <w:i/>
          <w:iCs/>
          <w:lang w:val="fr-CA"/>
        </w:rPr>
        <w:t xml:space="preserve"> tel que l’obtention d’un second emploi rémunéré au sein d’une autre organisation. </w:t>
      </w:r>
    </w:p>
    <w:tbl>
      <w:tblPr>
        <w:tblStyle w:val="TableGrid"/>
        <w:tblW w:w="10351" w:type="dxa"/>
        <w:tblInd w:w="846" w:type="dxa"/>
        <w:tblLook w:val="04A0" w:firstRow="1" w:lastRow="0" w:firstColumn="1" w:lastColumn="0" w:noHBand="0" w:noVBand="1"/>
      </w:tblPr>
      <w:tblGrid>
        <w:gridCol w:w="10351"/>
      </w:tblGrid>
      <w:tr w:rsidR="00DC7EB4" w14:paraId="0D5D6908" w14:textId="77777777" w:rsidTr="00DC7EB4">
        <w:trPr>
          <w:trHeight w:val="916"/>
        </w:trPr>
        <w:tc>
          <w:tcPr>
            <w:tcW w:w="10351" w:type="dxa"/>
            <w:tcBorders>
              <w:top w:val="dashed" w:sz="4" w:space="0" w:color="auto"/>
              <w:left w:val="dashed" w:sz="4" w:space="0" w:color="auto"/>
              <w:bottom w:val="dashed" w:sz="4" w:space="0" w:color="auto"/>
              <w:right w:val="dashed" w:sz="4" w:space="0" w:color="auto"/>
            </w:tcBorders>
          </w:tcPr>
          <w:p w14:paraId="0E0FF8CB" w14:textId="77777777" w:rsidR="00DC7EB4" w:rsidRPr="00B42EFA" w:rsidRDefault="004E55F9" w:rsidP="00EE1249">
            <w:pPr>
              <w:rPr>
                <w:b/>
                <w:bCs/>
                <w:i/>
                <w:iCs/>
                <w:lang w:val="fr-CA"/>
              </w:rPr>
            </w:pPr>
            <w:r w:rsidRPr="00B42EFA">
              <w:rPr>
                <w:b/>
                <w:bCs/>
                <w:i/>
                <w:iCs/>
                <w:lang w:val="fr-CA"/>
              </w:rPr>
              <w:t xml:space="preserve">Attention : </w:t>
            </w:r>
          </w:p>
          <w:p w14:paraId="74D79433" w14:textId="20990DC0" w:rsidR="004E55F9" w:rsidRPr="00EB2FEE" w:rsidRDefault="004E55F9" w:rsidP="00EE1249">
            <w:pPr>
              <w:rPr>
                <w:i/>
                <w:iCs/>
              </w:rPr>
            </w:pPr>
            <w:r w:rsidRPr="00B42EFA">
              <w:rPr>
                <w:i/>
                <w:iCs/>
                <w:lang w:val="fr-CA"/>
              </w:rPr>
              <w:t>Le motif d</w:t>
            </w:r>
            <w:r w:rsidR="00EB2FEE" w:rsidRPr="00B42EFA">
              <w:rPr>
                <w:i/>
                <w:iCs/>
                <w:lang w:val="fr-CA"/>
              </w:rPr>
              <w:t xml:space="preserve">e </w:t>
            </w:r>
            <w:r w:rsidRPr="00B42EFA">
              <w:rPr>
                <w:i/>
                <w:iCs/>
                <w:lang w:val="fr-CA"/>
              </w:rPr>
              <w:t xml:space="preserve">refus ne doit pas </w:t>
            </w:r>
            <w:r w:rsidR="00171495" w:rsidRPr="00B42EFA">
              <w:rPr>
                <w:i/>
                <w:iCs/>
                <w:lang w:val="fr-CA"/>
              </w:rPr>
              <w:t xml:space="preserve">faire preuve de discrimination basée sur l’état civil par exemple. </w:t>
            </w:r>
            <w:r w:rsidR="008D553A">
              <w:rPr>
                <w:i/>
                <w:iCs/>
              </w:rPr>
              <w:t xml:space="preserve">L’organisation doit se soumettre </w:t>
            </w:r>
            <w:r w:rsidR="00D658CB">
              <w:rPr>
                <w:i/>
                <w:iCs/>
              </w:rPr>
              <w:t xml:space="preserve">aux obligations légales en vigueur. </w:t>
            </w:r>
          </w:p>
        </w:tc>
      </w:tr>
    </w:tbl>
    <w:p w14:paraId="664B0B51" w14:textId="77777777" w:rsidR="00DC7EB4" w:rsidRDefault="00DC7EB4" w:rsidP="00C10CFB">
      <w:pPr>
        <w:ind w:left="1080"/>
      </w:pPr>
    </w:p>
    <w:tbl>
      <w:tblPr>
        <w:tblStyle w:val="TableGrid"/>
        <w:tblW w:w="10351" w:type="dxa"/>
        <w:tblInd w:w="846" w:type="dxa"/>
        <w:tblLook w:val="04A0" w:firstRow="1" w:lastRow="0" w:firstColumn="1" w:lastColumn="0" w:noHBand="0" w:noVBand="1"/>
      </w:tblPr>
      <w:tblGrid>
        <w:gridCol w:w="10351"/>
      </w:tblGrid>
      <w:tr w:rsidR="0053740F" w14:paraId="42E8F765" w14:textId="77777777" w:rsidTr="0053740F">
        <w:trPr>
          <w:trHeight w:val="916"/>
        </w:trPr>
        <w:tc>
          <w:tcPr>
            <w:tcW w:w="10351" w:type="dxa"/>
          </w:tcPr>
          <w:p w14:paraId="7849D122" w14:textId="77777777" w:rsidR="0053740F" w:rsidRDefault="0053740F" w:rsidP="00C55F3E">
            <w:pPr>
              <w:rPr>
                <w:i/>
                <w:iCs/>
              </w:rPr>
            </w:pPr>
          </w:p>
        </w:tc>
      </w:tr>
    </w:tbl>
    <w:p w14:paraId="3E900088" w14:textId="506947CA" w:rsidR="000A3467" w:rsidRPr="00707AC0" w:rsidRDefault="000A3467" w:rsidP="00D03450"/>
    <w:p w14:paraId="6CFD1C70" w14:textId="17CA4AB1" w:rsidR="000A169B" w:rsidRPr="000A169B" w:rsidRDefault="008F0EA7" w:rsidP="00D96FF1">
      <w:pPr>
        <w:pStyle w:val="Heading3"/>
        <w:numPr>
          <w:ilvl w:val="0"/>
          <w:numId w:val="3"/>
        </w:numPr>
      </w:pPr>
      <w:bookmarkStart w:id="14" w:name="_Toc168564108"/>
      <w:r>
        <w:t>DURÉE MAXIMALE</w:t>
      </w:r>
      <w:bookmarkEnd w:id="14"/>
    </w:p>
    <w:p w14:paraId="68B49AB0" w14:textId="202BA8DA" w:rsidR="00E97095" w:rsidRPr="00B42EFA" w:rsidRDefault="008F0EA7" w:rsidP="00213C3D">
      <w:pPr>
        <w:ind w:left="1080"/>
        <w:rPr>
          <w:lang w:val="fr-CA"/>
        </w:rPr>
      </w:pPr>
      <w:r w:rsidRPr="00B42EFA">
        <w:rPr>
          <w:lang w:val="fr-CA"/>
        </w:rPr>
        <w:t xml:space="preserve">Existe-t-il </w:t>
      </w:r>
      <w:r w:rsidR="00D17CFD" w:rsidRPr="00B42EFA">
        <w:rPr>
          <w:lang w:val="fr-CA"/>
        </w:rPr>
        <w:t>un</w:t>
      </w:r>
      <w:r w:rsidR="008F750F" w:rsidRPr="00B42EFA">
        <w:rPr>
          <w:lang w:val="fr-CA"/>
        </w:rPr>
        <w:t>e</w:t>
      </w:r>
      <w:r w:rsidR="00D17CFD" w:rsidRPr="00B42EFA">
        <w:rPr>
          <w:lang w:val="fr-CA"/>
        </w:rPr>
        <w:t xml:space="preserve"> </w:t>
      </w:r>
      <w:r w:rsidR="008F750F" w:rsidRPr="00B42EFA">
        <w:rPr>
          <w:lang w:val="fr-CA"/>
        </w:rPr>
        <w:t>durée</w:t>
      </w:r>
      <w:r w:rsidR="00D17CFD" w:rsidRPr="00B42EFA">
        <w:rPr>
          <w:lang w:val="fr-CA"/>
        </w:rPr>
        <w:t xml:space="preserve"> maximal</w:t>
      </w:r>
      <w:r w:rsidR="008F750F" w:rsidRPr="00B42EFA">
        <w:rPr>
          <w:lang w:val="fr-CA"/>
        </w:rPr>
        <w:t>e</w:t>
      </w:r>
      <w:r w:rsidR="00D17CFD" w:rsidRPr="00B42EFA">
        <w:rPr>
          <w:lang w:val="fr-CA"/>
        </w:rPr>
        <w:t xml:space="preserve"> </w:t>
      </w:r>
      <w:r w:rsidR="008F750F" w:rsidRPr="00B42EFA">
        <w:rPr>
          <w:lang w:val="fr-CA"/>
        </w:rPr>
        <w:t xml:space="preserve">pour l’application de l’aménagement du temps de travail? S’agit-il d’une mesure temporaire </w:t>
      </w:r>
      <w:r w:rsidR="00FC2D2D" w:rsidRPr="00B42EFA">
        <w:rPr>
          <w:lang w:val="fr-CA"/>
        </w:rPr>
        <w:t xml:space="preserve">uniquement </w:t>
      </w:r>
      <w:r w:rsidR="008F750F" w:rsidRPr="00B42EFA">
        <w:rPr>
          <w:lang w:val="fr-CA"/>
        </w:rPr>
        <w:t xml:space="preserve">ou à plus long terme? </w:t>
      </w:r>
    </w:p>
    <w:p w14:paraId="77927F30" w14:textId="686226C4" w:rsidR="00585D86" w:rsidRPr="00B42EFA" w:rsidRDefault="00585D86" w:rsidP="00585D86">
      <w:pPr>
        <w:ind w:left="1080"/>
        <w:rPr>
          <w:lang w:val="fr-CA"/>
        </w:rPr>
      </w:pPr>
      <w:r w:rsidRPr="00B42EFA">
        <w:rPr>
          <w:lang w:val="fr-CA"/>
        </w:rPr>
        <w:t>Das le cas d’une demande excédant le nombre de jours maximal permis, que se passe-t-il?</w:t>
      </w:r>
    </w:p>
    <w:tbl>
      <w:tblPr>
        <w:tblStyle w:val="TableGrid"/>
        <w:tblW w:w="10351" w:type="dxa"/>
        <w:tblInd w:w="846" w:type="dxa"/>
        <w:tblLook w:val="04A0" w:firstRow="1" w:lastRow="0" w:firstColumn="1" w:lastColumn="0" w:noHBand="0" w:noVBand="1"/>
      </w:tblPr>
      <w:tblGrid>
        <w:gridCol w:w="10351"/>
      </w:tblGrid>
      <w:tr w:rsidR="0053740F" w:rsidRPr="00DD6226" w14:paraId="4A3FA267" w14:textId="77777777" w:rsidTr="0053740F">
        <w:trPr>
          <w:trHeight w:val="916"/>
        </w:trPr>
        <w:tc>
          <w:tcPr>
            <w:tcW w:w="10351" w:type="dxa"/>
          </w:tcPr>
          <w:p w14:paraId="4E025339" w14:textId="77777777" w:rsidR="0053740F" w:rsidRPr="00B42EFA" w:rsidRDefault="0053740F" w:rsidP="00C55F3E">
            <w:pPr>
              <w:rPr>
                <w:i/>
                <w:iCs/>
                <w:lang w:val="fr-CA"/>
              </w:rPr>
            </w:pPr>
          </w:p>
        </w:tc>
      </w:tr>
    </w:tbl>
    <w:p w14:paraId="5DB452F8" w14:textId="77777777" w:rsidR="004E71A3" w:rsidRPr="00B42EFA" w:rsidRDefault="004E71A3" w:rsidP="00C10CFB">
      <w:pPr>
        <w:ind w:left="1080"/>
        <w:rPr>
          <w:lang w:val="fr-CA"/>
        </w:rPr>
      </w:pPr>
    </w:p>
    <w:p w14:paraId="0A9B4BD0" w14:textId="4E1B02E0" w:rsidR="00940EEE" w:rsidRPr="00B42EFA" w:rsidRDefault="00C11C4D" w:rsidP="00C11C4D">
      <w:pPr>
        <w:pStyle w:val="Heading3"/>
        <w:ind w:left="1080"/>
        <w:rPr>
          <w:lang w:val="fr-CA"/>
        </w:rPr>
      </w:pPr>
      <w:bookmarkStart w:id="15" w:name="_Toc168564109"/>
      <w:r w:rsidRPr="00B42EFA">
        <w:rPr>
          <w:lang w:val="fr-CA"/>
        </w:rPr>
        <w:t xml:space="preserve">c. </w:t>
      </w:r>
      <w:r w:rsidR="00940EEE" w:rsidRPr="00B42EFA">
        <w:rPr>
          <w:lang w:val="fr-CA"/>
        </w:rPr>
        <w:t>RÉMUNÉRATION</w:t>
      </w:r>
      <w:bookmarkEnd w:id="15"/>
    </w:p>
    <w:p w14:paraId="2083C035" w14:textId="797FB649" w:rsidR="00E566E1" w:rsidRPr="00B42EFA" w:rsidRDefault="007952DA" w:rsidP="00DE2E95">
      <w:pPr>
        <w:ind w:left="1080"/>
        <w:rPr>
          <w:lang w:val="fr-CA"/>
        </w:rPr>
      </w:pPr>
      <w:r w:rsidRPr="00B42EFA">
        <w:rPr>
          <w:lang w:val="fr-CA"/>
        </w:rPr>
        <w:t>S’il y a lieu, quels seront les cha</w:t>
      </w:r>
      <w:r w:rsidR="000B00A4" w:rsidRPr="00B42EFA">
        <w:rPr>
          <w:lang w:val="fr-CA"/>
        </w:rPr>
        <w:t xml:space="preserve">ngements </w:t>
      </w:r>
      <w:r w:rsidR="00C34678" w:rsidRPr="00B42EFA">
        <w:rPr>
          <w:lang w:val="fr-CA"/>
        </w:rPr>
        <w:t xml:space="preserve">apportés à la rémunération des employés? Quels seront les critères pour établir les changements à la rémunération? </w:t>
      </w:r>
    </w:p>
    <w:p w14:paraId="77030FC5" w14:textId="213D44CB" w:rsidR="008F444D" w:rsidRPr="00B42EFA" w:rsidRDefault="008F444D" w:rsidP="00DE2E95">
      <w:pPr>
        <w:ind w:left="1080"/>
        <w:rPr>
          <w:lang w:val="fr-CA"/>
        </w:rPr>
      </w:pPr>
      <w:r w:rsidRPr="00B42EFA">
        <w:rPr>
          <w:lang w:val="fr-CA"/>
        </w:rPr>
        <w:t>Comment sera définie l’admissibilité aux avantages sociaux en regard des changements à l’horaire des employés?</w:t>
      </w:r>
    </w:p>
    <w:p w14:paraId="75B92102" w14:textId="48043F4F" w:rsidR="009616C5" w:rsidRPr="00B42EFA" w:rsidRDefault="009616C5" w:rsidP="00DE2E95">
      <w:pPr>
        <w:ind w:left="1080"/>
        <w:rPr>
          <w:i/>
          <w:iCs/>
          <w:lang w:val="fr-CA"/>
        </w:rPr>
      </w:pPr>
      <w:r w:rsidRPr="00B42EFA">
        <w:rPr>
          <w:b/>
          <w:bCs/>
          <w:i/>
          <w:iCs/>
          <w:lang w:val="fr-CA"/>
        </w:rPr>
        <w:t xml:space="preserve">Exemples :  </w:t>
      </w:r>
      <w:r w:rsidRPr="00B42EFA">
        <w:rPr>
          <w:i/>
          <w:iCs/>
          <w:lang w:val="fr-CA"/>
        </w:rPr>
        <w:t xml:space="preserve">La rémunération sera </w:t>
      </w:r>
      <w:r w:rsidR="003C4FAE" w:rsidRPr="00B42EFA">
        <w:rPr>
          <w:i/>
          <w:iCs/>
          <w:lang w:val="fr-CA"/>
        </w:rPr>
        <w:t>proportionnellement</w:t>
      </w:r>
      <w:r w:rsidRPr="00B42EFA">
        <w:rPr>
          <w:i/>
          <w:iCs/>
          <w:lang w:val="fr-CA"/>
        </w:rPr>
        <w:t xml:space="preserve"> réduite à </w:t>
      </w:r>
      <w:r w:rsidR="003C4FAE" w:rsidRPr="00B42EFA">
        <w:rPr>
          <w:i/>
          <w:iCs/>
          <w:lang w:val="fr-CA"/>
        </w:rPr>
        <w:t>la réduction des heures</w:t>
      </w:r>
      <w:r w:rsidR="009A1921" w:rsidRPr="00B42EFA">
        <w:rPr>
          <w:i/>
          <w:iCs/>
          <w:lang w:val="fr-CA"/>
        </w:rPr>
        <w:t xml:space="preserve">, l’impact sur les vacances </w:t>
      </w:r>
      <w:r w:rsidR="005632AE" w:rsidRPr="00B42EFA">
        <w:rPr>
          <w:i/>
          <w:iCs/>
          <w:lang w:val="fr-CA"/>
        </w:rPr>
        <w:t>ou les indemnités d’absences pour maladie</w:t>
      </w:r>
    </w:p>
    <w:tbl>
      <w:tblPr>
        <w:tblStyle w:val="TableGrid"/>
        <w:tblW w:w="10351" w:type="dxa"/>
        <w:tblInd w:w="846" w:type="dxa"/>
        <w:tblLook w:val="04A0" w:firstRow="1" w:lastRow="0" w:firstColumn="1" w:lastColumn="0" w:noHBand="0" w:noVBand="1"/>
      </w:tblPr>
      <w:tblGrid>
        <w:gridCol w:w="10351"/>
      </w:tblGrid>
      <w:tr w:rsidR="008F444D" w:rsidRPr="00DD6226" w14:paraId="05CED742" w14:textId="77777777" w:rsidTr="00EE1249">
        <w:trPr>
          <w:trHeight w:val="916"/>
        </w:trPr>
        <w:tc>
          <w:tcPr>
            <w:tcW w:w="10351" w:type="dxa"/>
          </w:tcPr>
          <w:p w14:paraId="5A68E966" w14:textId="77777777" w:rsidR="008F444D" w:rsidRPr="00B42EFA" w:rsidRDefault="008F444D" w:rsidP="00EE1249">
            <w:pPr>
              <w:rPr>
                <w:i/>
                <w:iCs/>
                <w:lang w:val="fr-CA"/>
              </w:rPr>
            </w:pPr>
          </w:p>
        </w:tc>
      </w:tr>
    </w:tbl>
    <w:p w14:paraId="364C6EA5" w14:textId="77777777" w:rsidR="009616C5" w:rsidRPr="00B42EFA" w:rsidRDefault="009616C5" w:rsidP="00DE2E95">
      <w:pPr>
        <w:ind w:left="1080"/>
        <w:rPr>
          <w:lang w:val="fr-CA"/>
        </w:rPr>
      </w:pPr>
    </w:p>
    <w:p w14:paraId="1FFCCB5B" w14:textId="3BE0CC5D" w:rsidR="00B4793D" w:rsidRPr="00B42EFA" w:rsidRDefault="00C11C4D" w:rsidP="00C11C4D">
      <w:pPr>
        <w:pStyle w:val="Heading3"/>
        <w:ind w:left="1080"/>
        <w:rPr>
          <w:lang w:val="fr-CA"/>
        </w:rPr>
      </w:pPr>
      <w:bookmarkStart w:id="16" w:name="_Toc168564110"/>
      <w:r w:rsidRPr="00B42EFA">
        <w:rPr>
          <w:lang w:val="fr-CA"/>
        </w:rPr>
        <w:t xml:space="preserve">d. </w:t>
      </w:r>
      <w:r w:rsidR="00B4793D" w:rsidRPr="00B42EFA">
        <w:rPr>
          <w:lang w:val="fr-CA"/>
        </w:rPr>
        <w:t>AUTRES MODALITÉS</w:t>
      </w:r>
      <w:bookmarkEnd w:id="16"/>
      <w:r w:rsidR="00B4793D" w:rsidRPr="00B42EFA">
        <w:rPr>
          <w:lang w:val="fr-CA"/>
        </w:rPr>
        <w:t xml:space="preserve"> </w:t>
      </w:r>
    </w:p>
    <w:p w14:paraId="208EA2CC" w14:textId="11016E82" w:rsidR="00772A95" w:rsidRPr="00B42EFA" w:rsidRDefault="00772A95" w:rsidP="00CD46A8">
      <w:pPr>
        <w:ind w:left="1080"/>
        <w:rPr>
          <w:lang w:val="fr-CA"/>
        </w:rPr>
      </w:pPr>
      <w:r w:rsidRPr="00B42EFA">
        <w:rPr>
          <w:lang w:val="fr-CA"/>
        </w:rPr>
        <w:t>Quelles seront les autres modalités entourant la politique d’aménagement du temps de travail?</w:t>
      </w:r>
    </w:p>
    <w:p w14:paraId="767B87CC" w14:textId="03E10CF8" w:rsidR="00772A95" w:rsidRDefault="00772A95" w:rsidP="00CD46A8">
      <w:pPr>
        <w:ind w:left="1080"/>
      </w:pPr>
      <w:r w:rsidRPr="00772A95">
        <w:rPr>
          <w:b/>
          <w:bCs/>
          <w:i/>
          <w:iCs/>
        </w:rPr>
        <w:t>Exemples d’autres modalités</w:t>
      </w:r>
      <w:r>
        <w:t xml:space="preserve"> : </w:t>
      </w:r>
    </w:p>
    <w:p w14:paraId="6BFEDBE6" w14:textId="77777777" w:rsidR="004F70AE" w:rsidRPr="00B42EFA" w:rsidRDefault="00B404A8" w:rsidP="00D96FF1">
      <w:pPr>
        <w:pStyle w:val="ListParagraph"/>
        <w:numPr>
          <w:ilvl w:val="0"/>
          <w:numId w:val="4"/>
        </w:numPr>
        <w:rPr>
          <w:i/>
          <w:iCs/>
          <w:lang w:val="fr-CA"/>
        </w:rPr>
      </w:pPr>
      <w:r w:rsidRPr="00B42EFA">
        <w:rPr>
          <w:i/>
          <w:iCs/>
          <w:lang w:val="fr-CA"/>
        </w:rPr>
        <w:lastRenderedPageBreak/>
        <w:t>Comment seront</w:t>
      </w:r>
      <w:r w:rsidR="0022278E" w:rsidRPr="00B42EFA">
        <w:rPr>
          <w:i/>
          <w:iCs/>
          <w:lang w:val="fr-CA"/>
        </w:rPr>
        <w:t xml:space="preserve"> planifiées et </w:t>
      </w:r>
      <w:r w:rsidRPr="00B42EFA">
        <w:rPr>
          <w:i/>
          <w:iCs/>
          <w:lang w:val="fr-CA"/>
        </w:rPr>
        <w:t>comptabilisées les</w:t>
      </w:r>
      <w:r w:rsidR="0022278E" w:rsidRPr="00B42EFA">
        <w:rPr>
          <w:i/>
          <w:iCs/>
          <w:lang w:val="fr-CA"/>
        </w:rPr>
        <w:t xml:space="preserve"> heures </w:t>
      </w:r>
      <w:r w:rsidR="009252DA" w:rsidRPr="00B42EFA">
        <w:rPr>
          <w:i/>
          <w:iCs/>
          <w:lang w:val="fr-CA"/>
        </w:rPr>
        <w:t xml:space="preserve">de travail </w:t>
      </w:r>
      <w:r w:rsidR="0022278E" w:rsidRPr="00B42EFA">
        <w:rPr>
          <w:i/>
          <w:iCs/>
          <w:lang w:val="fr-CA"/>
        </w:rPr>
        <w:t>des employés?</w:t>
      </w:r>
    </w:p>
    <w:p w14:paraId="1E2B4EFA" w14:textId="507527E8" w:rsidR="00B404A8" w:rsidRPr="00B42EFA" w:rsidRDefault="004F70AE" w:rsidP="00D96FF1">
      <w:pPr>
        <w:pStyle w:val="ListParagraph"/>
        <w:numPr>
          <w:ilvl w:val="0"/>
          <w:numId w:val="4"/>
        </w:numPr>
        <w:rPr>
          <w:i/>
          <w:iCs/>
          <w:lang w:val="fr-CA"/>
        </w:rPr>
      </w:pPr>
      <w:r w:rsidRPr="00B42EFA">
        <w:rPr>
          <w:i/>
          <w:iCs/>
          <w:lang w:val="fr-CA"/>
        </w:rPr>
        <w:t>En cas d</w:t>
      </w:r>
      <w:r w:rsidR="00F875A6" w:rsidRPr="00B42EFA">
        <w:rPr>
          <w:i/>
          <w:iCs/>
          <w:lang w:val="fr-CA"/>
        </w:rPr>
        <w:t xml:space="preserve">e dépassement des heures prévues, </w:t>
      </w:r>
      <w:r w:rsidR="00605F7F" w:rsidRPr="00B42EFA">
        <w:rPr>
          <w:i/>
          <w:iCs/>
          <w:lang w:val="fr-CA"/>
        </w:rPr>
        <w:t xml:space="preserve">qu’est-ce qui se passe (cumul d’heures, paiement d’heures supplémentaires, etc.)? </w:t>
      </w:r>
    </w:p>
    <w:p w14:paraId="38E3137D" w14:textId="06058E28" w:rsidR="00CD46A8" w:rsidRPr="00B42EFA" w:rsidRDefault="00CD46A8" w:rsidP="00D96FF1">
      <w:pPr>
        <w:pStyle w:val="ListParagraph"/>
        <w:numPr>
          <w:ilvl w:val="0"/>
          <w:numId w:val="4"/>
        </w:numPr>
        <w:rPr>
          <w:i/>
          <w:iCs/>
          <w:lang w:val="fr-CA"/>
        </w:rPr>
      </w:pPr>
      <w:r w:rsidRPr="00B42EFA">
        <w:rPr>
          <w:i/>
          <w:iCs/>
          <w:lang w:val="fr-CA"/>
        </w:rPr>
        <w:t>Comment sera assuré le suivi de la performance des employés en regard des aménagements au temps de travail?</w:t>
      </w:r>
    </w:p>
    <w:p w14:paraId="552578CC" w14:textId="2561901C" w:rsidR="00772A95" w:rsidRPr="00B42EFA" w:rsidRDefault="00772A95" w:rsidP="00D96FF1">
      <w:pPr>
        <w:pStyle w:val="ListParagraph"/>
        <w:numPr>
          <w:ilvl w:val="0"/>
          <w:numId w:val="4"/>
        </w:numPr>
        <w:rPr>
          <w:i/>
          <w:iCs/>
          <w:lang w:val="fr-CA"/>
        </w:rPr>
      </w:pPr>
      <w:r w:rsidRPr="00B42EFA">
        <w:rPr>
          <w:i/>
          <w:iCs/>
          <w:lang w:val="fr-CA"/>
        </w:rPr>
        <w:t xml:space="preserve">Quels seront les facteurs déterminant la fin de l’entente? </w:t>
      </w:r>
    </w:p>
    <w:p w14:paraId="7A0E68B0" w14:textId="74181B80" w:rsidR="00FB768C" w:rsidRPr="00B42EFA" w:rsidRDefault="00772A95" w:rsidP="00D96FF1">
      <w:pPr>
        <w:pStyle w:val="ListParagraph"/>
        <w:numPr>
          <w:ilvl w:val="0"/>
          <w:numId w:val="4"/>
        </w:numPr>
        <w:rPr>
          <w:i/>
          <w:iCs/>
          <w:lang w:val="fr-CA"/>
        </w:rPr>
      </w:pPr>
      <w:r w:rsidRPr="00B42EFA">
        <w:rPr>
          <w:i/>
          <w:iCs/>
          <w:lang w:val="fr-CA"/>
        </w:rPr>
        <w:t>L’organisation se réserve-t-elle le droit de résilier l’entente et sous quels motif</w:t>
      </w:r>
      <w:r w:rsidR="00FB768C" w:rsidRPr="00B42EFA">
        <w:rPr>
          <w:i/>
          <w:iCs/>
          <w:lang w:val="fr-CA"/>
        </w:rPr>
        <w:t xml:space="preserve">s? </w:t>
      </w:r>
    </w:p>
    <w:tbl>
      <w:tblPr>
        <w:tblStyle w:val="TableGrid"/>
        <w:tblW w:w="10351" w:type="dxa"/>
        <w:tblInd w:w="846" w:type="dxa"/>
        <w:tblLook w:val="04A0" w:firstRow="1" w:lastRow="0" w:firstColumn="1" w:lastColumn="0" w:noHBand="0" w:noVBand="1"/>
      </w:tblPr>
      <w:tblGrid>
        <w:gridCol w:w="10351"/>
      </w:tblGrid>
      <w:tr w:rsidR="0053740F" w:rsidRPr="00DD6226" w14:paraId="4C82F013" w14:textId="77777777" w:rsidTr="0053740F">
        <w:trPr>
          <w:trHeight w:val="916"/>
        </w:trPr>
        <w:tc>
          <w:tcPr>
            <w:tcW w:w="10351" w:type="dxa"/>
          </w:tcPr>
          <w:p w14:paraId="2E13E69D" w14:textId="13C968A1" w:rsidR="0053740F" w:rsidRPr="00B42EFA" w:rsidRDefault="00DA222E" w:rsidP="00C55F3E">
            <w:pPr>
              <w:rPr>
                <w:i/>
                <w:iCs/>
                <w:lang w:val="fr-CA"/>
              </w:rPr>
            </w:pPr>
            <w:r w:rsidRPr="00B42EFA">
              <w:rPr>
                <w:lang w:val="fr-CA"/>
              </w:rPr>
              <w:t xml:space="preserve"> </w:t>
            </w:r>
          </w:p>
        </w:tc>
      </w:tr>
    </w:tbl>
    <w:p w14:paraId="78083AC3" w14:textId="77777777" w:rsidR="005338C8" w:rsidRPr="00B42EFA" w:rsidRDefault="005338C8" w:rsidP="005338C8">
      <w:pPr>
        <w:ind w:left="720"/>
        <w:rPr>
          <w:lang w:val="fr-CA"/>
        </w:rPr>
      </w:pPr>
    </w:p>
    <w:p w14:paraId="4378C783" w14:textId="329519BD" w:rsidR="009C388A" w:rsidRDefault="004D6046" w:rsidP="00D96FF1">
      <w:pPr>
        <w:pStyle w:val="Heading2"/>
        <w:numPr>
          <w:ilvl w:val="0"/>
          <w:numId w:val="6"/>
        </w:numPr>
        <w:rPr>
          <w:color w:val="625F7C" w:themeColor="text2" w:themeTint="BF"/>
        </w:rPr>
      </w:pPr>
      <w:bookmarkStart w:id="17" w:name="_Toc168564111"/>
      <w:r>
        <w:rPr>
          <w:color w:val="625F7C" w:themeColor="text2" w:themeTint="BF"/>
        </w:rPr>
        <w:t>COMMUNICATION</w:t>
      </w:r>
      <w:bookmarkEnd w:id="17"/>
    </w:p>
    <w:p w14:paraId="04B2D93D" w14:textId="4BCDCB1B" w:rsidR="004D6046" w:rsidRPr="00B42EFA" w:rsidRDefault="00EE43F2" w:rsidP="004D6046">
      <w:pPr>
        <w:ind w:left="1080"/>
        <w:rPr>
          <w:lang w:val="fr-CA"/>
        </w:rPr>
      </w:pPr>
      <w:r w:rsidRPr="00B42EFA">
        <w:rPr>
          <w:lang w:val="fr-CA"/>
        </w:rPr>
        <w:t>Comment sera partagée la politique d’aménagement du temps de travail?</w:t>
      </w:r>
    </w:p>
    <w:p w14:paraId="3D0E479E" w14:textId="77777777" w:rsidR="00EE43F2" w:rsidRPr="00B42EFA" w:rsidRDefault="00EE43F2" w:rsidP="00EE43F2">
      <w:pPr>
        <w:ind w:left="1080"/>
        <w:rPr>
          <w:lang w:val="fr-CA"/>
        </w:rPr>
      </w:pPr>
      <w:r w:rsidRPr="00B42EFA">
        <w:rPr>
          <w:lang w:val="fr-CA"/>
        </w:rPr>
        <w:t>Qui doit être avisé de la mise en place d’une entente d’horaire flexible entre un employé et l’organisation?</w:t>
      </w:r>
    </w:p>
    <w:p w14:paraId="7AF3BC14" w14:textId="57A4E530" w:rsidR="00103F56" w:rsidRPr="00B42EFA" w:rsidRDefault="00103F56" w:rsidP="004D6046">
      <w:pPr>
        <w:ind w:left="1080"/>
        <w:rPr>
          <w:i/>
          <w:iCs/>
          <w:lang w:val="fr-CA"/>
        </w:rPr>
      </w:pPr>
      <w:r w:rsidRPr="00B42EFA">
        <w:rPr>
          <w:b/>
          <w:bCs/>
          <w:i/>
          <w:iCs/>
          <w:lang w:val="fr-CA"/>
        </w:rPr>
        <w:t>Exemples</w:t>
      </w:r>
      <w:r w:rsidRPr="00B42EFA">
        <w:rPr>
          <w:i/>
          <w:iCs/>
          <w:lang w:val="fr-CA"/>
        </w:rPr>
        <w:t xml:space="preserve"> : Comité de gestion, département de ressources humaines, gestion de la paie, </w:t>
      </w:r>
      <w:r w:rsidR="00461964" w:rsidRPr="00B42EFA">
        <w:rPr>
          <w:i/>
          <w:iCs/>
          <w:lang w:val="fr-CA"/>
        </w:rPr>
        <w:t>clients</w:t>
      </w:r>
    </w:p>
    <w:tbl>
      <w:tblPr>
        <w:tblStyle w:val="TableGrid"/>
        <w:tblW w:w="10351" w:type="dxa"/>
        <w:tblInd w:w="846" w:type="dxa"/>
        <w:tblLook w:val="04A0" w:firstRow="1" w:lastRow="0" w:firstColumn="1" w:lastColumn="0" w:noHBand="0" w:noVBand="1"/>
      </w:tblPr>
      <w:tblGrid>
        <w:gridCol w:w="10351"/>
      </w:tblGrid>
      <w:tr w:rsidR="00103F56" w:rsidRPr="00DD6226" w14:paraId="0A713A0A" w14:textId="77777777" w:rsidTr="00EE1249">
        <w:trPr>
          <w:trHeight w:val="916"/>
        </w:trPr>
        <w:tc>
          <w:tcPr>
            <w:tcW w:w="10351" w:type="dxa"/>
          </w:tcPr>
          <w:p w14:paraId="540CCF15" w14:textId="3236730C" w:rsidR="00103F56" w:rsidRPr="00B42EFA" w:rsidRDefault="00103F56" w:rsidP="00EE1249">
            <w:pPr>
              <w:rPr>
                <w:i/>
                <w:iCs/>
                <w:lang w:val="fr-CA"/>
              </w:rPr>
            </w:pPr>
            <w:r w:rsidRPr="00B42EFA">
              <w:rPr>
                <w:i/>
                <w:iCs/>
                <w:lang w:val="fr-CA"/>
              </w:rPr>
              <w:tab/>
            </w:r>
          </w:p>
        </w:tc>
      </w:tr>
    </w:tbl>
    <w:p w14:paraId="0DDCC463" w14:textId="558F9D49" w:rsidR="00C608AE" w:rsidRPr="00B42EFA" w:rsidRDefault="00C608AE" w:rsidP="00BD0BFF">
      <w:pPr>
        <w:rPr>
          <w:i/>
          <w:iCs/>
          <w:lang w:val="fr-CA"/>
        </w:rPr>
      </w:pPr>
    </w:p>
    <w:p w14:paraId="75A7E850" w14:textId="77777777" w:rsidR="006A5DA0" w:rsidRDefault="00FD2456" w:rsidP="00D96FF1">
      <w:pPr>
        <w:pStyle w:val="Heading2"/>
        <w:numPr>
          <w:ilvl w:val="0"/>
          <w:numId w:val="6"/>
        </w:numPr>
        <w:rPr>
          <w:color w:val="625F7C" w:themeColor="text2" w:themeTint="BF"/>
        </w:rPr>
      </w:pPr>
      <w:r w:rsidRPr="00B42EFA">
        <w:rPr>
          <w:lang w:val="fr-CA"/>
        </w:rPr>
        <w:t xml:space="preserve"> </w:t>
      </w:r>
      <w:bookmarkStart w:id="18" w:name="_Toc168564112"/>
      <w:r w:rsidR="006A5DA0">
        <w:rPr>
          <w:color w:val="625F7C" w:themeColor="text2" w:themeTint="BF"/>
        </w:rPr>
        <w:t>CONCLUSION</w:t>
      </w:r>
      <w:bookmarkEnd w:id="18"/>
      <w:r w:rsidR="006A5DA0">
        <w:rPr>
          <w:color w:val="625F7C" w:themeColor="text2" w:themeTint="BF"/>
        </w:rPr>
        <w:t xml:space="preserve"> </w:t>
      </w:r>
    </w:p>
    <w:p w14:paraId="45883322" w14:textId="77777777" w:rsidR="006A5DA0" w:rsidRPr="00BA706A" w:rsidRDefault="006A5DA0" w:rsidP="006A5DA0">
      <w:pPr>
        <w:ind w:left="672"/>
        <w:rPr>
          <w:b/>
          <w:bCs/>
          <w:i/>
          <w:iCs/>
        </w:rPr>
      </w:pPr>
      <w:r>
        <w:rPr>
          <w:b/>
          <w:bCs/>
          <w:i/>
          <w:iCs/>
        </w:rPr>
        <w:t xml:space="preserve">Exemple : </w:t>
      </w:r>
    </w:p>
    <w:p w14:paraId="151E72C0" w14:textId="384D64D0" w:rsidR="006A5DA0" w:rsidRPr="00B42EFA" w:rsidRDefault="006A5DA0" w:rsidP="006A5DA0">
      <w:pPr>
        <w:ind w:left="672"/>
        <w:rPr>
          <w:i/>
          <w:iCs/>
          <w:lang w:val="fr-CA"/>
        </w:rPr>
      </w:pPr>
      <w:r w:rsidRPr="00B42EFA">
        <w:rPr>
          <w:i/>
          <w:iCs/>
          <w:lang w:val="fr-CA"/>
        </w:rPr>
        <w:t>Si vous avez des questions ou des suggestions entourant la politique</w:t>
      </w:r>
      <w:r w:rsidR="00C529EE" w:rsidRPr="00B42EFA">
        <w:rPr>
          <w:i/>
          <w:iCs/>
          <w:lang w:val="fr-CA"/>
        </w:rPr>
        <w:t xml:space="preserve"> d’aménagement du temps de travail</w:t>
      </w:r>
      <w:r w:rsidRPr="00B42EFA">
        <w:rPr>
          <w:i/>
          <w:iCs/>
          <w:lang w:val="fr-CA"/>
        </w:rPr>
        <w:t xml:space="preserve">, n'hésitez pas à contacter votre gestionnaire ou la personne responsable des ressources humaines. </w:t>
      </w:r>
    </w:p>
    <w:p w14:paraId="4C24E998" w14:textId="77777777" w:rsidR="006A5DA0" w:rsidRPr="00B42EFA" w:rsidRDefault="006A5DA0" w:rsidP="006A5DA0">
      <w:pPr>
        <w:ind w:left="672"/>
        <w:rPr>
          <w:i/>
          <w:iCs/>
          <w:lang w:val="fr-CA"/>
        </w:rPr>
      </w:pPr>
      <w:r w:rsidRPr="00B42EFA">
        <w:rPr>
          <w:i/>
          <w:iCs/>
          <w:lang w:val="fr-CA"/>
        </w:rPr>
        <w:t>Merci de votre attention et de votre coopération continue.</w:t>
      </w:r>
    </w:p>
    <w:p w14:paraId="3F224EC0" w14:textId="77777777" w:rsidR="006A5DA0" w:rsidRPr="00B42EFA" w:rsidRDefault="006A5DA0" w:rsidP="006A5DA0">
      <w:pPr>
        <w:ind w:left="672"/>
        <w:rPr>
          <w:i/>
          <w:iCs/>
          <w:lang w:val="fr-CA"/>
        </w:rPr>
      </w:pPr>
      <w:r w:rsidRPr="00B42EFA">
        <w:rPr>
          <w:b/>
          <w:bCs/>
          <w:i/>
          <w:iCs/>
          <w:lang w:val="fr-CA"/>
        </w:rPr>
        <w:t>Nom de la personne-contact</w:t>
      </w:r>
      <w:r w:rsidRPr="00B42EFA">
        <w:rPr>
          <w:i/>
          <w:iCs/>
          <w:lang w:val="fr-CA"/>
        </w:rPr>
        <w:t> :____________________________</w:t>
      </w:r>
    </w:p>
    <w:p w14:paraId="3D8F9CF8" w14:textId="77777777" w:rsidR="006A5DA0" w:rsidRPr="00B42EFA" w:rsidRDefault="006A5DA0" w:rsidP="006A5DA0">
      <w:pPr>
        <w:ind w:firstLine="672"/>
        <w:rPr>
          <w:b/>
          <w:bCs/>
          <w:lang w:val="fr-CA"/>
        </w:rPr>
      </w:pPr>
      <w:r w:rsidRPr="00B42EFA">
        <w:rPr>
          <w:b/>
          <w:bCs/>
          <w:lang w:val="fr-CA"/>
        </w:rPr>
        <w:t>Révision et approbation de la politique</w:t>
      </w:r>
    </w:p>
    <w:p w14:paraId="68A9AD19" w14:textId="541EF66D" w:rsidR="004A6DA2" w:rsidRPr="00B42EFA" w:rsidRDefault="006A5DA0" w:rsidP="004A6DA2">
      <w:pPr>
        <w:ind w:left="720"/>
        <w:rPr>
          <w:lang w:val="fr-CA"/>
        </w:rPr>
      </w:pPr>
      <w:r w:rsidRPr="00B42EFA">
        <w:rPr>
          <w:lang w:val="fr-CA"/>
        </w:rPr>
        <w:t xml:space="preserve">Selon la modification des exigences légales ou de l’entreprise, la présente politique a été révisée le </w:t>
      </w:r>
      <w:r w:rsidRPr="00B42EFA">
        <w:rPr>
          <w:rFonts w:cs="Open Sans"/>
          <w:lang w:val="fr-CA"/>
        </w:rPr>
        <w:t>[</w:t>
      </w:r>
      <w:r w:rsidRPr="00B42EFA">
        <w:rPr>
          <w:rFonts w:cs="Open Sans"/>
          <w:i/>
          <w:iCs/>
          <w:lang w:val="fr-CA"/>
        </w:rPr>
        <w:t>date</w:t>
      </w:r>
      <w:r w:rsidRPr="00B42EFA">
        <w:rPr>
          <w:rFonts w:cs="Open Sans"/>
          <w:lang w:val="fr-CA"/>
        </w:rPr>
        <w:t>] et approuvée par [</w:t>
      </w:r>
      <w:r w:rsidRPr="00B42EFA">
        <w:rPr>
          <w:rFonts w:cs="Open Sans"/>
          <w:i/>
          <w:iCs/>
          <w:lang w:val="fr-CA"/>
        </w:rPr>
        <w:t>nom du responsable</w:t>
      </w:r>
      <w:r w:rsidRPr="00B42EFA">
        <w:rPr>
          <w:rFonts w:cs="Open Sans"/>
          <w:lang w:val="fr-CA"/>
        </w:rPr>
        <w:t>].</w:t>
      </w:r>
    </w:p>
    <w:tbl>
      <w:tblPr>
        <w:tblStyle w:val="FinancialTable"/>
        <w:tblpPr w:leftFromText="141" w:rightFromText="141" w:vertAnchor="text" w:horzAnchor="margin" w:tblpY="128"/>
        <w:tblW w:w="10519" w:type="dxa"/>
        <w:tblLayout w:type="fixed"/>
        <w:tblLook w:val="04A0" w:firstRow="1" w:lastRow="0" w:firstColumn="1" w:lastColumn="0" w:noHBand="0" w:noVBand="1"/>
      </w:tblPr>
      <w:tblGrid>
        <w:gridCol w:w="7650"/>
        <w:gridCol w:w="2869"/>
      </w:tblGrid>
      <w:tr w:rsidR="004A6DA2" w:rsidRPr="00DD6226" w14:paraId="6ED85873" w14:textId="77777777" w:rsidTr="00C422B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519" w:type="dxa"/>
            <w:gridSpan w:val="2"/>
            <w:tcBorders>
              <w:top w:val="nil"/>
              <w:left w:val="single" w:sz="4" w:space="0" w:color="A9A7BB" w:themeColor="text2" w:themeTint="66"/>
              <w:bottom w:val="nil"/>
            </w:tcBorders>
            <w:shd w:val="clear" w:color="auto" w:fill="F0E8FF"/>
            <w:vAlign w:val="center"/>
          </w:tcPr>
          <w:p w14:paraId="506286C0" w14:textId="77777777" w:rsidR="004A6DA2" w:rsidRPr="00B42EFA" w:rsidRDefault="004A6DA2" w:rsidP="00C422BE">
            <w:pPr>
              <w:rPr>
                <w:b/>
                <w:sz w:val="18"/>
                <w:szCs w:val="18"/>
                <w:lang w:val="fr-CA"/>
              </w:rPr>
            </w:pPr>
            <w:r w:rsidRPr="00B42EFA">
              <w:rPr>
                <w:b/>
                <w:sz w:val="18"/>
                <w:szCs w:val="18"/>
                <w:lang w:val="fr-CA"/>
              </w:rPr>
              <w:t xml:space="preserve">NOM DE LA PERSONNE RESPONSABLE (LETTRES MOULÉES) : </w:t>
            </w:r>
          </w:p>
        </w:tc>
      </w:tr>
      <w:tr w:rsidR="004A6DA2" w:rsidRPr="001A7679" w14:paraId="62B604E5" w14:textId="77777777" w:rsidTr="00C422BE">
        <w:trPr>
          <w:trHeight w:val="432"/>
        </w:trPr>
        <w:tc>
          <w:tcPr>
            <w:cnfStyle w:val="001000000000" w:firstRow="0" w:lastRow="0" w:firstColumn="1" w:lastColumn="0" w:oddVBand="0" w:evenVBand="0" w:oddHBand="0" w:evenHBand="0" w:firstRowFirstColumn="0" w:firstRowLastColumn="0" w:lastRowFirstColumn="0" w:lastRowLastColumn="0"/>
            <w:tcW w:w="7650" w:type="dxa"/>
            <w:tcBorders>
              <w:top w:val="nil"/>
              <w:left w:val="single" w:sz="4" w:space="0" w:color="A9A7BB" w:themeColor="text2" w:themeTint="66"/>
              <w:bottom w:val="single" w:sz="4" w:space="0" w:color="auto"/>
            </w:tcBorders>
            <w:shd w:val="clear" w:color="auto" w:fill="auto"/>
            <w:vAlign w:val="center"/>
          </w:tcPr>
          <w:p w14:paraId="7CC638C6" w14:textId="77777777" w:rsidR="004A6DA2" w:rsidRPr="00CC6B12" w:rsidRDefault="004A6DA2" w:rsidP="00C422BE">
            <w:pPr>
              <w:rPr>
                <w:b/>
                <w:sz w:val="18"/>
                <w:szCs w:val="18"/>
              </w:rPr>
            </w:pPr>
            <w:r>
              <w:rPr>
                <w:b/>
                <w:sz w:val="18"/>
                <w:szCs w:val="18"/>
              </w:rPr>
              <w:t xml:space="preserve">SIGNATURE : </w:t>
            </w:r>
          </w:p>
        </w:tc>
        <w:tc>
          <w:tcPr>
            <w:tcW w:w="2869" w:type="dxa"/>
            <w:tcBorders>
              <w:top w:val="nil"/>
              <w:left w:val="single" w:sz="4" w:space="0" w:color="A9A7BB" w:themeColor="text2" w:themeTint="66"/>
              <w:bottom w:val="single" w:sz="4" w:space="0" w:color="auto"/>
            </w:tcBorders>
            <w:shd w:val="clear" w:color="auto" w:fill="auto"/>
            <w:vAlign w:val="center"/>
          </w:tcPr>
          <w:p w14:paraId="5B7CEDA7" w14:textId="77777777" w:rsidR="004A6DA2" w:rsidRPr="00CC6B12" w:rsidRDefault="004A6DA2" w:rsidP="00C422BE">
            <w:pPr>
              <w:cnfStyle w:val="000000000000" w:firstRow="0" w:lastRow="0" w:firstColumn="0" w:lastColumn="0" w:oddVBand="0" w:evenVBand="0" w:oddHBand="0" w:evenHBand="0" w:firstRowFirstColumn="0" w:firstRowLastColumn="0" w:lastRowFirstColumn="0" w:lastRowLastColumn="0"/>
              <w:rPr>
                <w:b/>
                <w:sz w:val="18"/>
                <w:szCs w:val="18"/>
              </w:rPr>
            </w:pPr>
            <w:r>
              <w:rPr>
                <w:b/>
                <w:sz w:val="18"/>
                <w:szCs w:val="18"/>
              </w:rPr>
              <w:t xml:space="preserve">DATE : </w:t>
            </w:r>
          </w:p>
        </w:tc>
      </w:tr>
    </w:tbl>
    <w:p w14:paraId="75DE69BC" w14:textId="77777777" w:rsidR="004A6F9D" w:rsidRDefault="004A6F9D" w:rsidP="00421F69">
      <w:pPr>
        <w:spacing w:after="320"/>
      </w:pP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p>
      <w:pPr>
        <w:ind w:left="720"/>
      </w:pPr>
      <w:r>
        <w:t>•  response1</w:t>
      </w:r>
    </w:p>
    <w:p>
      <w:pPr>
        <w:ind w:left="720"/>
      </w:pPr>
      <w:r>
        <w:t>•  response2</w:t>
      </w:r>
    </w:p>
    <w:p>
      <w:pPr>
        <w:ind w:left="720"/>
      </w:pPr>
      <w:r>
        <w:t>•  response3</w:t>
      </w:r>
    </w:p>
    <w:sectPr w:rsidR="004A6F9D" w:rsidSect="002E020E">
      <w:footnotePr>
        <w:numRestart w:val="eachPage"/>
      </w:footnotePr>
      <w:pgSz w:w="12240" w:h="15840" w:code="1"/>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Maxime Lacroix" w:date="2024-06-10T11:46:00Z" w:initials="ML">
    <w:p w14:paraId="2593E2B7" w14:textId="77777777" w:rsidR="00DB3CDF" w:rsidRDefault="00DB3CDF" w:rsidP="00963375">
      <w:pPr>
        <w:pStyle w:val="CommentText"/>
      </w:pPr>
      <w:r>
        <w:rPr>
          <w:rStyle w:val="CommentReference"/>
        </w:rPr>
        <w:annotationRef/>
      </w:r>
      <w:r>
        <w:rPr>
          <w:rStyle w:val="ts-alignment-element"/>
          <w:rFonts w:ascii="Segoe UI" w:hAnsi="Segoe UI" w:cs="Segoe UI"/>
          <w:color w:val="000000"/>
          <w:sz w:val="18"/>
          <w:szCs w:val="18"/>
        </w:rPr>
        <w:t>Necessary? A few obvious facts. Make it more dynamic?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93E2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EB05136" w16cex:dateUtc="2024-06-10T1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3E2B7" w16cid:durableId="4EB05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71959" w14:textId="77777777" w:rsidR="000126DF" w:rsidRPr="001A7679" w:rsidRDefault="000126DF">
      <w:pPr>
        <w:spacing w:after="0" w:line="240" w:lineRule="auto"/>
      </w:pPr>
      <w:r w:rsidRPr="001A7679">
        <w:separator/>
      </w:r>
    </w:p>
  </w:endnote>
  <w:endnote w:type="continuationSeparator" w:id="0">
    <w:p w14:paraId="141D0FED" w14:textId="77777777" w:rsidR="000126DF" w:rsidRPr="001A7679" w:rsidRDefault="000126DF">
      <w:pPr>
        <w:spacing w:after="0" w:line="240" w:lineRule="auto"/>
      </w:pPr>
      <w:r w:rsidRPr="001A7679">
        <w:continuationSeparator/>
      </w:r>
    </w:p>
  </w:endnote>
  <w:endnote w:type="continuationNotice" w:id="1">
    <w:p w14:paraId="141EF64B" w14:textId="77777777" w:rsidR="000126DF" w:rsidRPr="001A7679" w:rsidRDefault="000126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tserrat">
    <w:panose1 w:val="00000500000000000000"/>
    <w:charset w:val="00"/>
    <w:family w:val="auto"/>
    <w:pitch w:val="variable"/>
    <w:sig w:usb0="2000020F" w:usb1="00000003"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Poppins">
    <w:panose1 w:val="00000500000000000000"/>
    <w:charset w:val="00"/>
    <w:family w:val="auto"/>
    <w:pitch w:val="variable"/>
    <w:sig w:usb0="00008007" w:usb1="00000000" w:usb2="00000000" w:usb3="00000000" w:csb0="00000093"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altName w:val="Calibri"/>
    <w:panose1 w:val="00000000000000000000"/>
    <w:charset w:val="00"/>
    <w:family w:val="auto"/>
    <w:pitch w:val="variable"/>
    <w:sig w:usb0="A00002FF" w:usb1="5000204B" w:usb2="00000000" w:usb3="00000000" w:csb0="00000197" w:csb1="00000000"/>
  </w:font>
  <w:font w:name="Times New Roman (Headings CS)">
    <w:altName w:val="Times New Roman"/>
    <w:panose1 w:val="020B0604020202020204"/>
    <w:charset w:val="00"/>
    <w:family w:val="roman"/>
    <w:pitch w:val="default"/>
  </w:font>
  <w:font w:name="Times New Roman (Body CS)">
    <w:altName w:val="Times New Roman"/>
    <w:panose1 w:val="020B0604020202020204"/>
    <w:charset w:val="00"/>
    <w:family w:val="roman"/>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960218"/>
      <w:docPartObj>
        <w:docPartGallery w:val="Page Numbers (Bottom of Page)"/>
        <w:docPartUnique/>
      </w:docPartObj>
    </w:sdtPr>
    <w:sdtEndPr>
      <w:rPr>
        <w:color w:val="666666" w:themeColor="text1" w:themeTint="99"/>
      </w:rPr>
    </w:sdtEndPr>
    <w:sdtContent>
      <w:p w14:paraId="14A6CF2D" w14:textId="66F342FF" w:rsidR="000A5684" w:rsidRPr="000A5684" w:rsidRDefault="000A5684" w:rsidP="00157BB6">
        <w:pPr>
          <w:pStyle w:val="Footer"/>
          <w:rPr>
            <w:color w:val="666666" w:themeColor="text1" w:themeTint="99"/>
          </w:rPr>
        </w:pPr>
        <w:r w:rsidRPr="000A5684">
          <w:rPr>
            <w:color w:val="666666" w:themeColor="text1" w:themeTint="99"/>
          </w:rPr>
          <w:fldChar w:fldCharType="begin"/>
        </w:r>
        <w:r w:rsidRPr="000A5684">
          <w:rPr>
            <w:color w:val="666666" w:themeColor="text1" w:themeTint="99"/>
          </w:rPr>
          <w:instrText>PAGE   \* MERGEFORMAT</w:instrText>
        </w:r>
        <w:r w:rsidRPr="000A5684">
          <w:rPr>
            <w:color w:val="666666" w:themeColor="text1" w:themeTint="99"/>
          </w:rPr>
          <w:fldChar w:fldCharType="separate"/>
        </w:r>
        <w:r w:rsidRPr="000A5684">
          <w:rPr>
            <w:color w:val="666666" w:themeColor="text1" w:themeTint="99"/>
          </w:rPr>
          <w:t>2</w:t>
        </w:r>
        <w:r w:rsidRPr="000A5684">
          <w:rPr>
            <w:color w:val="666666" w:themeColor="text1" w:themeTint="99"/>
          </w:rPr>
          <w:fldChar w:fldCharType="end"/>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sidRPr="000A5684">
          <w:rPr>
            <w:b/>
            <w:bCs/>
            <w:color w:val="666666" w:themeColor="text1" w:themeTint="99"/>
            <w:lang w:eastAsia="zh-CN"/>
          </w:rPr>
          <w:t>innovrh.app</w:t>
        </w:r>
      </w:p>
    </w:sdtContent>
  </w:sdt>
  <w:p w14:paraId="5E164908" w14:textId="7E831A06" w:rsidR="00EF1EDE" w:rsidRPr="00EF1EDE" w:rsidRDefault="00EF1EDE" w:rsidP="00EF1EDE">
    <w:pPr>
      <w:pStyle w:val="Footer"/>
      <w:rPr>
        <w:b/>
        <w:bCs/>
        <w:color w:val="666666" w:themeColor="text1" w:themeTint="9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3DBD2" w14:textId="77777777" w:rsidR="000126DF" w:rsidRPr="001A7679" w:rsidRDefault="000126DF">
      <w:pPr>
        <w:spacing w:after="0" w:line="240" w:lineRule="auto"/>
      </w:pPr>
      <w:r w:rsidRPr="001A7679">
        <w:separator/>
      </w:r>
    </w:p>
  </w:footnote>
  <w:footnote w:type="continuationSeparator" w:id="0">
    <w:p w14:paraId="55A58F16" w14:textId="77777777" w:rsidR="000126DF" w:rsidRPr="001A7679" w:rsidRDefault="000126DF">
      <w:pPr>
        <w:spacing w:after="0" w:line="240" w:lineRule="auto"/>
      </w:pPr>
      <w:r w:rsidRPr="001A7679">
        <w:continuationSeparator/>
      </w:r>
    </w:p>
  </w:footnote>
  <w:footnote w:type="continuationNotice" w:id="1">
    <w:p w14:paraId="0348D054" w14:textId="77777777" w:rsidR="000126DF" w:rsidRPr="001A7679" w:rsidRDefault="000126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1EDA6" w14:textId="070ED9F2" w:rsidR="00152708" w:rsidRPr="001A7679" w:rsidRDefault="00B43EF8" w:rsidP="00B43EF8">
    <w:pPr>
      <w:pStyle w:val="Header"/>
      <w:tabs>
        <w:tab w:val="clear" w:pos="4680"/>
        <w:tab w:val="clear" w:pos="9360"/>
        <w:tab w:val="left" w:pos="2128"/>
        <w:tab w:val="right" w:pos="14400"/>
      </w:tabs>
      <w:rPr>
        <w:b/>
        <w:color w:val="EF6E03"/>
      </w:rPr>
    </w:pPr>
    <w:r w:rsidRPr="00B43EF8">
      <w:rPr>
        <w:noProof/>
      </w:rPr>
      <w:drawing>
        <wp:anchor distT="0" distB="0" distL="114300" distR="114300" simplePos="0" relativeHeight="251661312" behindDoc="0" locked="0" layoutInCell="1" allowOverlap="1" wp14:anchorId="3B1B8A48" wp14:editId="2FBCC667">
          <wp:simplePos x="0" y="0"/>
          <wp:positionH relativeFrom="margin">
            <wp:posOffset>-655092</wp:posOffset>
          </wp:positionH>
          <wp:positionV relativeFrom="paragraph">
            <wp:posOffset>-102832</wp:posOffset>
          </wp:positionV>
          <wp:extent cx="1064526" cy="320777"/>
          <wp:effectExtent l="0" t="0" r="2540" b="3175"/>
          <wp:wrapNone/>
          <wp:docPr id="168041426"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98488" name="Image 1" descr="Une image contenant texte, Police, logo, Graphique&#10;&#10;Description générée automatiquement"/>
                  <pic:cNvPicPr/>
                </pic:nvPicPr>
                <pic:blipFill>
                  <a:blip r:embed="rId1"/>
                  <a:stretch>
                    <a:fillRect/>
                  </a:stretch>
                </pic:blipFill>
                <pic:spPr>
                  <a:xfrm>
                    <a:off x="0" y="0"/>
                    <a:ext cx="1064526" cy="320777"/>
                  </a:xfrm>
                  <a:prstGeom prst="rect">
                    <a:avLst/>
                  </a:prstGeom>
                </pic:spPr>
              </pic:pic>
            </a:graphicData>
          </a:graphic>
          <wp14:sizeRelH relativeFrom="page">
            <wp14:pctWidth>0</wp14:pctWidth>
          </wp14:sizeRelH>
          <wp14:sizeRelV relativeFrom="page">
            <wp14:pctHeight>0</wp14:pctHeight>
          </wp14:sizeRelV>
        </wp:anchor>
      </w:drawing>
    </w:r>
    <w:r w:rsidR="00654FFE">
      <w:rPr>
        <w:noProof/>
      </w:rPr>
      <mc:AlternateContent>
        <mc:Choice Requires="wps">
          <w:drawing>
            <wp:anchor distT="0" distB="0" distL="114300" distR="114300" simplePos="0" relativeHeight="251659264" behindDoc="0" locked="0" layoutInCell="1" allowOverlap="1" wp14:anchorId="3826973B" wp14:editId="1CB1D19A">
              <wp:simplePos x="0" y="0"/>
              <wp:positionH relativeFrom="page">
                <wp:align>right</wp:align>
              </wp:positionH>
              <wp:positionV relativeFrom="paragraph">
                <wp:posOffset>-447675</wp:posOffset>
              </wp:positionV>
              <wp:extent cx="7762875" cy="228600"/>
              <wp:effectExtent l="0" t="0" r="9525" b="0"/>
              <wp:wrapNone/>
              <wp:docPr id="244" name="Rectangle 244"/>
              <wp:cNvGraphicFramePr/>
              <a:graphic xmlns:a="http://schemas.openxmlformats.org/drawingml/2006/main">
                <a:graphicData uri="http://schemas.microsoft.com/office/word/2010/wordprocessingShape">
                  <wps:wsp>
                    <wps:cNvSpPr/>
                    <wps:spPr>
                      <a:xfrm>
                        <a:off x="0" y="0"/>
                        <a:ext cx="7762875" cy="22860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239713E" id="Rectangle 244" o:spid="_x0000_s1026" style="position:absolute;margin-left:560.05pt;margin-top:-35.25pt;width:611.25pt;height:18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" fillcolor="#864ea8 [2404]" stroked="f" strokeweight="1pt">
              <w10:wrap anchorx="page"/>
            </v:rect>
          </w:pict>
        </mc:Fallback>
      </mc:AlternateContent>
    </w:r>
    <w:r w:rsidR="000F74F2" w:rsidRPr="001A7679">
      <w:rPr>
        <w:b/>
        <w:color w:val="EF6E03"/>
      </w:rPr>
      <w:tab/>
    </w:r>
    <w:r>
      <w:rPr>
        <w:b/>
        <w:color w:val="EF6E03"/>
      </w:rPr>
      <w:tab/>
    </w:r>
  </w:p>
  <w:p w14:paraId="3DF6CEF3" w14:textId="061295AC" w:rsidR="00152708" w:rsidRPr="001A7679" w:rsidRDefault="00152708">
    <w:pPr>
      <w:pStyle w:val="Header"/>
      <w:rPr>
        <w:color w:val="F3800D"/>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13B99" w14:textId="75B794F2" w:rsidR="00E41ACE" w:rsidRPr="00AE4810" w:rsidRDefault="00AE4810">
    <w:pPr>
      <w:pStyle w:val="Header"/>
      <w:rPr>
        <w:lang w:val="en-CA"/>
      </w:rPr>
    </w:pPr>
    <w:r>
      <w:rPr>
        <w:lang w:val="en-C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472D9"/>
    <w:multiLevelType w:val="hybridMultilevel"/>
    <w:tmpl w:val="201C131C"/>
    <w:lvl w:ilvl="0" w:tplc="0C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2876800"/>
    <w:multiLevelType w:val="hybridMultilevel"/>
    <w:tmpl w:val="20388C76"/>
    <w:lvl w:ilvl="0" w:tplc="0C0C000F">
      <w:start w:val="1"/>
      <w:numFmt w:val="decimal"/>
      <w:lvlText w:val="%1."/>
      <w:lvlJc w:val="left"/>
      <w:pPr>
        <w:ind w:left="1080" w:hanging="360"/>
      </w:pPr>
    </w:lvl>
    <w:lvl w:ilvl="1" w:tplc="0C0C0019">
      <w:start w:val="1"/>
      <w:numFmt w:val="lowerLetter"/>
      <w:lvlText w:val="%2."/>
      <w:lvlJc w:val="left"/>
      <w:pPr>
        <w:ind w:left="1440" w:hanging="360"/>
      </w:pPr>
    </w:lvl>
    <w:lvl w:ilvl="2" w:tplc="5D48FE3A">
      <w:start w:val="1"/>
      <w:numFmt w:val="lowerLetter"/>
      <w:lvlText w:val="%3."/>
      <w:lvlJc w:val="left"/>
      <w:pPr>
        <w:ind w:left="2700" w:hanging="360"/>
      </w:pPr>
      <w:rPr>
        <w:rFonts w:hint="default"/>
      </w:r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 w15:restartNumberingAfterBreak="0">
    <w:nsid w:val="17F24D93"/>
    <w:multiLevelType w:val="multilevel"/>
    <w:tmpl w:val="D5A471A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25692B"/>
    <w:multiLevelType w:val="multilevel"/>
    <w:tmpl w:val="EB664B0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7CC6B23"/>
    <w:multiLevelType w:val="hybridMultilevel"/>
    <w:tmpl w:val="CB644B68"/>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31AF33D8"/>
    <w:multiLevelType w:val="hybridMultilevel"/>
    <w:tmpl w:val="5A0CD678"/>
    <w:lvl w:ilvl="0" w:tplc="F5904872">
      <w:start w:val="5"/>
      <w:numFmt w:val="decimal"/>
      <w:lvlText w:val="%1."/>
      <w:lvlJc w:val="left"/>
      <w:pPr>
        <w:ind w:left="144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32C032F1"/>
    <w:multiLevelType w:val="hybridMultilevel"/>
    <w:tmpl w:val="847619E2"/>
    <w:lvl w:ilvl="0" w:tplc="0C0C0019">
      <w:start w:val="1"/>
      <w:numFmt w:val="lowerLetter"/>
      <w:lvlText w:val="%1."/>
      <w:lvlJc w:val="left"/>
      <w:pPr>
        <w:ind w:left="1440" w:hanging="360"/>
      </w:pPr>
    </w:lvl>
    <w:lvl w:ilvl="1" w:tplc="0C0C0019">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7" w15:restartNumberingAfterBreak="0">
    <w:nsid w:val="32F21D3F"/>
    <w:multiLevelType w:val="hybridMultilevel"/>
    <w:tmpl w:val="789EBC9C"/>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43A71169"/>
    <w:multiLevelType w:val="multilevel"/>
    <w:tmpl w:val="5D5043F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466A0336"/>
    <w:multiLevelType w:val="hybridMultilevel"/>
    <w:tmpl w:val="5E707426"/>
    <w:lvl w:ilvl="0" w:tplc="F11A295E">
      <w:numFmt w:val="bullet"/>
      <w:lvlText w:val="-"/>
      <w:lvlJc w:val="left"/>
      <w:pPr>
        <w:ind w:left="1440" w:hanging="360"/>
      </w:pPr>
      <w:rPr>
        <w:rFonts w:ascii="Open Sans" w:eastAsiaTheme="minorEastAsia" w:hAnsi="Open Sans" w:cs="Open Sans" w:hint="default"/>
      </w:rPr>
    </w:lvl>
    <w:lvl w:ilvl="1" w:tplc="0C0C0003">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0" w15:restartNumberingAfterBreak="0">
    <w:nsid w:val="54517FC6"/>
    <w:multiLevelType w:val="multilevel"/>
    <w:tmpl w:val="3E78F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4439F8"/>
    <w:multiLevelType w:val="hybridMultilevel"/>
    <w:tmpl w:val="017EAAF8"/>
    <w:lvl w:ilvl="0" w:tplc="290629CC">
      <w:numFmt w:val="bullet"/>
      <w:lvlText w:val="-"/>
      <w:lvlJc w:val="left"/>
      <w:pPr>
        <w:ind w:left="1440" w:hanging="360"/>
      </w:pPr>
      <w:rPr>
        <w:rFonts w:ascii="Open Sans" w:eastAsiaTheme="minorEastAsia" w:hAnsi="Open Sans" w:cs="Open Sans" w:hint="default"/>
      </w:rPr>
    </w:lvl>
    <w:lvl w:ilvl="1" w:tplc="0C0C0003">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2" w15:restartNumberingAfterBreak="0">
    <w:nsid w:val="5EE36C29"/>
    <w:multiLevelType w:val="hybridMultilevel"/>
    <w:tmpl w:val="5DA02D36"/>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68140577"/>
    <w:multiLevelType w:val="hybridMultilevel"/>
    <w:tmpl w:val="C8BA0C94"/>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6B6B3981"/>
    <w:multiLevelType w:val="hybridMultilevel"/>
    <w:tmpl w:val="94560BB8"/>
    <w:lvl w:ilvl="0" w:tplc="0C0C0003">
      <w:start w:val="1"/>
      <w:numFmt w:val="bullet"/>
      <w:lvlText w:val="o"/>
      <w:lvlJc w:val="left"/>
      <w:pPr>
        <w:ind w:left="720" w:hanging="360"/>
      </w:pPr>
      <w:rPr>
        <w:rFonts w:ascii="Courier New" w:hAnsi="Courier New" w:cs="Courier New"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745688049">
    <w:abstractNumId w:val="1"/>
  </w:num>
  <w:num w:numId="2" w16cid:durableId="425153372">
    <w:abstractNumId w:val="6"/>
  </w:num>
  <w:num w:numId="3" w16cid:durableId="1929077945">
    <w:abstractNumId w:val="4"/>
  </w:num>
  <w:num w:numId="4" w16cid:durableId="2003661912">
    <w:abstractNumId w:val="11"/>
  </w:num>
  <w:num w:numId="5" w16cid:durableId="570694947">
    <w:abstractNumId w:val="9"/>
  </w:num>
  <w:num w:numId="6" w16cid:durableId="1715428942">
    <w:abstractNumId w:val="5"/>
  </w:num>
  <w:num w:numId="7" w16cid:durableId="809518604">
    <w:abstractNumId w:val="0"/>
  </w:num>
  <w:num w:numId="8" w16cid:durableId="671642707">
    <w:abstractNumId w:val="13"/>
  </w:num>
  <w:num w:numId="9" w16cid:durableId="47533195">
    <w:abstractNumId w:val="7"/>
  </w:num>
  <w:num w:numId="10" w16cid:durableId="1936740212">
    <w:abstractNumId w:val="12"/>
  </w:num>
  <w:num w:numId="11" w16cid:durableId="1337541311">
    <w:abstractNumId w:val="10"/>
  </w:num>
  <w:num w:numId="12" w16cid:durableId="890070372">
    <w:abstractNumId w:val="2"/>
  </w:num>
  <w:num w:numId="13" w16cid:durableId="1387795492">
    <w:abstractNumId w:val="14"/>
  </w:num>
  <w:num w:numId="14" w16cid:durableId="228079532">
    <w:abstractNumId w:val="8"/>
  </w:num>
  <w:num w:numId="15" w16cid:durableId="1967932206">
    <w:abstractNumId w:val="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ime Lacroix">
    <w15:presenceInfo w15:providerId="AD" w15:userId="S::maxime.lacroix@amelio.co::bb0dd18e-4e2f-4aac-ad47-d515c259ac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isplayBackgroundShape/>
  <w:activeWritingStyle w:appName="MSWord" w:lang="fr-CA" w:vendorID="64" w:dllVersion="0" w:nlCheck="1" w:checkStyle="0"/>
  <w:activeWritingStyle w:appName="MSWord" w:lang="fr-FR" w:vendorID="64" w:dllVersion="0" w:nlCheck="1" w:checkStyle="0"/>
  <w:activeWritingStyle w:appName="MSWord" w:lang="en-US" w:vendorID="64" w:dllVersion="0" w:nlCheck="1" w:checkStyle="0"/>
  <w:activeWritingStyle w:appName="MSWord" w:lang="en-CA" w:vendorID="64" w:dllVersion="0" w:nlCheck="1" w:checkStyle="0"/>
  <w:activeWritingStyle w:appName="MSWord" w:lang="en-CA" w:vendorID="64" w:dllVersion="6" w:nlCheck="1" w:checkStyle="1"/>
  <w:activeWritingStyle w:appName="MSWord" w:lang="fr-CA"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en-ID" w:vendorID="64" w:dllVersion="0" w:nlCheck="1" w:checkStyle="0"/>
  <w:attachedTemplate r:id="rId1"/>
  <w:defaultTabStop w:val="720"/>
  <w:hyphenationZone w:val="425"/>
  <w:characterSpacingControl w:val="doNotCompress"/>
  <w:hdrShapeDefaults>
    <o:shapedefaults v:ext="edit" spidmax="2050"/>
  </w:hdrShapeDefaults>
  <w:footnotePr>
    <w:numRestart w:val="eachPage"/>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YwNzO2NDQCYjMjUyUdpeDU4uLM/DyQAqNaAHtnSj8sAAAA"/>
  </w:docVars>
  <w:rsids>
    <w:rsidRoot w:val="00914FA6"/>
    <w:rsid w:val="000000C3"/>
    <w:rsid w:val="00000476"/>
    <w:rsid w:val="0000065B"/>
    <w:rsid w:val="00000E4B"/>
    <w:rsid w:val="00001248"/>
    <w:rsid w:val="000020D6"/>
    <w:rsid w:val="0000257F"/>
    <w:rsid w:val="000042D0"/>
    <w:rsid w:val="0000600E"/>
    <w:rsid w:val="00006239"/>
    <w:rsid w:val="00007E43"/>
    <w:rsid w:val="000100EE"/>
    <w:rsid w:val="000102B1"/>
    <w:rsid w:val="00010C66"/>
    <w:rsid w:val="0001155D"/>
    <w:rsid w:val="000126DF"/>
    <w:rsid w:val="00012B21"/>
    <w:rsid w:val="00014657"/>
    <w:rsid w:val="000147DB"/>
    <w:rsid w:val="000151CC"/>
    <w:rsid w:val="0001675E"/>
    <w:rsid w:val="00016F92"/>
    <w:rsid w:val="00020325"/>
    <w:rsid w:val="000207CC"/>
    <w:rsid w:val="00020E98"/>
    <w:rsid w:val="00021D43"/>
    <w:rsid w:val="00022459"/>
    <w:rsid w:val="000224AB"/>
    <w:rsid w:val="000230E3"/>
    <w:rsid w:val="00023AB0"/>
    <w:rsid w:val="00023AE9"/>
    <w:rsid w:val="000241B1"/>
    <w:rsid w:val="0002452F"/>
    <w:rsid w:val="0002471C"/>
    <w:rsid w:val="0002517F"/>
    <w:rsid w:val="00026A60"/>
    <w:rsid w:val="00027408"/>
    <w:rsid w:val="00027702"/>
    <w:rsid w:val="00027D5B"/>
    <w:rsid w:val="0003041F"/>
    <w:rsid w:val="000309F1"/>
    <w:rsid w:val="00031D6D"/>
    <w:rsid w:val="00032EB9"/>
    <w:rsid w:val="000337D0"/>
    <w:rsid w:val="000342C3"/>
    <w:rsid w:val="00034571"/>
    <w:rsid w:val="000347E3"/>
    <w:rsid w:val="000352A2"/>
    <w:rsid w:val="000356A0"/>
    <w:rsid w:val="00035E9E"/>
    <w:rsid w:val="00037B11"/>
    <w:rsid w:val="00040120"/>
    <w:rsid w:val="000409FD"/>
    <w:rsid w:val="00041061"/>
    <w:rsid w:val="000416BB"/>
    <w:rsid w:val="00041F4C"/>
    <w:rsid w:val="00042C30"/>
    <w:rsid w:val="00043411"/>
    <w:rsid w:val="00043F0E"/>
    <w:rsid w:val="00044478"/>
    <w:rsid w:val="00044E0E"/>
    <w:rsid w:val="00045A19"/>
    <w:rsid w:val="000464ED"/>
    <w:rsid w:val="00050FE4"/>
    <w:rsid w:val="000522DF"/>
    <w:rsid w:val="00052678"/>
    <w:rsid w:val="00052836"/>
    <w:rsid w:val="000528F7"/>
    <w:rsid w:val="000536DC"/>
    <w:rsid w:val="00053E3A"/>
    <w:rsid w:val="00053EC3"/>
    <w:rsid w:val="00054158"/>
    <w:rsid w:val="00054239"/>
    <w:rsid w:val="000552FA"/>
    <w:rsid w:val="000558F9"/>
    <w:rsid w:val="000617AD"/>
    <w:rsid w:val="000617F6"/>
    <w:rsid w:val="00061C94"/>
    <w:rsid w:val="00061D55"/>
    <w:rsid w:val="00062155"/>
    <w:rsid w:val="00062362"/>
    <w:rsid w:val="000629D2"/>
    <w:rsid w:val="00063488"/>
    <w:rsid w:val="0006469F"/>
    <w:rsid w:val="00064930"/>
    <w:rsid w:val="00065C1E"/>
    <w:rsid w:val="00065FC5"/>
    <w:rsid w:val="000662A0"/>
    <w:rsid w:val="00066FDE"/>
    <w:rsid w:val="0006736E"/>
    <w:rsid w:val="00067688"/>
    <w:rsid w:val="0006782B"/>
    <w:rsid w:val="00070CCD"/>
    <w:rsid w:val="00070FB2"/>
    <w:rsid w:val="00071337"/>
    <w:rsid w:val="00071801"/>
    <w:rsid w:val="00072FC1"/>
    <w:rsid w:val="00073536"/>
    <w:rsid w:val="00075330"/>
    <w:rsid w:val="000759F6"/>
    <w:rsid w:val="00075AE6"/>
    <w:rsid w:val="00075CB4"/>
    <w:rsid w:val="00075EBE"/>
    <w:rsid w:val="00076CBA"/>
    <w:rsid w:val="00076DDE"/>
    <w:rsid w:val="000770ED"/>
    <w:rsid w:val="00077B71"/>
    <w:rsid w:val="0008063C"/>
    <w:rsid w:val="0008095A"/>
    <w:rsid w:val="00080B47"/>
    <w:rsid w:val="0008140B"/>
    <w:rsid w:val="000816DF"/>
    <w:rsid w:val="00081B72"/>
    <w:rsid w:val="00081C0F"/>
    <w:rsid w:val="000823F5"/>
    <w:rsid w:val="00082559"/>
    <w:rsid w:val="00082A14"/>
    <w:rsid w:val="00082D8A"/>
    <w:rsid w:val="00083D77"/>
    <w:rsid w:val="00084D40"/>
    <w:rsid w:val="00084E90"/>
    <w:rsid w:val="000854A2"/>
    <w:rsid w:val="00085661"/>
    <w:rsid w:val="00086801"/>
    <w:rsid w:val="000916AA"/>
    <w:rsid w:val="000916B4"/>
    <w:rsid w:val="00091995"/>
    <w:rsid w:val="00091CD8"/>
    <w:rsid w:val="0009208C"/>
    <w:rsid w:val="00092520"/>
    <w:rsid w:val="00093431"/>
    <w:rsid w:val="0009405A"/>
    <w:rsid w:val="00094870"/>
    <w:rsid w:val="00095315"/>
    <w:rsid w:val="00095FAC"/>
    <w:rsid w:val="00096682"/>
    <w:rsid w:val="0009671D"/>
    <w:rsid w:val="00096778"/>
    <w:rsid w:val="000A1116"/>
    <w:rsid w:val="000A169B"/>
    <w:rsid w:val="000A283D"/>
    <w:rsid w:val="000A3467"/>
    <w:rsid w:val="000A37B2"/>
    <w:rsid w:val="000A424E"/>
    <w:rsid w:val="000A4D32"/>
    <w:rsid w:val="000A5135"/>
    <w:rsid w:val="000A53FE"/>
    <w:rsid w:val="000A5447"/>
    <w:rsid w:val="000A5684"/>
    <w:rsid w:val="000A5A08"/>
    <w:rsid w:val="000A6595"/>
    <w:rsid w:val="000A72A5"/>
    <w:rsid w:val="000A74BD"/>
    <w:rsid w:val="000B00A4"/>
    <w:rsid w:val="000B0338"/>
    <w:rsid w:val="000B057F"/>
    <w:rsid w:val="000B1403"/>
    <w:rsid w:val="000B1418"/>
    <w:rsid w:val="000B153B"/>
    <w:rsid w:val="000B1653"/>
    <w:rsid w:val="000B1D03"/>
    <w:rsid w:val="000B2223"/>
    <w:rsid w:val="000B321D"/>
    <w:rsid w:val="000B4119"/>
    <w:rsid w:val="000B47D7"/>
    <w:rsid w:val="000B4C68"/>
    <w:rsid w:val="000B4EA2"/>
    <w:rsid w:val="000B503A"/>
    <w:rsid w:val="000B572D"/>
    <w:rsid w:val="000B58D7"/>
    <w:rsid w:val="000B642C"/>
    <w:rsid w:val="000B7C1E"/>
    <w:rsid w:val="000B7C3A"/>
    <w:rsid w:val="000C002D"/>
    <w:rsid w:val="000C1016"/>
    <w:rsid w:val="000C10CD"/>
    <w:rsid w:val="000C13FC"/>
    <w:rsid w:val="000C2CBA"/>
    <w:rsid w:val="000C2F1C"/>
    <w:rsid w:val="000C4217"/>
    <w:rsid w:val="000C61BC"/>
    <w:rsid w:val="000C6362"/>
    <w:rsid w:val="000C6BE4"/>
    <w:rsid w:val="000C6D65"/>
    <w:rsid w:val="000C705D"/>
    <w:rsid w:val="000C71DD"/>
    <w:rsid w:val="000D0C21"/>
    <w:rsid w:val="000D0C30"/>
    <w:rsid w:val="000D14F6"/>
    <w:rsid w:val="000D2F32"/>
    <w:rsid w:val="000D354E"/>
    <w:rsid w:val="000D3860"/>
    <w:rsid w:val="000D5206"/>
    <w:rsid w:val="000D58C0"/>
    <w:rsid w:val="000D6219"/>
    <w:rsid w:val="000D6265"/>
    <w:rsid w:val="000D6382"/>
    <w:rsid w:val="000D7B4E"/>
    <w:rsid w:val="000E0284"/>
    <w:rsid w:val="000E02B7"/>
    <w:rsid w:val="000E053A"/>
    <w:rsid w:val="000E0DF7"/>
    <w:rsid w:val="000E1768"/>
    <w:rsid w:val="000E1FB3"/>
    <w:rsid w:val="000E258D"/>
    <w:rsid w:val="000E3A97"/>
    <w:rsid w:val="000E4204"/>
    <w:rsid w:val="000E4368"/>
    <w:rsid w:val="000E4ED1"/>
    <w:rsid w:val="000E5145"/>
    <w:rsid w:val="000E63A8"/>
    <w:rsid w:val="000E73B3"/>
    <w:rsid w:val="000E765B"/>
    <w:rsid w:val="000E7B0B"/>
    <w:rsid w:val="000F0024"/>
    <w:rsid w:val="000F40FB"/>
    <w:rsid w:val="000F43E5"/>
    <w:rsid w:val="000F4701"/>
    <w:rsid w:val="000F5E74"/>
    <w:rsid w:val="000F6542"/>
    <w:rsid w:val="000F6691"/>
    <w:rsid w:val="000F6A01"/>
    <w:rsid w:val="000F6C00"/>
    <w:rsid w:val="000F70A0"/>
    <w:rsid w:val="000F7426"/>
    <w:rsid w:val="000F74F2"/>
    <w:rsid w:val="000F7A28"/>
    <w:rsid w:val="00100EE5"/>
    <w:rsid w:val="00100FF1"/>
    <w:rsid w:val="001017FF"/>
    <w:rsid w:val="001024EA"/>
    <w:rsid w:val="001027B1"/>
    <w:rsid w:val="001027EB"/>
    <w:rsid w:val="00102A2E"/>
    <w:rsid w:val="001030E1"/>
    <w:rsid w:val="00103F56"/>
    <w:rsid w:val="00104649"/>
    <w:rsid w:val="0010482C"/>
    <w:rsid w:val="001049EA"/>
    <w:rsid w:val="00105C39"/>
    <w:rsid w:val="00106C95"/>
    <w:rsid w:val="00106CE0"/>
    <w:rsid w:val="0010738A"/>
    <w:rsid w:val="001074AC"/>
    <w:rsid w:val="00107CE6"/>
    <w:rsid w:val="00107D77"/>
    <w:rsid w:val="00110D13"/>
    <w:rsid w:val="00110FE7"/>
    <w:rsid w:val="001114BE"/>
    <w:rsid w:val="00111566"/>
    <w:rsid w:val="0011156F"/>
    <w:rsid w:val="00112410"/>
    <w:rsid w:val="00112CC7"/>
    <w:rsid w:val="00113CCB"/>
    <w:rsid w:val="001147DD"/>
    <w:rsid w:val="00115BB6"/>
    <w:rsid w:val="001165ED"/>
    <w:rsid w:val="00116CC6"/>
    <w:rsid w:val="00116D0C"/>
    <w:rsid w:val="00116E6A"/>
    <w:rsid w:val="00117D83"/>
    <w:rsid w:val="00120FB0"/>
    <w:rsid w:val="001214A8"/>
    <w:rsid w:val="001217B9"/>
    <w:rsid w:val="00121AB6"/>
    <w:rsid w:val="001228C8"/>
    <w:rsid w:val="00122BD9"/>
    <w:rsid w:val="00122F96"/>
    <w:rsid w:val="001235C3"/>
    <w:rsid w:val="00123CB5"/>
    <w:rsid w:val="001242A1"/>
    <w:rsid w:val="00124554"/>
    <w:rsid w:val="001245BE"/>
    <w:rsid w:val="001258E2"/>
    <w:rsid w:val="00126406"/>
    <w:rsid w:val="00126E0A"/>
    <w:rsid w:val="00126E25"/>
    <w:rsid w:val="00127D20"/>
    <w:rsid w:val="00130398"/>
    <w:rsid w:val="001305E6"/>
    <w:rsid w:val="00130C5E"/>
    <w:rsid w:val="001328F3"/>
    <w:rsid w:val="00133255"/>
    <w:rsid w:val="00133D56"/>
    <w:rsid w:val="001342FF"/>
    <w:rsid w:val="0013451F"/>
    <w:rsid w:val="00135CF3"/>
    <w:rsid w:val="00136D88"/>
    <w:rsid w:val="00137207"/>
    <w:rsid w:val="001377CB"/>
    <w:rsid w:val="00137908"/>
    <w:rsid w:val="00137DCD"/>
    <w:rsid w:val="00140105"/>
    <w:rsid w:val="00140BB2"/>
    <w:rsid w:val="00140F5C"/>
    <w:rsid w:val="00141D22"/>
    <w:rsid w:val="00142175"/>
    <w:rsid w:val="001421AC"/>
    <w:rsid w:val="00142929"/>
    <w:rsid w:val="0014295F"/>
    <w:rsid w:val="001429B8"/>
    <w:rsid w:val="001434DF"/>
    <w:rsid w:val="00143D9B"/>
    <w:rsid w:val="00144832"/>
    <w:rsid w:val="00144E9D"/>
    <w:rsid w:val="001458EA"/>
    <w:rsid w:val="001462C3"/>
    <w:rsid w:val="00146C46"/>
    <w:rsid w:val="00150991"/>
    <w:rsid w:val="00150E58"/>
    <w:rsid w:val="00152708"/>
    <w:rsid w:val="00153471"/>
    <w:rsid w:val="00153982"/>
    <w:rsid w:val="00154A32"/>
    <w:rsid w:val="001552A5"/>
    <w:rsid w:val="001552EF"/>
    <w:rsid w:val="001572E2"/>
    <w:rsid w:val="00157BB6"/>
    <w:rsid w:val="00157C0B"/>
    <w:rsid w:val="00157D8D"/>
    <w:rsid w:val="001601CC"/>
    <w:rsid w:val="00160703"/>
    <w:rsid w:val="00161C21"/>
    <w:rsid w:val="001620D3"/>
    <w:rsid w:val="00162C28"/>
    <w:rsid w:val="00162D70"/>
    <w:rsid w:val="001642BF"/>
    <w:rsid w:val="001644A8"/>
    <w:rsid w:val="00164D94"/>
    <w:rsid w:val="00165C9F"/>
    <w:rsid w:val="00166BC4"/>
    <w:rsid w:val="00166ED7"/>
    <w:rsid w:val="001710C9"/>
    <w:rsid w:val="00171495"/>
    <w:rsid w:val="00171EC6"/>
    <w:rsid w:val="00174BF1"/>
    <w:rsid w:val="00174E3A"/>
    <w:rsid w:val="001752F9"/>
    <w:rsid w:val="00175A65"/>
    <w:rsid w:val="001770F8"/>
    <w:rsid w:val="001774EA"/>
    <w:rsid w:val="00177D9B"/>
    <w:rsid w:val="0018007B"/>
    <w:rsid w:val="00180099"/>
    <w:rsid w:val="001812E7"/>
    <w:rsid w:val="0018197E"/>
    <w:rsid w:val="001821F0"/>
    <w:rsid w:val="00182829"/>
    <w:rsid w:val="001836C1"/>
    <w:rsid w:val="0018481D"/>
    <w:rsid w:val="0018686A"/>
    <w:rsid w:val="00190491"/>
    <w:rsid w:val="00190559"/>
    <w:rsid w:val="001906C6"/>
    <w:rsid w:val="001911FA"/>
    <w:rsid w:val="00191864"/>
    <w:rsid w:val="001919C4"/>
    <w:rsid w:val="00191C43"/>
    <w:rsid w:val="00191E5E"/>
    <w:rsid w:val="00192220"/>
    <w:rsid w:val="00192980"/>
    <w:rsid w:val="00192D42"/>
    <w:rsid w:val="00193783"/>
    <w:rsid w:val="00193AC5"/>
    <w:rsid w:val="00193D75"/>
    <w:rsid w:val="00194BCE"/>
    <w:rsid w:val="001961C5"/>
    <w:rsid w:val="0019637E"/>
    <w:rsid w:val="00196E9A"/>
    <w:rsid w:val="001978D5"/>
    <w:rsid w:val="001A0E7A"/>
    <w:rsid w:val="001A1179"/>
    <w:rsid w:val="001A12FF"/>
    <w:rsid w:val="001A1507"/>
    <w:rsid w:val="001A1B84"/>
    <w:rsid w:val="001A1C68"/>
    <w:rsid w:val="001A1C97"/>
    <w:rsid w:val="001A1CFB"/>
    <w:rsid w:val="001A1DB3"/>
    <w:rsid w:val="001A267E"/>
    <w:rsid w:val="001A28E1"/>
    <w:rsid w:val="001A2CA3"/>
    <w:rsid w:val="001A34AF"/>
    <w:rsid w:val="001A3A4C"/>
    <w:rsid w:val="001A3AD3"/>
    <w:rsid w:val="001A3E23"/>
    <w:rsid w:val="001A5159"/>
    <w:rsid w:val="001A51EE"/>
    <w:rsid w:val="001A5815"/>
    <w:rsid w:val="001A6A8A"/>
    <w:rsid w:val="001A7679"/>
    <w:rsid w:val="001A78DF"/>
    <w:rsid w:val="001A7B2B"/>
    <w:rsid w:val="001A7ED5"/>
    <w:rsid w:val="001B05D3"/>
    <w:rsid w:val="001B2C1D"/>
    <w:rsid w:val="001B31F0"/>
    <w:rsid w:val="001B36DA"/>
    <w:rsid w:val="001B3F32"/>
    <w:rsid w:val="001B455B"/>
    <w:rsid w:val="001B4A15"/>
    <w:rsid w:val="001B5187"/>
    <w:rsid w:val="001B53F5"/>
    <w:rsid w:val="001B6285"/>
    <w:rsid w:val="001B72A4"/>
    <w:rsid w:val="001B73FD"/>
    <w:rsid w:val="001B7F58"/>
    <w:rsid w:val="001C1EC1"/>
    <w:rsid w:val="001C38B9"/>
    <w:rsid w:val="001C4D41"/>
    <w:rsid w:val="001C4E9B"/>
    <w:rsid w:val="001C55B1"/>
    <w:rsid w:val="001C56CE"/>
    <w:rsid w:val="001C5D0D"/>
    <w:rsid w:val="001C6363"/>
    <w:rsid w:val="001C671B"/>
    <w:rsid w:val="001C6BBF"/>
    <w:rsid w:val="001C7C6D"/>
    <w:rsid w:val="001C7ED5"/>
    <w:rsid w:val="001C7F5A"/>
    <w:rsid w:val="001D01B7"/>
    <w:rsid w:val="001D0E60"/>
    <w:rsid w:val="001D0FAF"/>
    <w:rsid w:val="001D2728"/>
    <w:rsid w:val="001D2BB8"/>
    <w:rsid w:val="001D2C82"/>
    <w:rsid w:val="001D429D"/>
    <w:rsid w:val="001D5FF0"/>
    <w:rsid w:val="001D62D0"/>
    <w:rsid w:val="001D64CC"/>
    <w:rsid w:val="001D67F4"/>
    <w:rsid w:val="001D685D"/>
    <w:rsid w:val="001D6958"/>
    <w:rsid w:val="001D6ACF"/>
    <w:rsid w:val="001D6EFE"/>
    <w:rsid w:val="001D7217"/>
    <w:rsid w:val="001E0A57"/>
    <w:rsid w:val="001E146A"/>
    <w:rsid w:val="001E1D41"/>
    <w:rsid w:val="001E2A76"/>
    <w:rsid w:val="001E360C"/>
    <w:rsid w:val="001E3811"/>
    <w:rsid w:val="001E4240"/>
    <w:rsid w:val="001E42AF"/>
    <w:rsid w:val="001E4AD2"/>
    <w:rsid w:val="001E4BE9"/>
    <w:rsid w:val="001E4E4B"/>
    <w:rsid w:val="001E4F63"/>
    <w:rsid w:val="001E573B"/>
    <w:rsid w:val="001E5AB7"/>
    <w:rsid w:val="001E6E6D"/>
    <w:rsid w:val="001E793D"/>
    <w:rsid w:val="001F0923"/>
    <w:rsid w:val="001F1627"/>
    <w:rsid w:val="001F2AA6"/>
    <w:rsid w:val="001F2BC7"/>
    <w:rsid w:val="001F30B1"/>
    <w:rsid w:val="001F34A9"/>
    <w:rsid w:val="001F3ADF"/>
    <w:rsid w:val="001F4B47"/>
    <w:rsid w:val="001F55A8"/>
    <w:rsid w:val="001F5762"/>
    <w:rsid w:val="001F6FF9"/>
    <w:rsid w:val="001F7616"/>
    <w:rsid w:val="00200B87"/>
    <w:rsid w:val="00200C97"/>
    <w:rsid w:val="00201718"/>
    <w:rsid w:val="002019DC"/>
    <w:rsid w:val="00202E06"/>
    <w:rsid w:val="00203141"/>
    <w:rsid w:val="00204FC0"/>
    <w:rsid w:val="0020514B"/>
    <w:rsid w:val="002059D8"/>
    <w:rsid w:val="00206B7A"/>
    <w:rsid w:val="00206C80"/>
    <w:rsid w:val="00206D5C"/>
    <w:rsid w:val="002079A0"/>
    <w:rsid w:val="002104B0"/>
    <w:rsid w:val="0021108F"/>
    <w:rsid w:val="00211543"/>
    <w:rsid w:val="00211824"/>
    <w:rsid w:val="00212312"/>
    <w:rsid w:val="00213826"/>
    <w:rsid w:val="00213C3D"/>
    <w:rsid w:val="00214DA2"/>
    <w:rsid w:val="002153A9"/>
    <w:rsid w:val="0021545E"/>
    <w:rsid w:val="00215A21"/>
    <w:rsid w:val="00216FA4"/>
    <w:rsid w:val="00217EC8"/>
    <w:rsid w:val="00221A24"/>
    <w:rsid w:val="0022213C"/>
    <w:rsid w:val="002221B8"/>
    <w:rsid w:val="0022278E"/>
    <w:rsid w:val="00222B24"/>
    <w:rsid w:val="00222D55"/>
    <w:rsid w:val="00222DB0"/>
    <w:rsid w:val="00224192"/>
    <w:rsid w:val="00224DCA"/>
    <w:rsid w:val="00225205"/>
    <w:rsid w:val="00225D3C"/>
    <w:rsid w:val="00226F77"/>
    <w:rsid w:val="0022762F"/>
    <w:rsid w:val="00227805"/>
    <w:rsid w:val="00227F3E"/>
    <w:rsid w:val="00230361"/>
    <w:rsid w:val="002305C5"/>
    <w:rsid w:val="002307C4"/>
    <w:rsid w:val="002310A1"/>
    <w:rsid w:val="00232AB1"/>
    <w:rsid w:val="00234002"/>
    <w:rsid w:val="00234404"/>
    <w:rsid w:val="002346E7"/>
    <w:rsid w:val="00235AD0"/>
    <w:rsid w:val="00235DB0"/>
    <w:rsid w:val="00236342"/>
    <w:rsid w:val="00236790"/>
    <w:rsid w:val="00237C02"/>
    <w:rsid w:val="00240AD0"/>
    <w:rsid w:val="00240E29"/>
    <w:rsid w:val="00241B40"/>
    <w:rsid w:val="00242568"/>
    <w:rsid w:val="002428D4"/>
    <w:rsid w:val="002434D8"/>
    <w:rsid w:val="00243DEA"/>
    <w:rsid w:val="00244EEE"/>
    <w:rsid w:val="0024538D"/>
    <w:rsid w:val="0024570B"/>
    <w:rsid w:val="0024605B"/>
    <w:rsid w:val="00246FAC"/>
    <w:rsid w:val="00247F7B"/>
    <w:rsid w:val="002500C5"/>
    <w:rsid w:val="00250667"/>
    <w:rsid w:val="002516CB"/>
    <w:rsid w:val="00252251"/>
    <w:rsid w:val="002545C4"/>
    <w:rsid w:val="00256650"/>
    <w:rsid w:val="002572A6"/>
    <w:rsid w:val="00260EF8"/>
    <w:rsid w:val="00261689"/>
    <w:rsid w:val="00261BBE"/>
    <w:rsid w:val="00261FC3"/>
    <w:rsid w:val="00262F27"/>
    <w:rsid w:val="00262FA9"/>
    <w:rsid w:val="002632EF"/>
    <w:rsid w:val="002658A5"/>
    <w:rsid w:val="00265A1A"/>
    <w:rsid w:val="00266FD5"/>
    <w:rsid w:val="00270066"/>
    <w:rsid w:val="00270731"/>
    <w:rsid w:val="00270905"/>
    <w:rsid w:val="00270DA4"/>
    <w:rsid w:val="00270DED"/>
    <w:rsid w:val="00271A3D"/>
    <w:rsid w:val="00272DFA"/>
    <w:rsid w:val="00273757"/>
    <w:rsid w:val="002737ED"/>
    <w:rsid w:val="00273927"/>
    <w:rsid w:val="00273AAB"/>
    <w:rsid w:val="00273F56"/>
    <w:rsid w:val="00273FCE"/>
    <w:rsid w:val="002742D5"/>
    <w:rsid w:val="002743EC"/>
    <w:rsid w:val="00275B59"/>
    <w:rsid w:val="0027601B"/>
    <w:rsid w:val="002761CF"/>
    <w:rsid w:val="0027726E"/>
    <w:rsid w:val="00277283"/>
    <w:rsid w:val="002778E6"/>
    <w:rsid w:val="0027796D"/>
    <w:rsid w:val="0028072C"/>
    <w:rsid w:val="00282386"/>
    <w:rsid w:val="00282D47"/>
    <w:rsid w:val="00284237"/>
    <w:rsid w:val="00284961"/>
    <w:rsid w:val="00284AB9"/>
    <w:rsid w:val="00284AD5"/>
    <w:rsid w:val="00284ED2"/>
    <w:rsid w:val="002853C6"/>
    <w:rsid w:val="00285750"/>
    <w:rsid w:val="00286D7D"/>
    <w:rsid w:val="00286EA3"/>
    <w:rsid w:val="00287E24"/>
    <w:rsid w:val="00292369"/>
    <w:rsid w:val="00294E67"/>
    <w:rsid w:val="00295638"/>
    <w:rsid w:val="00295DE7"/>
    <w:rsid w:val="00296DDB"/>
    <w:rsid w:val="0029700B"/>
    <w:rsid w:val="002975EE"/>
    <w:rsid w:val="002A0692"/>
    <w:rsid w:val="002A1EEC"/>
    <w:rsid w:val="002A29CB"/>
    <w:rsid w:val="002A2EF4"/>
    <w:rsid w:val="002A2F78"/>
    <w:rsid w:val="002A3249"/>
    <w:rsid w:val="002A3652"/>
    <w:rsid w:val="002A4238"/>
    <w:rsid w:val="002A44BA"/>
    <w:rsid w:val="002A45A7"/>
    <w:rsid w:val="002A538A"/>
    <w:rsid w:val="002A5788"/>
    <w:rsid w:val="002A58B0"/>
    <w:rsid w:val="002A5FE7"/>
    <w:rsid w:val="002A6479"/>
    <w:rsid w:val="002A6860"/>
    <w:rsid w:val="002A6EB6"/>
    <w:rsid w:val="002B0312"/>
    <w:rsid w:val="002B1743"/>
    <w:rsid w:val="002B1783"/>
    <w:rsid w:val="002B1B71"/>
    <w:rsid w:val="002B3557"/>
    <w:rsid w:val="002B36D9"/>
    <w:rsid w:val="002B3DB7"/>
    <w:rsid w:val="002B4ABF"/>
    <w:rsid w:val="002B603B"/>
    <w:rsid w:val="002B6BD7"/>
    <w:rsid w:val="002B7C9F"/>
    <w:rsid w:val="002C046F"/>
    <w:rsid w:val="002C0796"/>
    <w:rsid w:val="002C136D"/>
    <w:rsid w:val="002C15E2"/>
    <w:rsid w:val="002C430A"/>
    <w:rsid w:val="002C4718"/>
    <w:rsid w:val="002C4C36"/>
    <w:rsid w:val="002C5B44"/>
    <w:rsid w:val="002C618A"/>
    <w:rsid w:val="002C70D6"/>
    <w:rsid w:val="002D011F"/>
    <w:rsid w:val="002D0212"/>
    <w:rsid w:val="002D0C24"/>
    <w:rsid w:val="002D0E05"/>
    <w:rsid w:val="002D176C"/>
    <w:rsid w:val="002D17ED"/>
    <w:rsid w:val="002D1ED7"/>
    <w:rsid w:val="002D34CB"/>
    <w:rsid w:val="002D3A6A"/>
    <w:rsid w:val="002D4619"/>
    <w:rsid w:val="002D4AAD"/>
    <w:rsid w:val="002D526A"/>
    <w:rsid w:val="002D53ED"/>
    <w:rsid w:val="002D5651"/>
    <w:rsid w:val="002D5736"/>
    <w:rsid w:val="002D7363"/>
    <w:rsid w:val="002D7BDC"/>
    <w:rsid w:val="002D7F9E"/>
    <w:rsid w:val="002E020E"/>
    <w:rsid w:val="002E0F3E"/>
    <w:rsid w:val="002E10EE"/>
    <w:rsid w:val="002E1BE0"/>
    <w:rsid w:val="002E3847"/>
    <w:rsid w:val="002E5091"/>
    <w:rsid w:val="002E5938"/>
    <w:rsid w:val="002F054A"/>
    <w:rsid w:val="002F333C"/>
    <w:rsid w:val="002F4D21"/>
    <w:rsid w:val="002F55C1"/>
    <w:rsid w:val="002F586B"/>
    <w:rsid w:val="002F7689"/>
    <w:rsid w:val="003005B9"/>
    <w:rsid w:val="00302161"/>
    <w:rsid w:val="003026FC"/>
    <w:rsid w:val="00303CBF"/>
    <w:rsid w:val="00303CD4"/>
    <w:rsid w:val="00304950"/>
    <w:rsid w:val="00306C23"/>
    <w:rsid w:val="003129DA"/>
    <w:rsid w:val="00312C2D"/>
    <w:rsid w:val="0031318D"/>
    <w:rsid w:val="00314219"/>
    <w:rsid w:val="003144F2"/>
    <w:rsid w:val="003148DD"/>
    <w:rsid w:val="00314E65"/>
    <w:rsid w:val="003156DE"/>
    <w:rsid w:val="00315715"/>
    <w:rsid w:val="00317045"/>
    <w:rsid w:val="00317274"/>
    <w:rsid w:val="0032050C"/>
    <w:rsid w:val="00320A72"/>
    <w:rsid w:val="00321736"/>
    <w:rsid w:val="00321C9F"/>
    <w:rsid w:val="00321E17"/>
    <w:rsid w:val="0032297E"/>
    <w:rsid w:val="00322C40"/>
    <w:rsid w:val="00324350"/>
    <w:rsid w:val="00324455"/>
    <w:rsid w:val="00324A6C"/>
    <w:rsid w:val="0032528F"/>
    <w:rsid w:val="003275BE"/>
    <w:rsid w:val="00327B2C"/>
    <w:rsid w:val="003314DD"/>
    <w:rsid w:val="00331BB6"/>
    <w:rsid w:val="00333042"/>
    <w:rsid w:val="003331BC"/>
    <w:rsid w:val="00333249"/>
    <w:rsid w:val="003339C0"/>
    <w:rsid w:val="00335334"/>
    <w:rsid w:val="00335F57"/>
    <w:rsid w:val="0033643F"/>
    <w:rsid w:val="003368BF"/>
    <w:rsid w:val="00337329"/>
    <w:rsid w:val="003401D0"/>
    <w:rsid w:val="003404BB"/>
    <w:rsid w:val="003405B8"/>
    <w:rsid w:val="00340FDD"/>
    <w:rsid w:val="00341033"/>
    <w:rsid w:val="0034107C"/>
    <w:rsid w:val="003413E4"/>
    <w:rsid w:val="0034199D"/>
    <w:rsid w:val="00341DED"/>
    <w:rsid w:val="00342024"/>
    <w:rsid w:val="00344047"/>
    <w:rsid w:val="0034412C"/>
    <w:rsid w:val="003441F6"/>
    <w:rsid w:val="00344405"/>
    <w:rsid w:val="0034580C"/>
    <w:rsid w:val="00345ECD"/>
    <w:rsid w:val="00347484"/>
    <w:rsid w:val="00347BCC"/>
    <w:rsid w:val="0035012A"/>
    <w:rsid w:val="00350226"/>
    <w:rsid w:val="00350465"/>
    <w:rsid w:val="00351331"/>
    <w:rsid w:val="00352C69"/>
    <w:rsid w:val="0035487C"/>
    <w:rsid w:val="00354C69"/>
    <w:rsid w:val="00354FC2"/>
    <w:rsid w:val="00355D6B"/>
    <w:rsid w:val="003568C3"/>
    <w:rsid w:val="00356D42"/>
    <w:rsid w:val="00356EF3"/>
    <w:rsid w:val="003570F7"/>
    <w:rsid w:val="0035786A"/>
    <w:rsid w:val="00357C7F"/>
    <w:rsid w:val="00357EB9"/>
    <w:rsid w:val="00361091"/>
    <w:rsid w:val="00361707"/>
    <w:rsid w:val="003631FE"/>
    <w:rsid w:val="0036343A"/>
    <w:rsid w:val="00363E73"/>
    <w:rsid w:val="003647B9"/>
    <w:rsid w:val="003651C9"/>
    <w:rsid w:val="003653A7"/>
    <w:rsid w:val="0036590B"/>
    <w:rsid w:val="003662DC"/>
    <w:rsid w:val="00367A5F"/>
    <w:rsid w:val="0037066F"/>
    <w:rsid w:val="00370EE1"/>
    <w:rsid w:val="00371519"/>
    <w:rsid w:val="00371523"/>
    <w:rsid w:val="00372633"/>
    <w:rsid w:val="00372E13"/>
    <w:rsid w:val="00372E8B"/>
    <w:rsid w:val="00373CDA"/>
    <w:rsid w:val="00373F8E"/>
    <w:rsid w:val="0037465B"/>
    <w:rsid w:val="0037480F"/>
    <w:rsid w:val="00374D62"/>
    <w:rsid w:val="00376B3A"/>
    <w:rsid w:val="003771B4"/>
    <w:rsid w:val="003771D5"/>
    <w:rsid w:val="00380499"/>
    <w:rsid w:val="003810F7"/>
    <w:rsid w:val="00381E42"/>
    <w:rsid w:val="00382349"/>
    <w:rsid w:val="0038331F"/>
    <w:rsid w:val="00383542"/>
    <w:rsid w:val="003862AF"/>
    <w:rsid w:val="00386CD6"/>
    <w:rsid w:val="00390604"/>
    <w:rsid w:val="003912FC"/>
    <w:rsid w:val="003916E0"/>
    <w:rsid w:val="003929C5"/>
    <w:rsid w:val="0039471C"/>
    <w:rsid w:val="003960F4"/>
    <w:rsid w:val="00396318"/>
    <w:rsid w:val="0039660F"/>
    <w:rsid w:val="00396771"/>
    <w:rsid w:val="0039679A"/>
    <w:rsid w:val="00397147"/>
    <w:rsid w:val="00397E0D"/>
    <w:rsid w:val="003A1868"/>
    <w:rsid w:val="003A2100"/>
    <w:rsid w:val="003A229D"/>
    <w:rsid w:val="003A23A9"/>
    <w:rsid w:val="003A2A31"/>
    <w:rsid w:val="003A4371"/>
    <w:rsid w:val="003A4579"/>
    <w:rsid w:val="003A5426"/>
    <w:rsid w:val="003A7C7B"/>
    <w:rsid w:val="003A7CC5"/>
    <w:rsid w:val="003B0C9E"/>
    <w:rsid w:val="003B1002"/>
    <w:rsid w:val="003B1501"/>
    <w:rsid w:val="003B27E4"/>
    <w:rsid w:val="003B4608"/>
    <w:rsid w:val="003B579A"/>
    <w:rsid w:val="003B76CF"/>
    <w:rsid w:val="003B7B8C"/>
    <w:rsid w:val="003C025F"/>
    <w:rsid w:val="003C1701"/>
    <w:rsid w:val="003C18F1"/>
    <w:rsid w:val="003C38C7"/>
    <w:rsid w:val="003C3C59"/>
    <w:rsid w:val="003C4A8F"/>
    <w:rsid w:val="003C4D6D"/>
    <w:rsid w:val="003C4EFD"/>
    <w:rsid w:val="003C4FAE"/>
    <w:rsid w:val="003C6A29"/>
    <w:rsid w:val="003C6D13"/>
    <w:rsid w:val="003C6F5E"/>
    <w:rsid w:val="003C7B50"/>
    <w:rsid w:val="003C7BCA"/>
    <w:rsid w:val="003C7EB7"/>
    <w:rsid w:val="003D061A"/>
    <w:rsid w:val="003D08EC"/>
    <w:rsid w:val="003D1CB7"/>
    <w:rsid w:val="003D4983"/>
    <w:rsid w:val="003D530E"/>
    <w:rsid w:val="003D5EB5"/>
    <w:rsid w:val="003D7B71"/>
    <w:rsid w:val="003E014E"/>
    <w:rsid w:val="003E07A5"/>
    <w:rsid w:val="003E0CC7"/>
    <w:rsid w:val="003E0D37"/>
    <w:rsid w:val="003E1023"/>
    <w:rsid w:val="003E2503"/>
    <w:rsid w:val="003E25A2"/>
    <w:rsid w:val="003E268E"/>
    <w:rsid w:val="003E35FF"/>
    <w:rsid w:val="003E3CD3"/>
    <w:rsid w:val="003E4DF7"/>
    <w:rsid w:val="003E54EB"/>
    <w:rsid w:val="003E5BC7"/>
    <w:rsid w:val="003E68DD"/>
    <w:rsid w:val="003E71C6"/>
    <w:rsid w:val="003F006E"/>
    <w:rsid w:val="003F021A"/>
    <w:rsid w:val="003F11F3"/>
    <w:rsid w:val="003F18C8"/>
    <w:rsid w:val="003F3768"/>
    <w:rsid w:val="003F4188"/>
    <w:rsid w:val="003F4404"/>
    <w:rsid w:val="003F4ADA"/>
    <w:rsid w:val="003F4B0C"/>
    <w:rsid w:val="003F4B58"/>
    <w:rsid w:val="003F582B"/>
    <w:rsid w:val="003F65C0"/>
    <w:rsid w:val="003F65C3"/>
    <w:rsid w:val="003F6827"/>
    <w:rsid w:val="003F6858"/>
    <w:rsid w:val="003F6B54"/>
    <w:rsid w:val="003F6E5C"/>
    <w:rsid w:val="003F7FB4"/>
    <w:rsid w:val="004013C6"/>
    <w:rsid w:val="00401E8C"/>
    <w:rsid w:val="0040346A"/>
    <w:rsid w:val="00404AF5"/>
    <w:rsid w:val="00404EFF"/>
    <w:rsid w:val="004051D8"/>
    <w:rsid w:val="00405627"/>
    <w:rsid w:val="00405F53"/>
    <w:rsid w:val="00405FD9"/>
    <w:rsid w:val="00406398"/>
    <w:rsid w:val="00406725"/>
    <w:rsid w:val="00406773"/>
    <w:rsid w:val="00406775"/>
    <w:rsid w:val="00406987"/>
    <w:rsid w:val="00406ED6"/>
    <w:rsid w:val="00406FFB"/>
    <w:rsid w:val="00407554"/>
    <w:rsid w:val="0040788D"/>
    <w:rsid w:val="00410B6A"/>
    <w:rsid w:val="00410DE5"/>
    <w:rsid w:val="0041150F"/>
    <w:rsid w:val="00411F9E"/>
    <w:rsid w:val="004130DB"/>
    <w:rsid w:val="00413D67"/>
    <w:rsid w:val="00414E74"/>
    <w:rsid w:val="00415A73"/>
    <w:rsid w:val="00415DB8"/>
    <w:rsid w:val="00415F52"/>
    <w:rsid w:val="0041752C"/>
    <w:rsid w:val="00417FE3"/>
    <w:rsid w:val="00421C94"/>
    <w:rsid w:val="00421F69"/>
    <w:rsid w:val="00422DF4"/>
    <w:rsid w:val="004237D4"/>
    <w:rsid w:val="004239D2"/>
    <w:rsid w:val="00423E91"/>
    <w:rsid w:val="004241AC"/>
    <w:rsid w:val="004242AC"/>
    <w:rsid w:val="00424FEF"/>
    <w:rsid w:val="0042559C"/>
    <w:rsid w:val="00426361"/>
    <w:rsid w:val="004279AD"/>
    <w:rsid w:val="004309FC"/>
    <w:rsid w:val="00431463"/>
    <w:rsid w:val="00432683"/>
    <w:rsid w:val="004331A8"/>
    <w:rsid w:val="00433703"/>
    <w:rsid w:val="00433978"/>
    <w:rsid w:val="00435A22"/>
    <w:rsid w:val="00435A89"/>
    <w:rsid w:val="004369FC"/>
    <w:rsid w:val="00436B64"/>
    <w:rsid w:val="00436BD8"/>
    <w:rsid w:val="004370E5"/>
    <w:rsid w:val="0043714B"/>
    <w:rsid w:val="00440B59"/>
    <w:rsid w:val="00440E86"/>
    <w:rsid w:val="0044129D"/>
    <w:rsid w:val="00441872"/>
    <w:rsid w:val="004433AA"/>
    <w:rsid w:val="00443DBF"/>
    <w:rsid w:val="00444921"/>
    <w:rsid w:val="00444BB6"/>
    <w:rsid w:val="00444CC1"/>
    <w:rsid w:val="0044549B"/>
    <w:rsid w:val="004457DA"/>
    <w:rsid w:val="00446251"/>
    <w:rsid w:val="00446FE4"/>
    <w:rsid w:val="0045005A"/>
    <w:rsid w:val="0045025D"/>
    <w:rsid w:val="00450F72"/>
    <w:rsid w:val="004523D5"/>
    <w:rsid w:val="0045258A"/>
    <w:rsid w:val="004525BF"/>
    <w:rsid w:val="00454459"/>
    <w:rsid w:val="00454463"/>
    <w:rsid w:val="0045451F"/>
    <w:rsid w:val="00454834"/>
    <w:rsid w:val="00455200"/>
    <w:rsid w:val="00455C51"/>
    <w:rsid w:val="00456A58"/>
    <w:rsid w:val="004600D3"/>
    <w:rsid w:val="00460984"/>
    <w:rsid w:val="00461964"/>
    <w:rsid w:val="00461D20"/>
    <w:rsid w:val="004623A9"/>
    <w:rsid w:val="00462729"/>
    <w:rsid w:val="004629BE"/>
    <w:rsid w:val="0046402D"/>
    <w:rsid w:val="004643B1"/>
    <w:rsid w:val="00465EBD"/>
    <w:rsid w:val="004672A6"/>
    <w:rsid w:val="0047033D"/>
    <w:rsid w:val="00470569"/>
    <w:rsid w:val="00470CE2"/>
    <w:rsid w:val="004711F2"/>
    <w:rsid w:val="004729BF"/>
    <w:rsid w:val="00473087"/>
    <w:rsid w:val="00474155"/>
    <w:rsid w:val="00475832"/>
    <w:rsid w:val="0047774B"/>
    <w:rsid w:val="00477CF0"/>
    <w:rsid w:val="00481537"/>
    <w:rsid w:val="00481B09"/>
    <w:rsid w:val="00481CAD"/>
    <w:rsid w:val="00481E38"/>
    <w:rsid w:val="00481E96"/>
    <w:rsid w:val="00481FD9"/>
    <w:rsid w:val="00482266"/>
    <w:rsid w:val="00482F07"/>
    <w:rsid w:val="00483742"/>
    <w:rsid w:val="004839B8"/>
    <w:rsid w:val="004839D4"/>
    <w:rsid w:val="00484AE2"/>
    <w:rsid w:val="00484D75"/>
    <w:rsid w:val="0048578A"/>
    <w:rsid w:val="00486338"/>
    <w:rsid w:val="004865AA"/>
    <w:rsid w:val="00486744"/>
    <w:rsid w:val="00487E07"/>
    <w:rsid w:val="00490D2A"/>
    <w:rsid w:val="004912B5"/>
    <w:rsid w:val="00491A73"/>
    <w:rsid w:val="00491E82"/>
    <w:rsid w:val="004934CE"/>
    <w:rsid w:val="00493E23"/>
    <w:rsid w:val="00493E71"/>
    <w:rsid w:val="00494886"/>
    <w:rsid w:val="00494A1F"/>
    <w:rsid w:val="004953C9"/>
    <w:rsid w:val="00495504"/>
    <w:rsid w:val="00495865"/>
    <w:rsid w:val="00497483"/>
    <w:rsid w:val="00497534"/>
    <w:rsid w:val="004A03D2"/>
    <w:rsid w:val="004A0480"/>
    <w:rsid w:val="004A0B5D"/>
    <w:rsid w:val="004A1B42"/>
    <w:rsid w:val="004A1F0C"/>
    <w:rsid w:val="004A2009"/>
    <w:rsid w:val="004A20D1"/>
    <w:rsid w:val="004A5330"/>
    <w:rsid w:val="004A53E0"/>
    <w:rsid w:val="004A56BF"/>
    <w:rsid w:val="004A6B62"/>
    <w:rsid w:val="004A6DA2"/>
    <w:rsid w:val="004A6F9D"/>
    <w:rsid w:val="004A7976"/>
    <w:rsid w:val="004A7A8A"/>
    <w:rsid w:val="004A7C3C"/>
    <w:rsid w:val="004B0269"/>
    <w:rsid w:val="004B0546"/>
    <w:rsid w:val="004B0B65"/>
    <w:rsid w:val="004B1040"/>
    <w:rsid w:val="004B1331"/>
    <w:rsid w:val="004B2CB9"/>
    <w:rsid w:val="004B2D25"/>
    <w:rsid w:val="004B3226"/>
    <w:rsid w:val="004B3AF8"/>
    <w:rsid w:val="004B4112"/>
    <w:rsid w:val="004B5632"/>
    <w:rsid w:val="004B66E0"/>
    <w:rsid w:val="004B7391"/>
    <w:rsid w:val="004B7646"/>
    <w:rsid w:val="004C05C6"/>
    <w:rsid w:val="004C1C8C"/>
    <w:rsid w:val="004C1E0E"/>
    <w:rsid w:val="004C25E1"/>
    <w:rsid w:val="004C266E"/>
    <w:rsid w:val="004C2F60"/>
    <w:rsid w:val="004C31C5"/>
    <w:rsid w:val="004C3236"/>
    <w:rsid w:val="004C471B"/>
    <w:rsid w:val="004C4E8D"/>
    <w:rsid w:val="004C4F66"/>
    <w:rsid w:val="004C528E"/>
    <w:rsid w:val="004C5493"/>
    <w:rsid w:val="004C6437"/>
    <w:rsid w:val="004C6FFA"/>
    <w:rsid w:val="004C784C"/>
    <w:rsid w:val="004D05EA"/>
    <w:rsid w:val="004D26B8"/>
    <w:rsid w:val="004D39C2"/>
    <w:rsid w:val="004D3B25"/>
    <w:rsid w:val="004D46E1"/>
    <w:rsid w:val="004D6046"/>
    <w:rsid w:val="004D61C1"/>
    <w:rsid w:val="004D6766"/>
    <w:rsid w:val="004D716B"/>
    <w:rsid w:val="004D7A5C"/>
    <w:rsid w:val="004E09C4"/>
    <w:rsid w:val="004E11BC"/>
    <w:rsid w:val="004E172D"/>
    <w:rsid w:val="004E1CD7"/>
    <w:rsid w:val="004E1F69"/>
    <w:rsid w:val="004E3432"/>
    <w:rsid w:val="004E478C"/>
    <w:rsid w:val="004E5341"/>
    <w:rsid w:val="004E55F9"/>
    <w:rsid w:val="004E71A3"/>
    <w:rsid w:val="004E71F6"/>
    <w:rsid w:val="004E7CE1"/>
    <w:rsid w:val="004F0463"/>
    <w:rsid w:val="004F07F7"/>
    <w:rsid w:val="004F1150"/>
    <w:rsid w:val="004F124A"/>
    <w:rsid w:val="004F1850"/>
    <w:rsid w:val="004F1B08"/>
    <w:rsid w:val="004F1E8F"/>
    <w:rsid w:val="004F218B"/>
    <w:rsid w:val="004F2678"/>
    <w:rsid w:val="004F333C"/>
    <w:rsid w:val="004F3751"/>
    <w:rsid w:val="004F4555"/>
    <w:rsid w:val="004F5972"/>
    <w:rsid w:val="004F5D81"/>
    <w:rsid w:val="004F70AE"/>
    <w:rsid w:val="004F7383"/>
    <w:rsid w:val="004F7565"/>
    <w:rsid w:val="004F7A34"/>
    <w:rsid w:val="004F7A84"/>
    <w:rsid w:val="00500F86"/>
    <w:rsid w:val="00502385"/>
    <w:rsid w:val="00502438"/>
    <w:rsid w:val="0050252C"/>
    <w:rsid w:val="0050256E"/>
    <w:rsid w:val="005034D0"/>
    <w:rsid w:val="00503F8E"/>
    <w:rsid w:val="00504035"/>
    <w:rsid w:val="00504B01"/>
    <w:rsid w:val="0050517C"/>
    <w:rsid w:val="0050532A"/>
    <w:rsid w:val="00505F28"/>
    <w:rsid w:val="00506355"/>
    <w:rsid w:val="0050779C"/>
    <w:rsid w:val="005079F7"/>
    <w:rsid w:val="00507C87"/>
    <w:rsid w:val="0051050B"/>
    <w:rsid w:val="00510620"/>
    <w:rsid w:val="00511202"/>
    <w:rsid w:val="00512B2A"/>
    <w:rsid w:val="00512BEA"/>
    <w:rsid w:val="00515ED6"/>
    <w:rsid w:val="005160DF"/>
    <w:rsid w:val="005160FC"/>
    <w:rsid w:val="00517407"/>
    <w:rsid w:val="00517493"/>
    <w:rsid w:val="00517A61"/>
    <w:rsid w:val="005204BC"/>
    <w:rsid w:val="00520E29"/>
    <w:rsid w:val="0052270A"/>
    <w:rsid w:val="00522FD0"/>
    <w:rsid w:val="005239F6"/>
    <w:rsid w:val="00524C1D"/>
    <w:rsid w:val="005252F5"/>
    <w:rsid w:val="005258FB"/>
    <w:rsid w:val="00525DDA"/>
    <w:rsid w:val="00526F0F"/>
    <w:rsid w:val="00527C68"/>
    <w:rsid w:val="00527D74"/>
    <w:rsid w:val="005300A1"/>
    <w:rsid w:val="00530570"/>
    <w:rsid w:val="005305C4"/>
    <w:rsid w:val="0053109A"/>
    <w:rsid w:val="00531641"/>
    <w:rsid w:val="00531B39"/>
    <w:rsid w:val="00531BCC"/>
    <w:rsid w:val="00532ABF"/>
    <w:rsid w:val="00533348"/>
    <w:rsid w:val="005338C8"/>
    <w:rsid w:val="005339BD"/>
    <w:rsid w:val="00534CEE"/>
    <w:rsid w:val="00535371"/>
    <w:rsid w:val="005353EE"/>
    <w:rsid w:val="0053626C"/>
    <w:rsid w:val="00536B20"/>
    <w:rsid w:val="005372F7"/>
    <w:rsid w:val="0053740F"/>
    <w:rsid w:val="005375D0"/>
    <w:rsid w:val="00537AC2"/>
    <w:rsid w:val="005400EF"/>
    <w:rsid w:val="00541629"/>
    <w:rsid w:val="0054184D"/>
    <w:rsid w:val="00541FEE"/>
    <w:rsid w:val="005422E1"/>
    <w:rsid w:val="00542723"/>
    <w:rsid w:val="00542BB8"/>
    <w:rsid w:val="00543E42"/>
    <w:rsid w:val="00544F53"/>
    <w:rsid w:val="00545ADD"/>
    <w:rsid w:val="005464E6"/>
    <w:rsid w:val="0054687D"/>
    <w:rsid w:val="00547D63"/>
    <w:rsid w:val="005505F2"/>
    <w:rsid w:val="005515B1"/>
    <w:rsid w:val="00552B1C"/>
    <w:rsid w:val="005559CB"/>
    <w:rsid w:val="00556169"/>
    <w:rsid w:val="00560084"/>
    <w:rsid w:val="005602CC"/>
    <w:rsid w:val="005604BD"/>
    <w:rsid w:val="00562402"/>
    <w:rsid w:val="005624F1"/>
    <w:rsid w:val="00562D58"/>
    <w:rsid w:val="005632AE"/>
    <w:rsid w:val="00563CAA"/>
    <w:rsid w:val="00563D6F"/>
    <w:rsid w:val="0056429F"/>
    <w:rsid w:val="005643E6"/>
    <w:rsid w:val="0056513E"/>
    <w:rsid w:val="00565A86"/>
    <w:rsid w:val="00565DD5"/>
    <w:rsid w:val="0056684A"/>
    <w:rsid w:val="00566B6C"/>
    <w:rsid w:val="0056740C"/>
    <w:rsid w:val="005676E5"/>
    <w:rsid w:val="005705EB"/>
    <w:rsid w:val="005706CA"/>
    <w:rsid w:val="005707F3"/>
    <w:rsid w:val="00570A9D"/>
    <w:rsid w:val="00570BD7"/>
    <w:rsid w:val="00570ED2"/>
    <w:rsid w:val="00570F53"/>
    <w:rsid w:val="0057127C"/>
    <w:rsid w:val="005720AA"/>
    <w:rsid w:val="005725E7"/>
    <w:rsid w:val="00572C7A"/>
    <w:rsid w:val="005736E9"/>
    <w:rsid w:val="005742A3"/>
    <w:rsid w:val="00575901"/>
    <w:rsid w:val="00576DCB"/>
    <w:rsid w:val="00577112"/>
    <w:rsid w:val="005775E2"/>
    <w:rsid w:val="005777D7"/>
    <w:rsid w:val="00577AAC"/>
    <w:rsid w:val="00582955"/>
    <w:rsid w:val="00582B57"/>
    <w:rsid w:val="005838E1"/>
    <w:rsid w:val="005838EE"/>
    <w:rsid w:val="00583CF8"/>
    <w:rsid w:val="00585324"/>
    <w:rsid w:val="0058561A"/>
    <w:rsid w:val="005856D4"/>
    <w:rsid w:val="00585D86"/>
    <w:rsid w:val="0058613F"/>
    <w:rsid w:val="005869DE"/>
    <w:rsid w:val="005876B1"/>
    <w:rsid w:val="00591C5A"/>
    <w:rsid w:val="00592459"/>
    <w:rsid w:val="00593B07"/>
    <w:rsid w:val="00593CDD"/>
    <w:rsid w:val="00595178"/>
    <w:rsid w:val="005955C3"/>
    <w:rsid w:val="005956D0"/>
    <w:rsid w:val="005960BC"/>
    <w:rsid w:val="00596843"/>
    <w:rsid w:val="0059693A"/>
    <w:rsid w:val="005969FF"/>
    <w:rsid w:val="00596CC9"/>
    <w:rsid w:val="00597F4A"/>
    <w:rsid w:val="005A003D"/>
    <w:rsid w:val="005A02F2"/>
    <w:rsid w:val="005A09D2"/>
    <w:rsid w:val="005A0B98"/>
    <w:rsid w:val="005A22F8"/>
    <w:rsid w:val="005A2BD9"/>
    <w:rsid w:val="005A3047"/>
    <w:rsid w:val="005A574F"/>
    <w:rsid w:val="005A6157"/>
    <w:rsid w:val="005A6BE0"/>
    <w:rsid w:val="005A6D99"/>
    <w:rsid w:val="005A7274"/>
    <w:rsid w:val="005B0BF9"/>
    <w:rsid w:val="005B18C5"/>
    <w:rsid w:val="005B191C"/>
    <w:rsid w:val="005B1A07"/>
    <w:rsid w:val="005B2401"/>
    <w:rsid w:val="005B24C5"/>
    <w:rsid w:val="005B3E39"/>
    <w:rsid w:val="005B4367"/>
    <w:rsid w:val="005B4E34"/>
    <w:rsid w:val="005B54CD"/>
    <w:rsid w:val="005B5A9B"/>
    <w:rsid w:val="005B5ED8"/>
    <w:rsid w:val="005B7183"/>
    <w:rsid w:val="005C016B"/>
    <w:rsid w:val="005C11E5"/>
    <w:rsid w:val="005C1994"/>
    <w:rsid w:val="005C2274"/>
    <w:rsid w:val="005C2DF1"/>
    <w:rsid w:val="005C36C1"/>
    <w:rsid w:val="005C3874"/>
    <w:rsid w:val="005C4664"/>
    <w:rsid w:val="005C4B14"/>
    <w:rsid w:val="005C5F29"/>
    <w:rsid w:val="005C6391"/>
    <w:rsid w:val="005C6916"/>
    <w:rsid w:val="005C75DC"/>
    <w:rsid w:val="005C7BDD"/>
    <w:rsid w:val="005D10A6"/>
    <w:rsid w:val="005D175D"/>
    <w:rsid w:val="005D2213"/>
    <w:rsid w:val="005D22E4"/>
    <w:rsid w:val="005D41BB"/>
    <w:rsid w:val="005D4652"/>
    <w:rsid w:val="005D47BF"/>
    <w:rsid w:val="005D51B9"/>
    <w:rsid w:val="005D60E9"/>
    <w:rsid w:val="005D61CC"/>
    <w:rsid w:val="005D6525"/>
    <w:rsid w:val="005D68AE"/>
    <w:rsid w:val="005D6D18"/>
    <w:rsid w:val="005D756B"/>
    <w:rsid w:val="005D7B19"/>
    <w:rsid w:val="005E05D3"/>
    <w:rsid w:val="005E093C"/>
    <w:rsid w:val="005E105A"/>
    <w:rsid w:val="005E15FF"/>
    <w:rsid w:val="005E353B"/>
    <w:rsid w:val="005E3DEE"/>
    <w:rsid w:val="005E45C6"/>
    <w:rsid w:val="005E4BB6"/>
    <w:rsid w:val="005E564E"/>
    <w:rsid w:val="005E5708"/>
    <w:rsid w:val="005E5E17"/>
    <w:rsid w:val="005E658B"/>
    <w:rsid w:val="005F035E"/>
    <w:rsid w:val="005F2218"/>
    <w:rsid w:val="005F233B"/>
    <w:rsid w:val="005F2974"/>
    <w:rsid w:val="005F2C5C"/>
    <w:rsid w:val="005F35C4"/>
    <w:rsid w:val="005F417D"/>
    <w:rsid w:val="005F43C5"/>
    <w:rsid w:val="005F4521"/>
    <w:rsid w:val="005F4B36"/>
    <w:rsid w:val="005F52C0"/>
    <w:rsid w:val="005F5F97"/>
    <w:rsid w:val="005F64CE"/>
    <w:rsid w:val="005F684B"/>
    <w:rsid w:val="00601482"/>
    <w:rsid w:val="00601489"/>
    <w:rsid w:val="00602008"/>
    <w:rsid w:val="00602AA3"/>
    <w:rsid w:val="0060336C"/>
    <w:rsid w:val="0060449D"/>
    <w:rsid w:val="006048B9"/>
    <w:rsid w:val="00604C3B"/>
    <w:rsid w:val="00605E19"/>
    <w:rsid w:val="00605F7F"/>
    <w:rsid w:val="00606993"/>
    <w:rsid w:val="00606E94"/>
    <w:rsid w:val="006076A7"/>
    <w:rsid w:val="0061073E"/>
    <w:rsid w:val="00610F4C"/>
    <w:rsid w:val="0061261A"/>
    <w:rsid w:val="00612C11"/>
    <w:rsid w:val="006133F1"/>
    <w:rsid w:val="0061347F"/>
    <w:rsid w:val="00613E08"/>
    <w:rsid w:val="00614D9E"/>
    <w:rsid w:val="00615886"/>
    <w:rsid w:val="00615B4B"/>
    <w:rsid w:val="00616520"/>
    <w:rsid w:val="00617A6F"/>
    <w:rsid w:val="00617BCD"/>
    <w:rsid w:val="00620E39"/>
    <w:rsid w:val="0062156E"/>
    <w:rsid w:val="006215F7"/>
    <w:rsid w:val="006217AD"/>
    <w:rsid w:val="006217FD"/>
    <w:rsid w:val="00621D20"/>
    <w:rsid w:val="00621E50"/>
    <w:rsid w:val="006224FD"/>
    <w:rsid w:val="0062288C"/>
    <w:rsid w:val="006228AD"/>
    <w:rsid w:val="00623CAE"/>
    <w:rsid w:val="00624F51"/>
    <w:rsid w:val="006256BD"/>
    <w:rsid w:val="00625F69"/>
    <w:rsid w:val="006266F9"/>
    <w:rsid w:val="0062696E"/>
    <w:rsid w:val="00627EAB"/>
    <w:rsid w:val="006308A0"/>
    <w:rsid w:val="006312E8"/>
    <w:rsid w:val="00631A98"/>
    <w:rsid w:val="006338C1"/>
    <w:rsid w:val="006340DC"/>
    <w:rsid w:val="0063423C"/>
    <w:rsid w:val="0063458F"/>
    <w:rsid w:val="00634A8A"/>
    <w:rsid w:val="00634CC4"/>
    <w:rsid w:val="00634DFC"/>
    <w:rsid w:val="00636671"/>
    <w:rsid w:val="00636E78"/>
    <w:rsid w:val="00637882"/>
    <w:rsid w:val="006404D9"/>
    <w:rsid w:val="00640613"/>
    <w:rsid w:val="006417D8"/>
    <w:rsid w:val="00641873"/>
    <w:rsid w:val="00641C0E"/>
    <w:rsid w:val="00641F45"/>
    <w:rsid w:val="00643379"/>
    <w:rsid w:val="00644688"/>
    <w:rsid w:val="00645D46"/>
    <w:rsid w:val="006463FC"/>
    <w:rsid w:val="00646A10"/>
    <w:rsid w:val="00646C29"/>
    <w:rsid w:val="00647218"/>
    <w:rsid w:val="00647453"/>
    <w:rsid w:val="00647C69"/>
    <w:rsid w:val="006509E1"/>
    <w:rsid w:val="00651FD0"/>
    <w:rsid w:val="00652057"/>
    <w:rsid w:val="006527BA"/>
    <w:rsid w:val="0065286B"/>
    <w:rsid w:val="00652A56"/>
    <w:rsid w:val="00652B24"/>
    <w:rsid w:val="00652C0E"/>
    <w:rsid w:val="00653855"/>
    <w:rsid w:val="00654A6E"/>
    <w:rsid w:val="00654E23"/>
    <w:rsid w:val="00654FFE"/>
    <w:rsid w:val="0065507A"/>
    <w:rsid w:val="0065525A"/>
    <w:rsid w:val="006554EA"/>
    <w:rsid w:val="0065628D"/>
    <w:rsid w:val="006564BB"/>
    <w:rsid w:val="0065650A"/>
    <w:rsid w:val="006565B4"/>
    <w:rsid w:val="00656624"/>
    <w:rsid w:val="0065683B"/>
    <w:rsid w:val="006569EF"/>
    <w:rsid w:val="00656B65"/>
    <w:rsid w:val="00657AD5"/>
    <w:rsid w:val="00660BC5"/>
    <w:rsid w:val="00660CFC"/>
    <w:rsid w:val="006615EB"/>
    <w:rsid w:val="0066269B"/>
    <w:rsid w:val="0066486F"/>
    <w:rsid w:val="00664F58"/>
    <w:rsid w:val="006657F5"/>
    <w:rsid w:val="006666B0"/>
    <w:rsid w:val="00666BF2"/>
    <w:rsid w:val="0066761A"/>
    <w:rsid w:val="0067029A"/>
    <w:rsid w:val="00672C27"/>
    <w:rsid w:val="00673298"/>
    <w:rsid w:val="00674C38"/>
    <w:rsid w:val="00674C66"/>
    <w:rsid w:val="0067524D"/>
    <w:rsid w:val="00675DAA"/>
    <w:rsid w:val="00676918"/>
    <w:rsid w:val="00680E40"/>
    <w:rsid w:val="00681512"/>
    <w:rsid w:val="0068243B"/>
    <w:rsid w:val="00682A41"/>
    <w:rsid w:val="006830F0"/>
    <w:rsid w:val="00683961"/>
    <w:rsid w:val="00684B72"/>
    <w:rsid w:val="00684C96"/>
    <w:rsid w:val="00686649"/>
    <w:rsid w:val="00686806"/>
    <w:rsid w:val="006868BC"/>
    <w:rsid w:val="006875EB"/>
    <w:rsid w:val="00687648"/>
    <w:rsid w:val="006879A0"/>
    <w:rsid w:val="0069083E"/>
    <w:rsid w:val="00691B75"/>
    <w:rsid w:val="00691F68"/>
    <w:rsid w:val="0069356A"/>
    <w:rsid w:val="00693BF3"/>
    <w:rsid w:val="00693EAF"/>
    <w:rsid w:val="00694090"/>
    <w:rsid w:val="00694138"/>
    <w:rsid w:val="00694314"/>
    <w:rsid w:val="00694429"/>
    <w:rsid w:val="00695521"/>
    <w:rsid w:val="00696257"/>
    <w:rsid w:val="00696F36"/>
    <w:rsid w:val="006971EF"/>
    <w:rsid w:val="006973F9"/>
    <w:rsid w:val="006A0061"/>
    <w:rsid w:val="006A1084"/>
    <w:rsid w:val="006A1955"/>
    <w:rsid w:val="006A1C7B"/>
    <w:rsid w:val="006A22E6"/>
    <w:rsid w:val="006A2397"/>
    <w:rsid w:val="006A31C2"/>
    <w:rsid w:val="006A3546"/>
    <w:rsid w:val="006A3F01"/>
    <w:rsid w:val="006A4825"/>
    <w:rsid w:val="006A4D06"/>
    <w:rsid w:val="006A5C13"/>
    <w:rsid w:val="006A5DA0"/>
    <w:rsid w:val="006A5E5C"/>
    <w:rsid w:val="006A645E"/>
    <w:rsid w:val="006A6846"/>
    <w:rsid w:val="006A7291"/>
    <w:rsid w:val="006B08A0"/>
    <w:rsid w:val="006B0E29"/>
    <w:rsid w:val="006B3A5A"/>
    <w:rsid w:val="006B3B2F"/>
    <w:rsid w:val="006B4BF3"/>
    <w:rsid w:val="006B4F25"/>
    <w:rsid w:val="006B55FD"/>
    <w:rsid w:val="006B5BDF"/>
    <w:rsid w:val="006B5FCF"/>
    <w:rsid w:val="006B692D"/>
    <w:rsid w:val="006B7056"/>
    <w:rsid w:val="006B70D8"/>
    <w:rsid w:val="006B70FE"/>
    <w:rsid w:val="006B71CC"/>
    <w:rsid w:val="006C0226"/>
    <w:rsid w:val="006C09DB"/>
    <w:rsid w:val="006C100F"/>
    <w:rsid w:val="006C2D18"/>
    <w:rsid w:val="006C2F47"/>
    <w:rsid w:val="006C443F"/>
    <w:rsid w:val="006C4DC5"/>
    <w:rsid w:val="006C5217"/>
    <w:rsid w:val="006C60B8"/>
    <w:rsid w:val="006C7914"/>
    <w:rsid w:val="006C7F12"/>
    <w:rsid w:val="006D04BA"/>
    <w:rsid w:val="006D1098"/>
    <w:rsid w:val="006D1378"/>
    <w:rsid w:val="006D1D3D"/>
    <w:rsid w:val="006D25F7"/>
    <w:rsid w:val="006D410B"/>
    <w:rsid w:val="006D5782"/>
    <w:rsid w:val="006D6208"/>
    <w:rsid w:val="006D6737"/>
    <w:rsid w:val="006D72D6"/>
    <w:rsid w:val="006E00FE"/>
    <w:rsid w:val="006E1298"/>
    <w:rsid w:val="006E1378"/>
    <w:rsid w:val="006E2E70"/>
    <w:rsid w:val="006E370E"/>
    <w:rsid w:val="006E3D3D"/>
    <w:rsid w:val="006E43AD"/>
    <w:rsid w:val="006E47BF"/>
    <w:rsid w:val="006E48BA"/>
    <w:rsid w:val="006E5341"/>
    <w:rsid w:val="006E5389"/>
    <w:rsid w:val="006E580E"/>
    <w:rsid w:val="006E63F2"/>
    <w:rsid w:val="006E6CF2"/>
    <w:rsid w:val="006E6FEC"/>
    <w:rsid w:val="006F0E9B"/>
    <w:rsid w:val="006F18B1"/>
    <w:rsid w:val="006F1DB0"/>
    <w:rsid w:val="006F21B6"/>
    <w:rsid w:val="006F2B88"/>
    <w:rsid w:val="006F33F3"/>
    <w:rsid w:val="006F503A"/>
    <w:rsid w:val="006F590D"/>
    <w:rsid w:val="006F64E9"/>
    <w:rsid w:val="006F6548"/>
    <w:rsid w:val="006F7203"/>
    <w:rsid w:val="006F767D"/>
    <w:rsid w:val="006F7BD4"/>
    <w:rsid w:val="0070046B"/>
    <w:rsid w:val="007024CA"/>
    <w:rsid w:val="00702AAC"/>
    <w:rsid w:val="00702E4D"/>
    <w:rsid w:val="007032E3"/>
    <w:rsid w:val="00705693"/>
    <w:rsid w:val="00706A34"/>
    <w:rsid w:val="00707AC0"/>
    <w:rsid w:val="00710EFF"/>
    <w:rsid w:val="00712522"/>
    <w:rsid w:val="00712FAF"/>
    <w:rsid w:val="00713130"/>
    <w:rsid w:val="00713397"/>
    <w:rsid w:val="007134E6"/>
    <w:rsid w:val="007147E1"/>
    <w:rsid w:val="007148DF"/>
    <w:rsid w:val="00715906"/>
    <w:rsid w:val="007161B4"/>
    <w:rsid w:val="00716788"/>
    <w:rsid w:val="00717410"/>
    <w:rsid w:val="00717A4B"/>
    <w:rsid w:val="00717D7C"/>
    <w:rsid w:val="00720194"/>
    <w:rsid w:val="007207C6"/>
    <w:rsid w:val="00722109"/>
    <w:rsid w:val="00723218"/>
    <w:rsid w:val="0072330A"/>
    <w:rsid w:val="00724415"/>
    <w:rsid w:val="00724443"/>
    <w:rsid w:val="00724696"/>
    <w:rsid w:val="00724ECC"/>
    <w:rsid w:val="00725421"/>
    <w:rsid w:val="007254A6"/>
    <w:rsid w:val="00725A63"/>
    <w:rsid w:val="0072721C"/>
    <w:rsid w:val="00730973"/>
    <w:rsid w:val="00730AAE"/>
    <w:rsid w:val="00730C55"/>
    <w:rsid w:val="00731A8E"/>
    <w:rsid w:val="00731F0E"/>
    <w:rsid w:val="00732400"/>
    <w:rsid w:val="00732BCD"/>
    <w:rsid w:val="007332CE"/>
    <w:rsid w:val="00734E8B"/>
    <w:rsid w:val="0073528C"/>
    <w:rsid w:val="007353F1"/>
    <w:rsid w:val="00735D97"/>
    <w:rsid w:val="00736200"/>
    <w:rsid w:val="0074016A"/>
    <w:rsid w:val="00741D5C"/>
    <w:rsid w:val="00743217"/>
    <w:rsid w:val="007435C3"/>
    <w:rsid w:val="00743731"/>
    <w:rsid w:val="0074463A"/>
    <w:rsid w:val="00744838"/>
    <w:rsid w:val="007448E2"/>
    <w:rsid w:val="00744C99"/>
    <w:rsid w:val="007451AC"/>
    <w:rsid w:val="00745E13"/>
    <w:rsid w:val="00746A2C"/>
    <w:rsid w:val="00746F33"/>
    <w:rsid w:val="00747929"/>
    <w:rsid w:val="00751033"/>
    <w:rsid w:val="00751488"/>
    <w:rsid w:val="00751675"/>
    <w:rsid w:val="00752049"/>
    <w:rsid w:val="00752879"/>
    <w:rsid w:val="00752E9C"/>
    <w:rsid w:val="00752FC1"/>
    <w:rsid w:val="0075380B"/>
    <w:rsid w:val="00753960"/>
    <w:rsid w:val="00753B1F"/>
    <w:rsid w:val="007544E5"/>
    <w:rsid w:val="007546B3"/>
    <w:rsid w:val="00756942"/>
    <w:rsid w:val="007574F8"/>
    <w:rsid w:val="00757720"/>
    <w:rsid w:val="00757B0E"/>
    <w:rsid w:val="00761786"/>
    <w:rsid w:val="007620BE"/>
    <w:rsid w:val="00762C1B"/>
    <w:rsid w:val="00763136"/>
    <w:rsid w:val="0076360B"/>
    <w:rsid w:val="00763EB8"/>
    <w:rsid w:val="0076405E"/>
    <w:rsid w:val="0076457A"/>
    <w:rsid w:val="007647D5"/>
    <w:rsid w:val="00764845"/>
    <w:rsid w:val="007648BF"/>
    <w:rsid w:val="007661BE"/>
    <w:rsid w:val="00766254"/>
    <w:rsid w:val="007663C1"/>
    <w:rsid w:val="00766EAD"/>
    <w:rsid w:val="007673BC"/>
    <w:rsid w:val="00767489"/>
    <w:rsid w:val="007678B1"/>
    <w:rsid w:val="0077020B"/>
    <w:rsid w:val="007708EF"/>
    <w:rsid w:val="0077253C"/>
    <w:rsid w:val="00772A95"/>
    <w:rsid w:val="00772FF7"/>
    <w:rsid w:val="00774170"/>
    <w:rsid w:val="00774DC9"/>
    <w:rsid w:val="0077738B"/>
    <w:rsid w:val="00777546"/>
    <w:rsid w:val="007802A6"/>
    <w:rsid w:val="00780BFF"/>
    <w:rsid w:val="007813FF"/>
    <w:rsid w:val="0078293D"/>
    <w:rsid w:val="00782E9E"/>
    <w:rsid w:val="007839E1"/>
    <w:rsid w:val="00783A30"/>
    <w:rsid w:val="00784290"/>
    <w:rsid w:val="00786DC3"/>
    <w:rsid w:val="0079175C"/>
    <w:rsid w:val="0079176A"/>
    <w:rsid w:val="00792498"/>
    <w:rsid w:val="00792A05"/>
    <w:rsid w:val="00793130"/>
    <w:rsid w:val="00793BAD"/>
    <w:rsid w:val="007944C9"/>
    <w:rsid w:val="0079476E"/>
    <w:rsid w:val="007952DA"/>
    <w:rsid w:val="0079539F"/>
    <w:rsid w:val="00795B06"/>
    <w:rsid w:val="00796215"/>
    <w:rsid w:val="00796C24"/>
    <w:rsid w:val="00796C83"/>
    <w:rsid w:val="007A0680"/>
    <w:rsid w:val="007A06F1"/>
    <w:rsid w:val="007A0F13"/>
    <w:rsid w:val="007A10AC"/>
    <w:rsid w:val="007A134B"/>
    <w:rsid w:val="007A2462"/>
    <w:rsid w:val="007A24C7"/>
    <w:rsid w:val="007A2517"/>
    <w:rsid w:val="007A2F06"/>
    <w:rsid w:val="007A386E"/>
    <w:rsid w:val="007A4088"/>
    <w:rsid w:val="007A4CB5"/>
    <w:rsid w:val="007A4D5A"/>
    <w:rsid w:val="007A4E57"/>
    <w:rsid w:val="007A5B45"/>
    <w:rsid w:val="007A5EA0"/>
    <w:rsid w:val="007A6FDE"/>
    <w:rsid w:val="007A70CB"/>
    <w:rsid w:val="007A732F"/>
    <w:rsid w:val="007A7F26"/>
    <w:rsid w:val="007B0673"/>
    <w:rsid w:val="007B0FB4"/>
    <w:rsid w:val="007B1504"/>
    <w:rsid w:val="007B1F1A"/>
    <w:rsid w:val="007B2585"/>
    <w:rsid w:val="007B34C7"/>
    <w:rsid w:val="007B3543"/>
    <w:rsid w:val="007B3578"/>
    <w:rsid w:val="007B40D6"/>
    <w:rsid w:val="007B418D"/>
    <w:rsid w:val="007B41D3"/>
    <w:rsid w:val="007B50B4"/>
    <w:rsid w:val="007B50DF"/>
    <w:rsid w:val="007B54E8"/>
    <w:rsid w:val="007B5758"/>
    <w:rsid w:val="007B581F"/>
    <w:rsid w:val="007B5B5B"/>
    <w:rsid w:val="007B74B8"/>
    <w:rsid w:val="007B7BAA"/>
    <w:rsid w:val="007B7F46"/>
    <w:rsid w:val="007C040F"/>
    <w:rsid w:val="007C0CA2"/>
    <w:rsid w:val="007C2525"/>
    <w:rsid w:val="007C3857"/>
    <w:rsid w:val="007C4D8F"/>
    <w:rsid w:val="007C5017"/>
    <w:rsid w:val="007C512D"/>
    <w:rsid w:val="007C66D8"/>
    <w:rsid w:val="007C752D"/>
    <w:rsid w:val="007D15F5"/>
    <w:rsid w:val="007D1C8D"/>
    <w:rsid w:val="007D1E92"/>
    <w:rsid w:val="007D21F7"/>
    <w:rsid w:val="007D263A"/>
    <w:rsid w:val="007D2B8A"/>
    <w:rsid w:val="007D3442"/>
    <w:rsid w:val="007D368D"/>
    <w:rsid w:val="007D3C95"/>
    <w:rsid w:val="007D3FF3"/>
    <w:rsid w:val="007D42C0"/>
    <w:rsid w:val="007D4B2C"/>
    <w:rsid w:val="007D4D4A"/>
    <w:rsid w:val="007D5EEC"/>
    <w:rsid w:val="007D6AC6"/>
    <w:rsid w:val="007D7060"/>
    <w:rsid w:val="007D71A1"/>
    <w:rsid w:val="007E0372"/>
    <w:rsid w:val="007E03C9"/>
    <w:rsid w:val="007E0D23"/>
    <w:rsid w:val="007E317F"/>
    <w:rsid w:val="007E3203"/>
    <w:rsid w:val="007E3432"/>
    <w:rsid w:val="007E47F1"/>
    <w:rsid w:val="007E540D"/>
    <w:rsid w:val="007E6A5B"/>
    <w:rsid w:val="007E6BB3"/>
    <w:rsid w:val="007E7793"/>
    <w:rsid w:val="007F0161"/>
    <w:rsid w:val="007F17B8"/>
    <w:rsid w:val="007F188D"/>
    <w:rsid w:val="007F2C58"/>
    <w:rsid w:val="007F3092"/>
    <w:rsid w:val="007F31CD"/>
    <w:rsid w:val="007F39CF"/>
    <w:rsid w:val="007F3C85"/>
    <w:rsid w:val="007F4A19"/>
    <w:rsid w:val="007F50D3"/>
    <w:rsid w:val="007F54F9"/>
    <w:rsid w:val="007F588F"/>
    <w:rsid w:val="007F611C"/>
    <w:rsid w:val="007F762F"/>
    <w:rsid w:val="00801060"/>
    <w:rsid w:val="008028FB"/>
    <w:rsid w:val="008035EF"/>
    <w:rsid w:val="008037A6"/>
    <w:rsid w:val="00804183"/>
    <w:rsid w:val="00804264"/>
    <w:rsid w:val="00804A3F"/>
    <w:rsid w:val="00804A90"/>
    <w:rsid w:val="00804DAF"/>
    <w:rsid w:val="00805093"/>
    <w:rsid w:val="00805CEE"/>
    <w:rsid w:val="00805DAA"/>
    <w:rsid w:val="008060EE"/>
    <w:rsid w:val="00807F72"/>
    <w:rsid w:val="008104AC"/>
    <w:rsid w:val="00810515"/>
    <w:rsid w:val="0081234C"/>
    <w:rsid w:val="00814AD1"/>
    <w:rsid w:val="00814D21"/>
    <w:rsid w:val="00814DE8"/>
    <w:rsid w:val="00815245"/>
    <w:rsid w:val="008172BE"/>
    <w:rsid w:val="008177E2"/>
    <w:rsid w:val="00817D7D"/>
    <w:rsid w:val="008205D5"/>
    <w:rsid w:val="008207CA"/>
    <w:rsid w:val="00821691"/>
    <w:rsid w:val="0082177A"/>
    <w:rsid w:val="00822A2D"/>
    <w:rsid w:val="00822E88"/>
    <w:rsid w:val="008237FD"/>
    <w:rsid w:val="00823C1A"/>
    <w:rsid w:val="00825365"/>
    <w:rsid w:val="008260F5"/>
    <w:rsid w:val="008265F2"/>
    <w:rsid w:val="00826B57"/>
    <w:rsid w:val="00827714"/>
    <w:rsid w:val="00827B97"/>
    <w:rsid w:val="008315CE"/>
    <w:rsid w:val="0083194D"/>
    <w:rsid w:val="008326A9"/>
    <w:rsid w:val="00832B50"/>
    <w:rsid w:val="00832E51"/>
    <w:rsid w:val="00832EEC"/>
    <w:rsid w:val="00832F06"/>
    <w:rsid w:val="008335BC"/>
    <w:rsid w:val="008338E5"/>
    <w:rsid w:val="0083456E"/>
    <w:rsid w:val="00834974"/>
    <w:rsid w:val="00835643"/>
    <w:rsid w:val="00835740"/>
    <w:rsid w:val="0083574A"/>
    <w:rsid w:val="00835779"/>
    <w:rsid w:val="00835C64"/>
    <w:rsid w:val="00835D5C"/>
    <w:rsid w:val="008360F6"/>
    <w:rsid w:val="00836B11"/>
    <w:rsid w:val="00837185"/>
    <w:rsid w:val="008379C1"/>
    <w:rsid w:val="0084084E"/>
    <w:rsid w:val="00840BCE"/>
    <w:rsid w:val="00840F9B"/>
    <w:rsid w:val="00841531"/>
    <w:rsid w:val="00841DF0"/>
    <w:rsid w:val="00841E52"/>
    <w:rsid w:val="008425B9"/>
    <w:rsid w:val="00842B23"/>
    <w:rsid w:val="008432E4"/>
    <w:rsid w:val="00843BE9"/>
    <w:rsid w:val="0084651C"/>
    <w:rsid w:val="00850590"/>
    <w:rsid w:val="00850960"/>
    <w:rsid w:val="00850BA1"/>
    <w:rsid w:val="00851CBA"/>
    <w:rsid w:val="00851E90"/>
    <w:rsid w:val="00852DF2"/>
    <w:rsid w:val="0085381F"/>
    <w:rsid w:val="00853C83"/>
    <w:rsid w:val="00855A8F"/>
    <w:rsid w:val="0085654B"/>
    <w:rsid w:val="00857017"/>
    <w:rsid w:val="0085723D"/>
    <w:rsid w:val="00857613"/>
    <w:rsid w:val="008578DC"/>
    <w:rsid w:val="00857E80"/>
    <w:rsid w:val="008600B6"/>
    <w:rsid w:val="00860CEE"/>
    <w:rsid w:val="00861730"/>
    <w:rsid w:val="00862BA6"/>
    <w:rsid w:val="00862BBA"/>
    <w:rsid w:val="00862DDE"/>
    <w:rsid w:val="00863158"/>
    <w:rsid w:val="008634C7"/>
    <w:rsid w:val="00863EFA"/>
    <w:rsid w:val="00863F94"/>
    <w:rsid w:val="00864C94"/>
    <w:rsid w:val="00865599"/>
    <w:rsid w:val="00865945"/>
    <w:rsid w:val="00866CF7"/>
    <w:rsid w:val="00867709"/>
    <w:rsid w:val="00867DBD"/>
    <w:rsid w:val="00867FF2"/>
    <w:rsid w:val="008711CF"/>
    <w:rsid w:val="00871B56"/>
    <w:rsid w:val="00871F75"/>
    <w:rsid w:val="008721EB"/>
    <w:rsid w:val="00872563"/>
    <w:rsid w:val="00873BEC"/>
    <w:rsid w:val="00874F72"/>
    <w:rsid w:val="00875741"/>
    <w:rsid w:val="008769C7"/>
    <w:rsid w:val="00877352"/>
    <w:rsid w:val="00881A15"/>
    <w:rsid w:val="008822D6"/>
    <w:rsid w:val="008824E9"/>
    <w:rsid w:val="0088299A"/>
    <w:rsid w:val="00882E36"/>
    <w:rsid w:val="0088331F"/>
    <w:rsid w:val="00883CF2"/>
    <w:rsid w:val="0088422F"/>
    <w:rsid w:val="00884C0F"/>
    <w:rsid w:val="00884DEB"/>
    <w:rsid w:val="00884F7E"/>
    <w:rsid w:val="0088636F"/>
    <w:rsid w:val="00887983"/>
    <w:rsid w:val="00887A7D"/>
    <w:rsid w:val="00887B87"/>
    <w:rsid w:val="00890DFC"/>
    <w:rsid w:val="00891DFA"/>
    <w:rsid w:val="00891EA4"/>
    <w:rsid w:val="008925DC"/>
    <w:rsid w:val="008929CE"/>
    <w:rsid w:val="008931EF"/>
    <w:rsid w:val="0089327A"/>
    <w:rsid w:val="00893680"/>
    <w:rsid w:val="008936A1"/>
    <w:rsid w:val="008936F3"/>
    <w:rsid w:val="0089391F"/>
    <w:rsid w:val="00893A56"/>
    <w:rsid w:val="00895EA7"/>
    <w:rsid w:val="00897F17"/>
    <w:rsid w:val="008A0097"/>
    <w:rsid w:val="008A0FEF"/>
    <w:rsid w:val="008A1DA1"/>
    <w:rsid w:val="008A200B"/>
    <w:rsid w:val="008A2133"/>
    <w:rsid w:val="008A2745"/>
    <w:rsid w:val="008A3E1B"/>
    <w:rsid w:val="008A44AB"/>
    <w:rsid w:val="008A44EB"/>
    <w:rsid w:val="008A607E"/>
    <w:rsid w:val="008A62AD"/>
    <w:rsid w:val="008A6D08"/>
    <w:rsid w:val="008A70A5"/>
    <w:rsid w:val="008A7718"/>
    <w:rsid w:val="008A798E"/>
    <w:rsid w:val="008A7E76"/>
    <w:rsid w:val="008B0DDA"/>
    <w:rsid w:val="008B13F5"/>
    <w:rsid w:val="008B1685"/>
    <w:rsid w:val="008B314C"/>
    <w:rsid w:val="008B45C7"/>
    <w:rsid w:val="008B47D5"/>
    <w:rsid w:val="008B51CD"/>
    <w:rsid w:val="008B593C"/>
    <w:rsid w:val="008B5BC9"/>
    <w:rsid w:val="008B6294"/>
    <w:rsid w:val="008B67ED"/>
    <w:rsid w:val="008B6924"/>
    <w:rsid w:val="008B6A28"/>
    <w:rsid w:val="008C051D"/>
    <w:rsid w:val="008C1A11"/>
    <w:rsid w:val="008C30F0"/>
    <w:rsid w:val="008C3C7F"/>
    <w:rsid w:val="008C3FA3"/>
    <w:rsid w:val="008C5B43"/>
    <w:rsid w:val="008C688C"/>
    <w:rsid w:val="008C7852"/>
    <w:rsid w:val="008C78A8"/>
    <w:rsid w:val="008D1DEF"/>
    <w:rsid w:val="008D1EE4"/>
    <w:rsid w:val="008D22F1"/>
    <w:rsid w:val="008D3017"/>
    <w:rsid w:val="008D392E"/>
    <w:rsid w:val="008D3F32"/>
    <w:rsid w:val="008D50F0"/>
    <w:rsid w:val="008D553A"/>
    <w:rsid w:val="008D5646"/>
    <w:rsid w:val="008D573D"/>
    <w:rsid w:val="008D651D"/>
    <w:rsid w:val="008E0102"/>
    <w:rsid w:val="008E0554"/>
    <w:rsid w:val="008E0D80"/>
    <w:rsid w:val="008E12BA"/>
    <w:rsid w:val="008E178E"/>
    <w:rsid w:val="008E193F"/>
    <w:rsid w:val="008E1FCC"/>
    <w:rsid w:val="008E4EBA"/>
    <w:rsid w:val="008E511C"/>
    <w:rsid w:val="008F0E2C"/>
    <w:rsid w:val="008F0EA7"/>
    <w:rsid w:val="008F22B7"/>
    <w:rsid w:val="008F25E2"/>
    <w:rsid w:val="008F2783"/>
    <w:rsid w:val="008F3128"/>
    <w:rsid w:val="008F3274"/>
    <w:rsid w:val="008F34BB"/>
    <w:rsid w:val="008F444D"/>
    <w:rsid w:val="008F544F"/>
    <w:rsid w:val="008F6825"/>
    <w:rsid w:val="008F6887"/>
    <w:rsid w:val="008F6E73"/>
    <w:rsid w:val="008F750F"/>
    <w:rsid w:val="008F75A5"/>
    <w:rsid w:val="008F797E"/>
    <w:rsid w:val="008F79ED"/>
    <w:rsid w:val="008F7AAE"/>
    <w:rsid w:val="008F7C14"/>
    <w:rsid w:val="008F7CA5"/>
    <w:rsid w:val="009004E4"/>
    <w:rsid w:val="00900693"/>
    <w:rsid w:val="00901604"/>
    <w:rsid w:val="009018D5"/>
    <w:rsid w:val="009032A2"/>
    <w:rsid w:val="00903368"/>
    <w:rsid w:val="00903381"/>
    <w:rsid w:val="0090388B"/>
    <w:rsid w:val="00904168"/>
    <w:rsid w:val="00904F9D"/>
    <w:rsid w:val="00904FE2"/>
    <w:rsid w:val="009059FF"/>
    <w:rsid w:val="009109A6"/>
    <w:rsid w:val="00910F6A"/>
    <w:rsid w:val="00911359"/>
    <w:rsid w:val="00912579"/>
    <w:rsid w:val="009128C8"/>
    <w:rsid w:val="00914FA6"/>
    <w:rsid w:val="0091544F"/>
    <w:rsid w:val="00915D5D"/>
    <w:rsid w:val="00915DED"/>
    <w:rsid w:val="0091616D"/>
    <w:rsid w:val="00917A2B"/>
    <w:rsid w:val="00917EC0"/>
    <w:rsid w:val="009207D8"/>
    <w:rsid w:val="00921473"/>
    <w:rsid w:val="00922B01"/>
    <w:rsid w:val="009232FF"/>
    <w:rsid w:val="00923438"/>
    <w:rsid w:val="00923F5D"/>
    <w:rsid w:val="00924002"/>
    <w:rsid w:val="00924169"/>
    <w:rsid w:val="009252DA"/>
    <w:rsid w:val="009256AB"/>
    <w:rsid w:val="00925AB2"/>
    <w:rsid w:val="00925D28"/>
    <w:rsid w:val="009268D4"/>
    <w:rsid w:val="009300B6"/>
    <w:rsid w:val="009303EA"/>
    <w:rsid w:val="00930427"/>
    <w:rsid w:val="00932604"/>
    <w:rsid w:val="009333F6"/>
    <w:rsid w:val="00933E81"/>
    <w:rsid w:val="0093442F"/>
    <w:rsid w:val="009362F7"/>
    <w:rsid w:val="0093660B"/>
    <w:rsid w:val="0093727B"/>
    <w:rsid w:val="00940C3E"/>
    <w:rsid w:val="00940EEE"/>
    <w:rsid w:val="00941E21"/>
    <w:rsid w:val="009423EA"/>
    <w:rsid w:val="0094279B"/>
    <w:rsid w:val="009432D6"/>
    <w:rsid w:val="00943647"/>
    <w:rsid w:val="00943D10"/>
    <w:rsid w:val="0094451D"/>
    <w:rsid w:val="00944755"/>
    <w:rsid w:val="0094664A"/>
    <w:rsid w:val="009475EF"/>
    <w:rsid w:val="0094772D"/>
    <w:rsid w:val="00947833"/>
    <w:rsid w:val="00947CCD"/>
    <w:rsid w:val="00950A40"/>
    <w:rsid w:val="00950FCE"/>
    <w:rsid w:val="009525CF"/>
    <w:rsid w:val="00952CBC"/>
    <w:rsid w:val="00952E3D"/>
    <w:rsid w:val="009530F8"/>
    <w:rsid w:val="009536C2"/>
    <w:rsid w:val="009539B2"/>
    <w:rsid w:val="00953B34"/>
    <w:rsid w:val="009550B3"/>
    <w:rsid w:val="00955863"/>
    <w:rsid w:val="009562D8"/>
    <w:rsid w:val="00957ED9"/>
    <w:rsid w:val="009604D9"/>
    <w:rsid w:val="00960814"/>
    <w:rsid w:val="00960A9B"/>
    <w:rsid w:val="009616C5"/>
    <w:rsid w:val="00963049"/>
    <w:rsid w:val="00963375"/>
    <w:rsid w:val="009633D1"/>
    <w:rsid w:val="009634A9"/>
    <w:rsid w:val="00964C5A"/>
    <w:rsid w:val="00965842"/>
    <w:rsid w:val="00966250"/>
    <w:rsid w:val="00966BC1"/>
    <w:rsid w:val="00967029"/>
    <w:rsid w:val="00967E12"/>
    <w:rsid w:val="009724F2"/>
    <w:rsid w:val="00972749"/>
    <w:rsid w:val="00972C50"/>
    <w:rsid w:val="009730D6"/>
    <w:rsid w:val="009730F9"/>
    <w:rsid w:val="0097340A"/>
    <w:rsid w:val="00973699"/>
    <w:rsid w:val="009736F2"/>
    <w:rsid w:val="00973C95"/>
    <w:rsid w:val="00974208"/>
    <w:rsid w:val="00974932"/>
    <w:rsid w:val="0097658A"/>
    <w:rsid w:val="00980128"/>
    <w:rsid w:val="00980D87"/>
    <w:rsid w:val="0098167A"/>
    <w:rsid w:val="00981CB6"/>
    <w:rsid w:val="00982F7B"/>
    <w:rsid w:val="00983A63"/>
    <w:rsid w:val="00983CA1"/>
    <w:rsid w:val="00983F27"/>
    <w:rsid w:val="00986466"/>
    <w:rsid w:val="00986C64"/>
    <w:rsid w:val="0098743D"/>
    <w:rsid w:val="00990237"/>
    <w:rsid w:val="00990507"/>
    <w:rsid w:val="00990C7E"/>
    <w:rsid w:val="00992159"/>
    <w:rsid w:val="0099234D"/>
    <w:rsid w:val="00992C99"/>
    <w:rsid w:val="00994004"/>
    <w:rsid w:val="00995927"/>
    <w:rsid w:val="0099642E"/>
    <w:rsid w:val="00996FE7"/>
    <w:rsid w:val="00997294"/>
    <w:rsid w:val="00997CFC"/>
    <w:rsid w:val="009A06E1"/>
    <w:rsid w:val="009A10E0"/>
    <w:rsid w:val="009A1516"/>
    <w:rsid w:val="009A15C7"/>
    <w:rsid w:val="009A1921"/>
    <w:rsid w:val="009A199A"/>
    <w:rsid w:val="009A1EF8"/>
    <w:rsid w:val="009A1F10"/>
    <w:rsid w:val="009A22C0"/>
    <w:rsid w:val="009A2CBE"/>
    <w:rsid w:val="009A37B2"/>
    <w:rsid w:val="009A3875"/>
    <w:rsid w:val="009A38C3"/>
    <w:rsid w:val="009A4664"/>
    <w:rsid w:val="009A4859"/>
    <w:rsid w:val="009A56E3"/>
    <w:rsid w:val="009A5973"/>
    <w:rsid w:val="009A6411"/>
    <w:rsid w:val="009A645A"/>
    <w:rsid w:val="009A64E1"/>
    <w:rsid w:val="009A66E2"/>
    <w:rsid w:val="009A6E73"/>
    <w:rsid w:val="009A7747"/>
    <w:rsid w:val="009A7FD3"/>
    <w:rsid w:val="009B04E8"/>
    <w:rsid w:val="009B1323"/>
    <w:rsid w:val="009B1630"/>
    <w:rsid w:val="009B20C4"/>
    <w:rsid w:val="009B2181"/>
    <w:rsid w:val="009B26BF"/>
    <w:rsid w:val="009B2A08"/>
    <w:rsid w:val="009B32BA"/>
    <w:rsid w:val="009B4EB7"/>
    <w:rsid w:val="009B503C"/>
    <w:rsid w:val="009B57B1"/>
    <w:rsid w:val="009B70B6"/>
    <w:rsid w:val="009C13DF"/>
    <w:rsid w:val="009C2410"/>
    <w:rsid w:val="009C25D8"/>
    <w:rsid w:val="009C25FC"/>
    <w:rsid w:val="009C2E04"/>
    <w:rsid w:val="009C388A"/>
    <w:rsid w:val="009C3974"/>
    <w:rsid w:val="009C446B"/>
    <w:rsid w:val="009C4574"/>
    <w:rsid w:val="009C4BE3"/>
    <w:rsid w:val="009C5654"/>
    <w:rsid w:val="009C5F05"/>
    <w:rsid w:val="009C6061"/>
    <w:rsid w:val="009D1131"/>
    <w:rsid w:val="009D1BD2"/>
    <w:rsid w:val="009D238E"/>
    <w:rsid w:val="009D2C5D"/>
    <w:rsid w:val="009D3268"/>
    <w:rsid w:val="009D455B"/>
    <w:rsid w:val="009D477E"/>
    <w:rsid w:val="009D59AF"/>
    <w:rsid w:val="009D5A29"/>
    <w:rsid w:val="009D6305"/>
    <w:rsid w:val="009D7C00"/>
    <w:rsid w:val="009E24FE"/>
    <w:rsid w:val="009E28E7"/>
    <w:rsid w:val="009E2B11"/>
    <w:rsid w:val="009E3BA8"/>
    <w:rsid w:val="009E4373"/>
    <w:rsid w:val="009E5070"/>
    <w:rsid w:val="009E5F55"/>
    <w:rsid w:val="009E5FCF"/>
    <w:rsid w:val="009E7DAD"/>
    <w:rsid w:val="009F046C"/>
    <w:rsid w:val="009F1180"/>
    <w:rsid w:val="009F1793"/>
    <w:rsid w:val="009F184A"/>
    <w:rsid w:val="009F3B5F"/>
    <w:rsid w:val="009F4633"/>
    <w:rsid w:val="009F486A"/>
    <w:rsid w:val="009F4B5A"/>
    <w:rsid w:val="009F5434"/>
    <w:rsid w:val="00A025B7"/>
    <w:rsid w:val="00A02ABE"/>
    <w:rsid w:val="00A03C55"/>
    <w:rsid w:val="00A043CB"/>
    <w:rsid w:val="00A04CDC"/>
    <w:rsid w:val="00A07142"/>
    <w:rsid w:val="00A07BB2"/>
    <w:rsid w:val="00A1034E"/>
    <w:rsid w:val="00A10E44"/>
    <w:rsid w:val="00A11717"/>
    <w:rsid w:val="00A12302"/>
    <w:rsid w:val="00A12D11"/>
    <w:rsid w:val="00A12E6E"/>
    <w:rsid w:val="00A13E41"/>
    <w:rsid w:val="00A1409F"/>
    <w:rsid w:val="00A1415C"/>
    <w:rsid w:val="00A1590B"/>
    <w:rsid w:val="00A15D04"/>
    <w:rsid w:val="00A15E13"/>
    <w:rsid w:val="00A16021"/>
    <w:rsid w:val="00A16190"/>
    <w:rsid w:val="00A169AA"/>
    <w:rsid w:val="00A169AF"/>
    <w:rsid w:val="00A16B68"/>
    <w:rsid w:val="00A1740E"/>
    <w:rsid w:val="00A201B1"/>
    <w:rsid w:val="00A22768"/>
    <w:rsid w:val="00A243A4"/>
    <w:rsid w:val="00A24877"/>
    <w:rsid w:val="00A257B4"/>
    <w:rsid w:val="00A25AA5"/>
    <w:rsid w:val="00A25ED1"/>
    <w:rsid w:val="00A265DD"/>
    <w:rsid w:val="00A269D4"/>
    <w:rsid w:val="00A270B4"/>
    <w:rsid w:val="00A2769D"/>
    <w:rsid w:val="00A30553"/>
    <w:rsid w:val="00A30650"/>
    <w:rsid w:val="00A318C8"/>
    <w:rsid w:val="00A31BAC"/>
    <w:rsid w:val="00A32134"/>
    <w:rsid w:val="00A32624"/>
    <w:rsid w:val="00A328B6"/>
    <w:rsid w:val="00A32A6C"/>
    <w:rsid w:val="00A32FE5"/>
    <w:rsid w:val="00A3309E"/>
    <w:rsid w:val="00A33425"/>
    <w:rsid w:val="00A33752"/>
    <w:rsid w:val="00A339D4"/>
    <w:rsid w:val="00A340D3"/>
    <w:rsid w:val="00A34190"/>
    <w:rsid w:val="00A34547"/>
    <w:rsid w:val="00A34E40"/>
    <w:rsid w:val="00A3616F"/>
    <w:rsid w:val="00A37345"/>
    <w:rsid w:val="00A37DE6"/>
    <w:rsid w:val="00A37EF1"/>
    <w:rsid w:val="00A401CD"/>
    <w:rsid w:val="00A4078E"/>
    <w:rsid w:val="00A410FB"/>
    <w:rsid w:val="00A416BF"/>
    <w:rsid w:val="00A41812"/>
    <w:rsid w:val="00A42689"/>
    <w:rsid w:val="00A4319D"/>
    <w:rsid w:val="00A437F4"/>
    <w:rsid w:val="00A43A32"/>
    <w:rsid w:val="00A4469F"/>
    <w:rsid w:val="00A45353"/>
    <w:rsid w:val="00A46363"/>
    <w:rsid w:val="00A47935"/>
    <w:rsid w:val="00A47A11"/>
    <w:rsid w:val="00A509E4"/>
    <w:rsid w:val="00A5131C"/>
    <w:rsid w:val="00A5197F"/>
    <w:rsid w:val="00A5390C"/>
    <w:rsid w:val="00A539B7"/>
    <w:rsid w:val="00A53E01"/>
    <w:rsid w:val="00A54683"/>
    <w:rsid w:val="00A54927"/>
    <w:rsid w:val="00A54961"/>
    <w:rsid w:val="00A54C75"/>
    <w:rsid w:val="00A558EF"/>
    <w:rsid w:val="00A55DBA"/>
    <w:rsid w:val="00A5614E"/>
    <w:rsid w:val="00A56A32"/>
    <w:rsid w:val="00A60B32"/>
    <w:rsid w:val="00A60E27"/>
    <w:rsid w:val="00A61176"/>
    <w:rsid w:val="00A61F12"/>
    <w:rsid w:val="00A61F1D"/>
    <w:rsid w:val="00A620FE"/>
    <w:rsid w:val="00A63480"/>
    <w:rsid w:val="00A636C9"/>
    <w:rsid w:val="00A64C52"/>
    <w:rsid w:val="00A65535"/>
    <w:rsid w:val="00A657DE"/>
    <w:rsid w:val="00A6592C"/>
    <w:rsid w:val="00A70149"/>
    <w:rsid w:val="00A7081B"/>
    <w:rsid w:val="00A70C8D"/>
    <w:rsid w:val="00A70CEF"/>
    <w:rsid w:val="00A72896"/>
    <w:rsid w:val="00A72993"/>
    <w:rsid w:val="00A74913"/>
    <w:rsid w:val="00A74BF3"/>
    <w:rsid w:val="00A7515D"/>
    <w:rsid w:val="00A75FE6"/>
    <w:rsid w:val="00A7615B"/>
    <w:rsid w:val="00A77865"/>
    <w:rsid w:val="00A80094"/>
    <w:rsid w:val="00A81AB8"/>
    <w:rsid w:val="00A83219"/>
    <w:rsid w:val="00A832BC"/>
    <w:rsid w:val="00A8378B"/>
    <w:rsid w:val="00A83B5C"/>
    <w:rsid w:val="00A8599B"/>
    <w:rsid w:val="00A86211"/>
    <w:rsid w:val="00A87631"/>
    <w:rsid w:val="00A90D6B"/>
    <w:rsid w:val="00A9121F"/>
    <w:rsid w:val="00A916F3"/>
    <w:rsid w:val="00A921BC"/>
    <w:rsid w:val="00A92580"/>
    <w:rsid w:val="00A9575F"/>
    <w:rsid w:val="00A95774"/>
    <w:rsid w:val="00A96ADC"/>
    <w:rsid w:val="00AA0A57"/>
    <w:rsid w:val="00AA14B3"/>
    <w:rsid w:val="00AA1A6E"/>
    <w:rsid w:val="00AA1C54"/>
    <w:rsid w:val="00AA225F"/>
    <w:rsid w:val="00AA2544"/>
    <w:rsid w:val="00AA2CBE"/>
    <w:rsid w:val="00AA44B6"/>
    <w:rsid w:val="00AA50AF"/>
    <w:rsid w:val="00AA6AC0"/>
    <w:rsid w:val="00AA6C4F"/>
    <w:rsid w:val="00AA6C62"/>
    <w:rsid w:val="00AB0014"/>
    <w:rsid w:val="00AB0112"/>
    <w:rsid w:val="00AB045A"/>
    <w:rsid w:val="00AB1187"/>
    <w:rsid w:val="00AB18B3"/>
    <w:rsid w:val="00AB2894"/>
    <w:rsid w:val="00AB2B80"/>
    <w:rsid w:val="00AB3CCE"/>
    <w:rsid w:val="00AB4FBC"/>
    <w:rsid w:val="00AB51B0"/>
    <w:rsid w:val="00AB58BD"/>
    <w:rsid w:val="00AB5B57"/>
    <w:rsid w:val="00AB6E1B"/>
    <w:rsid w:val="00AB7ECE"/>
    <w:rsid w:val="00AC0A82"/>
    <w:rsid w:val="00AC0E5C"/>
    <w:rsid w:val="00AC1125"/>
    <w:rsid w:val="00AC1249"/>
    <w:rsid w:val="00AC22CD"/>
    <w:rsid w:val="00AC33C9"/>
    <w:rsid w:val="00AC4185"/>
    <w:rsid w:val="00AC41CF"/>
    <w:rsid w:val="00AC4FA4"/>
    <w:rsid w:val="00AC7C10"/>
    <w:rsid w:val="00AD0167"/>
    <w:rsid w:val="00AD0DC3"/>
    <w:rsid w:val="00AD11B3"/>
    <w:rsid w:val="00AD29B9"/>
    <w:rsid w:val="00AD4441"/>
    <w:rsid w:val="00AD5B02"/>
    <w:rsid w:val="00AD5B06"/>
    <w:rsid w:val="00AD635C"/>
    <w:rsid w:val="00AD6F2B"/>
    <w:rsid w:val="00AD7779"/>
    <w:rsid w:val="00AE0461"/>
    <w:rsid w:val="00AE181C"/>
    <w:rsid w:val="00AE2080"/>
    <w:rsid w:val="00AE2B42"/>
    <w:rsid w:val="00AE3056"/>
    <w:rsid w:val="00AE4810"/>
    <w:rsid w:val="00AE4903"/>
    <w:rsid w:val="00AE66D2"/>
    <w:rsid w:val="00AE68FC"/>
    <w:rsid w:val="00AE6B0A"/>
    <w:rsid w:val="00AE6DB1"/>
    <w:rsid w:val="00AE76C7"/>
    <w:rsid w:val="00AE77E3"/>
    <w:rsid w:val="00AF117A"/>
    <w:rsid w:val="00AF25C9"/>
    <w:rsid w:val="00AF30A9"/>
    <w:rsid w:val="00AF34E0"/>
    <w:rsid w:val="00AF3800"/>
    <w:rsid w:val="00AF3DF9"/>
    <w:rsid w:val="00AF4196"/>
    <w:rsid w:val="00AF4BA6"/>
    <w:rsid w:val="00AF4D6C"/>
    <w:rsid w:val="00AF4DA1"/>
    <w:rsid w:val="00AF5799"/>
    <w:rsid w:val="00AF58F7"/>
    <w:rsid w:val="00AF7485"/>
    <w:rsid w:val="00B000D5"/>
    <w:rsid w:val="00B00676"/>
    <w:rsid w:val="00B01E00"/>
    <w:rsid w:val="00B021E2"/>
    <w:rsid w:val="00B022BA"/>
    <w:rsid w:val="00B02431"/>
    <w:rsid w:val="00B04593"/>
    <w:rsid w:val="00B06B6C"/>
    <w:rsid w:val="00B06DD2"/>
    <w:rsid w:val="00B0712F"/>
    <w:rsid w:val="00B076B0"/>
    <w:rsid w:val="00B1048D"/>
    <w:rsid w:val="00B10A15"/>
    <w:rsid w:val="00B10F48"/>
    <w:rsid w:val="00B11F81"/>
    <w:rsid w:val="00B12481"/>
    <w:rsid w:val="00B12F71"/>
    <w:rsid w:val="00B1487D"/>
    <w:rsid w:val="00B14A50"/>
    <w:rsid w:val="00B14DF1"/>
    <w:rsid w:val="00B15CBC"/>
    <w:rsid w:val="00B205D0"/>
    <w:rsid w:val="00B21A9A"/>
    <w:rsid w:val="00B2283B"/>
    <w:rsid w:val="00B22CAC"/>
    <w:rsid w:val="00B22E99"/>
    <w:rsid w:val="00B23274"/>
    <w:rsid w:val="00B234C6"/>
    <w:rsid w:val="00B24A56"/>
    <w:rsid w:val="00B24F27"/>
    <w:rsid w:val="00B251F9"/>
    <w:rsid w:val="00B25600"/>
    <w:rsid w:val="00B274BB"/>
    <w:rsid w:val="00B2758E"/>
    <w:rsid w:val="00B305F9"/>
    <w:rsid w:val="00B30BF0"/>
    <w:rsid w:val="00B30D70"/>
    <w:rsid w:val="00B30D8D"/>
    <w:rsid w:val="00B32255"/>
    <w:rsid w:val="00B33584"/>
    <w:rsid w:val="00B33878"/>
    <w:rsid w:val="00B33AD3"/>
    <w:rsid w:val="00B33C7E"/>
    <w:rsid w:val="00B378D3"/>
    <w:rsid w:val="00B379BA"/>
    <w:rsid w:val="00B37A86"/>
    <w:rsid w:val="00B37C0C"/>
    <w:rsid w:val="00B404A8"/>
    <w:rsid w:val="00B409B1"/>
    <w:rsid w:val="00B40B67"/>
    <w:rsid w:val="00B4190F"/>
    <w:rsid w:val="00B41914"/>
    <w:rsid w:val="00B41C99"/>
    <w:rsid w:val="00B4238D"/>
    <w:rsid w:val="00B4284C"/>
    <w:rsid w:val="00B42EFA"/>
    <w:rsid w:val="00B43259"/>
    <w:rsid w:val="00B43609"/>
    <w:rsid w:val="00B438B7"/>
    <w:rsid w:val="00B43EF8"/>
    <w:rsid w:val="00B44479"/>
    <w:rsid w:val="00B44BE5"/>
    <w:rsid w:val="00B45505"/>
    <w:rsid w:val="00B4566B"/>
    <w:rsid w:val="00B47009"/>
    <w:rsid w:val="00B4793D"/>
    <w:rsid w:val="00B47B37"/>
    <w:rsid w:val="00B5041D"/>
    <w:rsid w:val="00B5044D"/>
    <w:rsid w:val="00B504DF"/>
    <w:rsid w:val="00B515D9"/>
    <w:rsid w:val="00B51C8E"/>
    <w:rsid w:val="00B5268D"/>
    <w:rsid w:val="00B52B6E"/>
    <w:rsid w:val="00B54500"/>
    <w:rsid w:val="00B55785"/>
    <w:rsid w:val="00B5642D"/>
    <w:rsid w:val="00B56A18"/>
    <w:rsid w:val="00B56D1C"/>
    <w:rsid w:val="00B578D1"/>
    <w:rsid w:val="00B602B7"/>
    <w:rsid w:val="00B604A3"/>
    <w:rsid w:val="00B61E07"/>
    <w:rsid w:val="00B62546"/>
    <w:rsid w:val="00B625DB"/>
    <w:rsid w:val="00B62633"/>
    <w:rsid w:val="00B62B65"/>
    <w:rsid w:val="00B62EC0"/>
    <w:rsid w:val="00B64A61"/>
    <w:rsid w:val="00B650A1"/>
    <w:rsid w:val="00B6510B"/>
    <w:rsid w:val="00B659A6"/>
    <w:rsid w:val="00B66737"/>
    <w:rsid w:val="00B70270"/>
    <w:rsid w:val="00B70670"/>
    <w:rsid w:val="00B70FBA"/>
    <w:rsid w:val="00B72882"/>
    <w:rsid w:val="00B729BF"/>
    <w:rsid w:val="00B733E5"/>
    <w:rsid w:val="00B73491"/>
    <w:rsid w:val="00B73635"/>
    <w:rsid w:val="00B73EC2"/>
    <w:rsid w:val="00B760D2"/>
    <w:rsid w:val="00B76267"/>
    <w:rsid w:val="00B772BF"/>
    <w:rsid w:val="00B814A2"/>
    <w:rsid w:val="00B815A0"/>
    <w:rsid w:val="00B816E9"/>
    <w:rsid w:val="00B826CA"/>
    <w:rsid w:val="00B8282E"/>
    <w:rsid w:val="00B82F6C"/>
    <w:rsid w:val="00B83A1A"/>
    <w:rsid w:val="00B84E5D"/>
    <w:rsid w:val="00B85EC5"/>
    <w:rsid w:val="00B86317"/>
    <w:rsid w:val="00B866C9"/>
    <w:rsid w:val="00B9024C"/>
    <w:rsid w:val="00B90D02"/>
    <w:rsid w:val="00B90E02"/>
    <w:rsid w:val="00B9127B"/>
    <w:rsid w:val="00B912D6"/>
    <w:rsid w:val="00B93F34"/>
    <w:rsid w:val="00B94CCF"/>
    <w:rsid w:val="00B95216"/>
    <w:rsid w:val="00B963F3"/>
    <w:rsid w:val="00BA02B5"/>
    <w:rsid w:val="00BA04FA"/>
    <w:rsid w:val="00BA0857"/>
    <w:rsid w:val="00BA184B"/>
    <w:rsid w:val="00BA1DA1"/>
    <w:rsid w:val="00BA22AE"/>
    <w:rsid w:val="00BA2A51"/>
    <w:rsid w:val="00BA2A6B"/>
    <w:rsid w:val="00BA3034"/>
    <w:rsid w:val="00BA5296"/>
    <w:rsid w:val="00BA5394"/>
    <w:rsid w:val="00BA5588"/>
    <w:rsid w:val="00BA568E"/>
    <w:rsid w:val="00BA5ADA"/>
    <w:rsid w:val="00BA6589"/>
    <w:rsid w:val="00BA7BD6"/>
    <w:rsid w:val="00BB1429"/>
    <w:rsid w:val="00BB1F74"/>
    <w:rsid w:val="00BB21C8"/>
    <w:rsid w:val="00BB235B"/>
    <w:rsid w:val="00BB25AB"/>
    <w:rsid w:val="00BB3A0B"/>
    <w:rsid w:val="00BB3AC3"/>
    <w:rsid w:val="00BB3BA7"/>
    <w:rsid w:val="00BB459E"/>
    <w:rsid w:val="00BB5520"/>
    <w:rsid w:val="00BB7E92"/>
    <w:rsid w:val="00BC12A9"/>
    <w:rsid w:val="00BC1A33"/>
    <w:rsid w:val="00BC1C1B"/>
    <w:rsid w:val="00BC1D2C"/>
    <w:rsid w:val="00BC316C"/>
    <w:rsid w:val="00BC3D42"/>
    <w:rsid w:val="00BC3FA1"/>
    <w:rsid w:val="00BC49EC"/>
    <w:rsid w:val="00BC52D3"/>
    <w:rsid w:val="00BC59BB"/>
    <w:rsid w:val="00BC6DF9"/>
    <w:rsid w:val="00BC6F78"/>
    <w:rsid w:val="00BC7275"/>
    <w:rsid w:val="00BD0BFF"/>
    <w:rsid w:val="00BD1272"/>
    <w:rsid w:val="00BD17D6"/>
    <w:rsid w:val="00BD1B9D"/>
    <w:rsid w:val="00BD2FBC"/>
    <w:rsid w:val="00BD36D4"/>
    <w:rsid w:val="00BD3E8C"/>
    <w:rsid w:val="00BD4D3F"/>
    <w:rsid w:val="00BD5C41"/>
    <w:rsid w:val="00BD5E04"/>
    <w:rsid w:val="00BD662E"/>
    <w:rsid w:val="00BD6679"/>
    <w:rsid w:val="00BD782C"/>
    <w:rsid w:val="00BD7CDB"/>
    <w:rsid w:val="00BE01FB"/>
    <w:rsid w:val="00BE090B"/>
    <w:rsid w:val="00BE0FFC"/>
    <w:rsid w:val="00BE12C9"/>
    <w:rsid w:val="00BE1AC1"/>
    <w:rsid w:val="00BE1D9D"/>
    <w:rsid w:val="00BE1DBF"/>
    <w:rsid w:val="00BE2314"/>
    <w:rsid w:val="00BE2D0A"/>
    <w:rsid w:val="00BE2D0B"/>
    <w:rsid w:val="00BE2E43"/>
    <w:rsid w:val="00BE33A3"/>
    <w:rsid w:val="00BE3645"/>
    <w:rsid w:val="00BE4066"/>
    <w:rsid w:val="00BE4699"/>
    <w:rsid w:val="00BE494C"/>
    <w:rsid w:val="00BE4D07"/>
    <w:rsid w:val="00BE5218"/>
    <w:rsid w:val="00BE5481"/>
    <w:rsid w:val="00BE569E"/>
    <w:rsid w:val="00BE5A80"/>
    <w:rsid w:val="00BE6023"/>
    <w:rsid w:val="00BE607E"/>
    <w:rsid w:val="00BE6CC0"/>
    <w:rsid w:val="00BE7108"/>
    <w:rsid w:val="00BF0B06"/>
    <w:rsid w:val="00BF1264"/>
    <w:rsid w:val="00BF176F"/>
    <w:rsid w:val="00BF1AB6"/>
    <w:rsid w:val="00BF1BE4"/>
    <w:rsid w:val="00BF1E27"/>
    <w:rsid w:val="00BF32FB"/>
    <w:rsid w:val="00BF3C64"/>
    <w:rsid w:val="00BF423E"/>
    <w:rsid w:val="00BF5747"/>
    <w:rsid w:val="00BF5937"/>
    <w:rsid w:val="00BF76D2"/>
    <w:rsid w:val="00BF7D31"/>
    <w:rsid w:val="00C00941"/>
    <w:rsid w:val="00C012CD"/>
    <w:rsid w:val="00C01888"/>
    <w:rsid w:val="00C01C6F"/>
    <w:rsid w:val="00C01CF4"/>
    <w:rsid w:val="00C02DE4"/>
    <w:rsid w:val="00C034D3"/>
    <w:rsid w:val="00C038BA"/>
    <w:rsid w:val="00C055DA"/>
    <w:rsid w:val="00C060E5"/>
    <w:rsid w:val="00C0614C"/>
    <w:rsid w:val="00C06652"/>
    <w:rsid w:val="00C06788"/>
    <w:rsid w:val="00C072CB"/>
    <w:rsid w:val="00C074C0"/>
    <w:rsid w:val="00C103BE"/>
    <w:rsid w:val="00C1051A"/>
    <w:rsid w:val="00C10CFB"/>
    <w:rsid w:val="00C11503"/>
    <w:rsid w:val="00C11C4D"/>
    <w:rsid w:val="00C121BD"/>
    <w:rsid w:val="00C12701"/>
    <w:rsid w:val="00C12E0E"/>
    <w:rsid w:val="00C14533"/>
    <w:rsid w:val="00C1468A"/>
    <w:rsid w:val="00C15B18"/>
    <w:rsid w:val="00C161A4"/>
    <w:rsid w:val="00C16966"/>
    <w:rsid w:val="00C2058B"/>
    <w:rsid w:val="00C21002"/>
    <w:rsid w:val="00C22123"/>
    <w:rsid w:val="00C22427"/>
    <w:rsid w:val="00C2378F"/>
    <w:rsid w:val="00C23829"/>
    <w:rsid w:val="00C23EDA"/>
    <w:rsid w:val="00C2575C"/>
    <w:rsid w:val="00C25B0D"/>
    <w:rsid w:val="00C2650E"/>
    <w:rsid w:val="00C27329"/>
    <w:rsid w:val="00C27336"/>
    <w:rsid w:val="00C278A6"/>
    <w:rsid w:val="00C27E70"/>
    <w:rsid w:val="00C302B2"/>
    <w:rsid w:val="00C3049A"/>
    <w:rsid w:val="00C3083E"/>
    <w:rsid w:val="00C30863"/>
    <w:rsid w:val="00C335F0"/>
    <w:rsid w:val="00C33DCE"/>
    <w:rsid w:val="00C33E25"/>
    <w:rsid w:val="00C33E87"/>
    <w:rsid w:val="00C33ECE"/>
    <w:rsid w:val="00C34678"/>
    <w:rsid w:val="00C34A49"/>
    <w:rsid w:val="00C34B67"/>
    <w:rsid w:val="00C34F44"/>
    <w:rsid w:val="00C35738"/>
    <w:rsid w:val="00C37B75"/>
    <w:rsid w:val="00C40839"/>
    <w:rsid w:val="00C41E12"/>
    <w:rsid w:val="00C421CC"/>
    <w:rsid w:val="00C43719"/>
    <w:rsid w:val="00C43C9D"/>
    <w:rsid w:val="00C43F57"/>
    <w:rsid w:val="00C43FE8"/>
    <w:rsid w:val="00C45223"/>
    <w:rsid w:val="00C457A9"/>
    <w:rsid w:val="00C46744"/>
    <w:rsid w:val="00C4715A"/>
    <w:rsid w:val="00C4798C"/>
    <w:rsid w:val="00C50896"/>
    <w:rsid w:val="00C50BEF"/>
    <w:rsid w:val="00C51F46"/>
    <w:rsid w:val="00C5243C"/>
    <w:rsid w:val="00C529EE"/>
    <w:rsid w:val="00C539C1"/>
    <w:rsid w:val="00C544ED"/>
    <w:rsid w:val="00C56B82"/>
    <w:rsid w:val="00C57685"/>
    <w:rsid w:val="00C57E93"/>
    <w:rsid w:val="00C608AE"/>
    <w:rsid w:val="00C60F77"/>
    <w:rsid w:val="00C61778"/>
    <w:rsid w:val="00C61EB2"/>
    <w:rsid w:val="00C62368"/>
    <w:rsid w:val="00C62777"/>
    <w:rsid w:val="00C6313C"/>
    <w:rsid w:val="00C648CC"/>
    <w:rsid w:val="00C65E09"/>
    <w:rsid w:val="00C65E60"/>
    <w:rsid w:val="00C66855"/>
    <w:rsid w:val="00C67114"/>
    <w:rsid w:val="00C67890"/>
    <w:rsid w:val="00C67CEE"/>
    <w:rsid w:val="00C71443"/>
    <w:rsid w:val="00C71EB8"/>
    <w:rsid w:val="00C72819"/>
    <w:rsid w:val="00C72F7D"/>
    <w:rsid w:val="00C7311D"/>
    <w:rsid w:val="00C73B74"/>
    <w:rsid w:val="00C74C06"/>
    <w:rsid w:val="00C74F06"/>
    <w:rsid w:val="00C769A6"/>
    <w:rsid w:val="00C77A82"/>
    <w:rsid w:val="00C8016C"/>
    <w:rsid w:val="00C80655"/>
    <w:rsid w:val="00C807DC"/>
    <w:rsid w:val="00C81DFE"/>
    <w:rsid w:val="00C81F18"/>
    <w:rsid w:val="00C84401"/>
    <w:rsid w:val="00C849EC"/>
    <w:rsid w:val="00C851DD"/>
    <w:rsid w:val="00C86180"/>
    <w:rsid w:val="00C86CC7"/>
    <w:rsid w:val="00C873F1"/>
    <w:rsid w:val="00C87BDD"/>
    <w:rsid w:val="00C87CEE"/>
    <w:rsid w:val="00C87DFB"/>
    <w:rsid w:val="00C9037E"/>
    <w:rsid w:val="00C90DC1"/>
    <w:rsid w:val="00C91830"/>
    <w:rsid w:val="00C92C56"/>
    <w:rsid w:val="00C93856"/>
    <w:rsid w:val="00C93C33"/>
    <w:rsid w:val="00C93CE4"/>
    <w:rsid w:val="00C94C52"/>
    <w:rsid w:val="00C94D9D"/>
    <w:rsid w:val="00C95FFA"/>
    <w:rsid w:val="00C96E6F"/>
    <w:rsid w:val="00C9761B"/>
    <w:rsid w:val="00CA0C7E"/>
    <w:rsid w:val="00CA0DD4"/>
    <w:rsid w:val="00CA0E8C"/>
    <w:rsid w:val="00CA1E12"/>
    <w:rsid w:val="00CA1EDE"/>
    <w:rsid w:val="00CA261F"/>
    <w:rsid w:val="00CA274A"/>
    <w:rsid w:val="00CA386D"/>
    <w:rsid w:val="00CA3B2F"/>
    <w:rsid w:val="00CA4F57"/>
    <w:rsid w:val="00CA593F"/>
    <w:rsid w:val="00CA6DA8"/>
    <w:rsid w:val="00CA6F7A"/>
    <w:rsid w:val="00CA6F97"/>
    <w:rsid w:val="00CA7007"/>
    <w:rsid w:val="00CA73C6"/>
    <w:rsid w:val="00CA7F86"/>
    <w:rsid w:val="00CB1815"/>
    <w:rsid w:val="00CB1DE1"/>
    <w:rsid w:val="00CB1F03"/>
    <w:rsid w:val="00CB27C7"/>
    <w:rsid w:val="00CB442E"/>
    <w:rsid w:val="00CB4D9A"/>
    <w:rsid w:val="00CB6053"/>
    <w:rsid w:val="00CB6E84"/>
    <w:rsid w:val="00CC06C8"/>
    <w:rsid w:val="00CC11EB"/>
    <w:rsid w:val="00CC2249"/>
    <w:rsid w:val="00CC22B7"/>
    <w:rsid w:val="00CC516F"/>
    <w:rsid w:val="00CC5386"/>
    <w:rsid w:val="00CC733E"/>
    <w:rsid w:val="00CC7AB8"/>
    <w:rsid w:val="00CC7D57"/>
    <w:rsid w:val="00CD0824"/>
    <w:rsid w:val="00CD0F35"/>
    <w:rsid w:val="00CD161E"/>
    <w:rsid w:val="00CD1D42"/>
    <w:rsid w:val="00CD1DC8"/>
    <w:rsid w:val="00CD2653"/>
    <w:rsid w:val="00CD3247"/>
    <w:rsid w:val="00CD3D37"/>
    <w:rsid w:val="00CD46A8"/>
    <w:rsid w:val="00CD4D41"/>
    <w:rsid w:val="00CD4D42"/>
    <w:rsid w:val="00CD4FC1"/>
    <w:rsid w:val="00CD536A"/>
    <w:rsid w:val="00CD5426"/>
    <w:rsid w:val="00CD5B61"/>
    <w:rsid w:val="00CD6D53"/>
    <w:rsid w:val="00CD76D5"/>
    <w:rsid w:val="00CD79D7"/>
    <w:rsid w:val="00CD7D15"/>
    <w:rsid w:val="00CD7D38"/>
    <w:rsid w:val="00CE0C00"/>
    <w:rsid w:val="00CE0C02"/>
    <w:rsid w:val="00CE15C8"/>
    <w:rsid w:val="00CE1C46"/>
    <w:rsid w:val="00CE2364"/>
    <w:rsid w:val="00CE2C17"/>
    <w:rsid w:val="00CE2FA0"/>
    <w:rsid w:val="00CE3AAC"/>
    <w:rsid w:val="00CE4FEB"/>
    <w:rsid w:val="00CE50F5"/>
    <w:rsid w:val="00CE582E"/>
    <w:rsid w:val="00CE5967"/>
    <w:rsid w:val="00CE638F"/>
    <w:rsid w:val="00CE6768"/>
    <w:rsid w:val="00CE6C6C"/>
    <w:rsid w:val="00CE7974"/>
    <w:rsid w:val="00CF04C2"/>
    <w:rsid w:val="00CF102F"/>
    <w:rsid w:val="00CF11FA"/>
    <w:rsid w:val="00CF1B36"/>
    <w:rsid w:val="00CF3CFE"/>
    <w:rsid w:val="00CF42FF"/>
    <w:rsid w:val="00CF6728"/>
    <w:rsid w:val="00CF6D2B"/>
    <w:rsid w:val="00CF7A76"/>
    <w:rsid w:val="00D02DBA"/>
    <w:rsid w:val="00D03223"/>
    <w:rsid w:val="00D03450"/>
    <w:rsid w:val="00D035A7"/>
    <w:rsid w:val="00D03B8B"/>
    <w:rsid w:val="00D03EBC"/>
    <w:rsid w:val="00D05AE6"/>
    <w:rsid w:val="00D05AFE"/>
    <w:rsid w:val="00D06572"/>
    <w:rsid w:val="00D07529"/>
    <w:rsid w:val="00D07962"/>
    <w:rsid w:val="00D07D99"/>
    <w:rsid w:val="00D10154"/>
    <w:rsid w:val="00D10B9F"/>
    <w:rsid w:val="00D118E9"/>
    <w:rsid w:val="00D12233"/>
    <w:rsid w:val="00D133E5"/>
    <w:rsid w:val="00D13644"/>
    <w:rsid w:val="00D13D15"/>
    <w:rsid w:val="00D1488C"/>
    <w:rsid w:val="00D14BE7"/>
    <w:rsid w:val="00D158E9"/>
    <w:rsid w:val="00D15E6E"/>
    <w:rsid w:val="00D15ECF"/>
    <w:rsid w:val="00D16534"/>
    <w:rsid w:val="00D17C27"/>
    <w:rsid w:val="00D17CFD"/>
    <w:rsid w:val="00D208A7"/>
    <w:rsid w:val="00D21737"/>
    <w:rsid w:val="00D222BD"/>
    <w:rsid w:val="00D240B9"/>
    <w:rsid w:val="00D25E95"/>
    <w:rsid w:val="00D26038"/>
    <w:rsid w:val="00D2763D"/>
    <w:rsid w:val="00D31931"/>
    <w:rsid w:val="00D31ECA"/>
    <w:rsid w:val="00D32C9A"/>
    <w:rsid w:val="00D33284"/>
    <w:rsid w:val="00D3500C"/>
    <w:rsid w:val="00D373A6"/>
    <w:rsid w:val="00D37830"/>
    <w:rsid w:val="00D402FC"/>
    <w:rsid w:val="00D40875"/>
    <w:rsid w:val="00D4088B"/>
    <w:rsid w:val="00D41543"/>
    <w:rsid w:val="00D42D78"/>
    <w:rsid w:val="00D431E9"/>
    <w:rsid w:val="00D43361"/>
    <w:rsid w:val="00D43992"/>
    <w:rsid w:val="00D43D4E"/>
    <w:rsid w:val="00D43D9A"/>
    <w:rsid w:val="00D44D4D"/>
    <w:rsid w:val="00D45AEE"/>
    <w:rsid w:val="00D460FA"/>
    <w:rsid w:val="00D4674D"/>
    <w:rsid w:val="00D470D5"/>
    <w:rsid w:val="00D4719C"/>
    <w:rsid w:val="00D471BF"/>
    <w:rsid w:val="00D47FB0"/>
    <w:rsid w:val="00D50CC0"/>
    <w:rsid w:val="00D5145F"/>
    <w:rsid w:val="00D51607"/>
    <w:rsid w:val="00D519E1"/>
    <w:rsid w:val="00D51CC4"/>
    <w:rsid w:val="00D51FCC"/>
    <w:rsid w:val="00D52A25"/>
    <w:rsid w:val="00D52B5D"/>
    <w:rsid w:val="00D52C82"/>
    <w:rsid w:val="00D536B8"/>
    <w:rsid w:val="00D54746"/>
    <w:rsid w:val="00D55202"/>
    <w:rsid w:val="00D55A2E"/>
    <w:rsid w:val="00D56555"/>
    <w:rsid w:val="00D578B7"/>
    <w:rsid w:val="00D57A20"/>
    <w:rsid w:val="00D60415"/>
    <w:rsid w:val="00D60F02"/>
    <w:rsid w:val="00D60F7F"/>
    <w:rsid w:val="00D61483"/>
    <w:rsid w:val="00D61F3B"/>
    <w:rsid w:val="00D62AEE"/>
    <w:rsid w:val="00D63A79"/>
    <w:rsid w:val="00D63FDF"/>
    <w:rsid w:val="00D64326"/>
    <w:rsid w:val="00D64CC9"/>
    <w:rsid w:val="00D65396"/>
    <w:rsid w:val="00D65534"/>
    <w:rsid w:val="00D6587F"/>
    <w:rsid w:val="00D658CB"/>
    <w:rsid w:val="00D65FDB"/>
    <w:rsid w:val="00D675F4"/>
    <w:rsid w:val="00D677A9"/>
    <w:rsid w:val="00D70213"/>
    <w:rsid w:val="00D7056B"/>
    <w:rsid w:val="00D70F05"/>
    <w:rsid w:val="00D71809"/>
    <w:rsid w:val="00D7197C"/>
    <w:rsid w:val="00D7289C"/>
    <w:rsid w:val="00D72AF0"/>
    <w:rsid w:val="00D72EE3"/>
    <w:rsid w:val="00D72F8B"/>
    <w:rsid w:val="00D73099"/>
    <w:rsid w:val="00D737DC"/>
    <w:rsid w:val="00D73C09"/>
    <w:rsid w:val="00D73DF3"/>
    <w:rsid w:val="00D743EF"/>
    <w:rsid w:val="00D74433"/>
    <w:rsid w:val="00D75798"/>
    <w:rsid w:val="00D75944"/>
    <w:rsid w:val="00D760E5"/>
    <w:rsid w:val="00D768CF"/>
    <w:rsid w:val="00D76EED"/>
    <w:rsid w:val="00D7795E"/>
    <w:rsid w:val="00D80487"/>
    <w:rsid w:val="00D8069D"/>
    <w:rsid w:val="00D80987"/>
    <w:rsid w:val="00D80E0C"/>
    <w:rsid w:val="00D81EFC"/>
    <w:rsid w:val="00D82AC0"/>
    <w:rsid w:val="00D830FC"/>
    <w:rsid w:val="00D8400A"/>
    <w:rsid w:val="00D84D6B"/>
    <w:rsid w:val="00D859AE"/>
    <w:rsid w:val="00D85CB9"/>
    <w:rsid w:val="00D8605F"/>
    <w:rsid w:val="00D87112"/>
    <w:rsid w:val="00D87FDD"/>
    <w:rsid w:val="00D90538"/>
    <w:rsid w:val="00D906D2"/>
    <w:rsid w:val="00D91552"/>
    <w:rsid w:val="00D9180F"/>
    <w:rsid w:val="00D919C8"/>
    <w:rsid w:val="00D91C8C"/>
    <w:rsid w:val="00D91DAB"/>
    <w:rsid w:val="00D92AD7"/>
    <w:rsid w:val="00D95906"/>
    <w:rsid w:val="00D95E93"/>
    <w:rsid w:val="00D964A6"/>
    <w:rsid w:val="00D968C1"/>
    <w:rsid w:val="00D96FF1"/>
    <w:rsid w:val="00D97322"/>
    <w:rsid w:val="00DA222E"/>
    <w:rsid w:val="00DA2AD0"/>
    <w:rsid w:val="00DA2B8D"/>
    <w:rsid w:val="00DA2D3A"/>
    <w:rsid w:val="00DA447B"/>
    <w:rsid w:val="00DA4C26"/>
    <w:rsid w:val="00DA5EDC"/>
    <w:rsid w:val="00DA6C4C"/>
    <w:rsid w:val="00DA72F9"/>
    <w:rsid w:val="00DA7E01"/>
    <w:rsid w:val="00DB02F2"/>
    <w:rsid w:val="00DB0FD1"/>
    <w:rsid w:val="00DB171D"/>
    <w:rsid w:val="00DB1739"/>
    <w:rsid w:val="00DB3CDF"/>
    <w:rsid w:val="00DB41E9"/>
    <w:rsid w:val="00DB4942"/>
    <w:rsid w:val="00DB57E3"/>
    <w:rsid w:val="00DB5E59"/>
    <w:rsid w:val="00DC15FE"/>
    <w:rsid w:val="00DC1629"/>
    <w:rsid w:val="00DC39B7"/>
    <w:rsid w:val="00DC3CCB"/>
    <w:rsid w:val="00DC6FAC"/>
    <w:rsid w:val="00DC7797"/>
    <w:rsid w:val="00DC77CD"/>
    <w:rsid w:val="00DC7EB4"/>
    <w:rsid w:val="00DD0519"/>
    <w:rsid w:val="00DD12C6"/>
    <w:rsid w:val="00DD1BBA"/>
    <w:rsid w:val="00DD30F0"/>
    <w:rsid w:val="00DD3104"/>
    <w:rsid w:val="00DD3662"/>
    <w:rsid w:val="00DD3F6B"/>
    <w:rsid w:val="00DD4619"/>
    <w:rsid w:val="00DD4BDB"/>
    <w:rsid w:val="00DD4CB7"/>
    <w:rsid w:val="00DD5162"/>
    <w:rsid w:val="00DD550C"/>
    <w:rsid w:val="00DD6226"/>
    <w:rsid w:val="00DD7321"/>
    <w:rsid w:val="00DD7323"/>
    <w:rsid w:val="00DE05C4"/>
    <w:rsid w:val="00DE2088"/>
    <w:rsid w:val="00DE2729"/>
    <w:rsid w:val="00DE2911"/>
    <w:rsid w:val="00DE2C98"/>
    <w:rsid w:val="00DE2E95"/>
    <w:rsid w:val="00DE3309"/>
    <w:rsid w:val="00DE3E55"/>
    <w:rsid w:val="00DE5BED"/>
    <w:rsid w:val="00DE73CD"/>
    <w:rsid w:val="00DE7934"/>
    <w:rsid w:val="00DE7A33"/>
    <w:rsid w:val="00DF0051"/>
    <w:rsid w:val="00DF146C"/>
    <w:rsid w:val="00DF1F02"/>
    <w:rsid w:val="00DF1F9B"/>
    <w:rsid w:val="00DF2657"/>
    <w:rsid w:val="00DF2BB7"/>
    <w:rsid w:val="00DF310E"/>
    <w:rsid w:val="00DF3CAB"/>
    <w:rsid w:val="00DF40B4"/>
    <w:rsid w:val="00DF5245"/>
    <w:rsid w:val="00DF584A"/>
    <w:rsid w:val="00DF5B6D"/>
    <w:rsid w:val="00DF68A2"/>
    <w:rsid w:val="00E009EF"/>
    <w:rsid w:val="00E00B21"/>
    <w:rsid w:val="00E00B4A"/>
    <w:rsid w:val="00E01192"/>
    <w:rsid w:val="00E01F0E"/>
    <w:rsid w:val="00E02A63"/>
    <w:rsid w:val="00E02F29"/>
    <w:rsid w:val="00E031C3"/>
    <w:rsid w:val="00E031F0"/>
    <w:rsid w:val="00E0333C"/>
    <w:rsid w:val="00E03402"/>
    <w:rsid w:val="00E039C4"/>
    <w:rsid w:val="00E03D8C"/>
    <w:rsid w:val="00E05083"/>
    <w:rsid w:val="00E0512B"/>
    <w:rsid w:val="00E06A9D"/>
    <w:rsid w:val="00E0706C"/>
    <w:rsid w:val="00E07663"/>
    <w:rsid w:val="00E07BAA"/>
    <w:rsid w:val="00E10C27"/>
    <w:rsid w:val="00E123F2"/>
    <w:rsid w:val="00E13465"/>
    <w:rsid w:val="00E13980"/>
    <w:rsid w:val="00E143FF"/>
    <w:rsid w:val="00E14FA2"/>
    <w:rsid w:val="00E15735"/>
    <w:rsid w:val="00E1595E"/>
    <w:rsid w:val="00E15AB6"/>
    <w:rsid w:val="00E15D7E"/>
    <w:rsid w:val="00E163B9"/>
    <w:rsid w:val="00E1786B"/>
    <w:rsid w:val="00E17E48"/>
    <w:rsid w:val="00E20E40"/>
    <w:rsid w:val="00E20F09"/>
    <w:rsid w:val="00E21A64"/>
    <w:rsid w:val="00E2292E"/>
    <w:rsid w:val="00E22E09"/>
    <w:rsid w:val="00E243DD"/>
    <w:rsid w:val="00E24EC8"/>
    <w:rsid w:val="00E2543C"/>
    <w:rsid w:val="00E25957"/>
    <w:rsid w:val="00E25E50"/>
    <w:rsid w:val="00E26709"/>
    <w:rsid w:val="00E26BE4"/>
    <w:rsid w:val="00E30908"/>
    <w:rsid w:val="00E309E5"/>
    <w:rsid w:val="00E312E6"/>
    <w:rsid w:val="00E31316"/>
    <w:rsid w:val="00E31563"/>
    <w:rsid w:val="00E32846"/>
    <w:rsid w:val="00E32A2F"/>
    <w:rsid w:val="00E330B8"/>
    <w:rsid w:val="00E35F8E"/>
    <w:rsid w:val="00E378D6"/>
    <w:rsid w:val="00E37E46"/>
    <w:rsid w:val="00E402E1"/>
    <w:rsid w:val="00E405CE"/>
    <w:rsid w:val="00E4065C"/>
    <w:rsid w:val="00E41124"/>
    <w:rsid w:val="00E41493"/>
    <w:rsid w:val="00E41ACE"/>
    <w:rsid w:val="00E42AF9"/>
    <w:rsid w:val="00E42E3E"/>
    <w:rsid w:val="00E4316B"/>
    <w:rsid w:val="00E43858"/>
    <w:rsid w:val="00E4457F"/>
    <w:rsid w:val="00E452D9"/>
    <w:rsid w:val="00E45B2E"/>
    <w:rsid w:val="00E462DD"/>
    <w:rsid w:val="00E46694"/>
    <w:rsid w:val="00E46931"/>
    <w:rsid w:val="00E47618"/>
    <w:rsid w:val="00E47708"/>
    <w:rsid w:val="00E479E4"/>
    <w:rsid w:val="00E50654"/>
    <w:rsid w:val="00E50831"/>
    <w:rsid w:val="00E51301"/>
    <w:rsid w:val="00E515A0"/>
    <w:rsid w:val="00E53EFF"/>
    <w:rsid w:val="00E54485"/>
    <w:rsid w:val="00E544C1"/>
    <w:rsid w:val="00E544DF"/>
    <w:rsid w:val="00E561E0"/>
    <w:rsid w:val="00E56535"/>
    <w:rsid w:val="00E566E1"/>
    <w:rsid w:val="00E56786"/>
    <w:rsid w:val="00E57131"/>
    <w:rsid w:val="00E57DC8"/>
    <w:rsid w:val="00E60324"/>
    <w:rsid w:val="00E61857"/>
    <w:rsid w:val="00E61CBB"/>
    <w:rsid w:val="00E61D7A"/>
    <w:rsid w:val="00E62347"/>
    <w:rsid w:val="00E629D1"/>
    <w:rsid w:val="00E6358C"/>
    <w:rsid w:val="00E641F4"/>
    <w:rsid w:val="00E64724"/>
    <w:rsid w:val="00E64796"/>
    <w:rsid w:val="00E64895"/>
    <w:rsid w:val="00E66013"/>
    <w:rsid w:val="00E672E9"/>
    <w:rsid w:val="00E6750E"/>
    <w:rsid w:val="00E67546"/>
    <w:rsid w:val="00E67EAA"/>
    <w:rsid w:val="00E704FF"/>
    <w:rsid w:val="00E7090E"/>
    <w:rsid w:val="00E70EA8"/>
    <w:rsid w:val="00E70F92"/>
    <w:rsid w:val="00E71B43"/>
    <w:rsid w:val="00E72808"/>
    <w:rsid w:val="00E73367"/>
    <w:rsid w:val="00E73AB4"/>
    <w:rsid w:val="00E743F8"/>
    <w:rsid w:val="00E778CE"/>
    <w:rsid w:val="00E80BE8"/>
    <w:rsid w:val="00E815E1"/>
    <w:rsid w:val="00E821B2"/>
    <w:rsid w:val="00E827F2"/>
    <w:rsid w:val="00E829DC"/>
    <w:rsid w:val="00E82ADC"/>
    <w:rsid w:val="00E837E3"/>
    <w:rsid w:val="00E83BDF"/>
    <w:rsid w:val="00E84BF7"/>
    <w:rsid w:val="00E85014"/>
    <w:rsid w:val="00E854CA"/>
    <w:rsid w:val="00E863F7"/>
    <w:rsid w:val="00E86CB9"/>
    <w:rsid w:val="00E879E2"/>
    <w:rsid w:val="00E87C9B"/>
    <w:rsid w:val="00E92C75"/>
    <w:rsid w:val="00E940FE"/>
    <w:rsid w:val="00E9585C"/>
    <w:rsid w:val="00E95F7C"/>
    <w:rsid w:val="00E9702F"/>
    <w:rsid w:val="00E97095"/>
    <w:rsid w:val="00E97A65"/>
    <w:rsid w:val="00EA016D"/>
    <w:rsid w:val="00EA0E5D"/>
    <w:rsid w:val="00EA1312"/>
    <w:rsid w:val="00EA1F1C"/>
    <w:rsid w:val="00EA203A"/>
    <w:rsid w:val="00EA3984"/>
    <w:rsid w:val="00EA406B"/>
    <w:rsid w:val="00EA43B1"/>
    <w:rsid w:val="00EA53EF"/>
    <w:rsid w:val="00EA5A2A"/>
    <w:rsid w:val="00EA7183"/>
    <w:rsid w:val="00EA7881"/>
    <w:rsid w:val="00EA7E7C"/>
    <w:rsid w:val="00EB0552"/>
    <w:rsid w:val="00EB0FEC"/>
    <w:rsid w:val="00EB1772"/>
    <w:rsid w:val="00EB1970"/>
    <w:rsid w:val="00EB1C67"/>
    <w:rsid w:val="00EB2C6A"/>
    <w:rsid w:val="00EB2FEE"/>
    <w:rsid w:val="00EB3693"/>
    <w:rsid w:val="00EB38A9"/>
    <w:rsid w:val="00EB3B6F"/>
    <w:rsid w:val="00EB3D2B"/>
    <w:rsid w:val="00EB4C7C"/>
    <w:rsid w:val="00EB5385"/>
    <w:rsid w:val="00EC0027"/>
    <w:rsid w:val="00EC0636"/>
    <w:rsid w:val="00EC08D2"/>
    <w:rsid w:val="00EC09AC"/>
    <w:rsid w:val="00EC13A9"/>
    <w:rsid w:val="00EC1AA3"/>
    <w:rsid w:val="00EC1D15"/>
    <w:rsid w:val="00EC1F30"/>
    <w:rsid w:val="00EC1F61"/>
    <w:rsid w:val="00EC2689"/>
    <w:rsid w:val="00EC37CB"/>
    <w:rsid w:val="00EC3E5E"/>
    <w:rsid w:val="00EC4001"/>
    <w:rsid w:val="00EC450E"/>
    <w:rsid w:val="00EC4ACE"/>
    <w:rsid w:val="00EC5254"/>
    <w:rsid w:val="00EC5874"/>
    <w:rsid w:val="00EC5BAE"/>
    <w:rsid w:val="00EC5ED2"/>
    <w:rsid w:val="00EC72FF"/>
    <w:rsid w:val="00EC7E85"/>
    <w:rsid w:val="00ED06FC"/>
    <w:rsid w:val="00ED08FD"/>
    <w:rsid w:val="00ED0A96"/>
    <w:rsid w:val="00ED102A"/>
    <w:rsid w:val="00ED14DC"/>
    <w:rsid w:val="00ED1B81"/>
    <w:rsid w:val="00ED26B7"/>
    <w:rsid w:val="00ED3195"/>
    <w:rsid w:val="00ED38B3"/>
    <w:rsid w:val="00ED3C0C"/>
    <w:rsid w:val="00ED404D"/>
    <w:rsid w:val="00ED4990"/>
    <w:rsid w:val="00ED51E6"/>
    <w:rsid w:val="00ED5F8E"/>
    <w:rsid w:val="00ED66C6"/>
    <w:rsid w:val="00ED67AC"/>
    <w:rsid w:val="00ED6F32"/>
    <w:rsid w:val="00EE0499"/>
    <w:rsid w:val="00EE0539"/>
    <w:rsid w:val="00EE0DA9"/>
    <w:rsid w:val="00EE1FBB"/>
    <w:rsid w:val="00EE22E0"/>
    <w:rsid w:val="00EE241D"/>
    <w:rsid w:val="00EE2A52"/>
    <w:rsid w:val="00EE2D5A"/>
    <w:rsid w:val="00EE3F6E"/>
    <w:rsid w:val="00EE43F2"/>
    <w:rsid w:val="00EE4564"/>
    <w:rsid w:val="00EE46AA"/>
    <w:rsid w:val="00EE51CD"/>
    <w:rsid w:val="00EE5751"/>
    <w:rsid w:val="00EE5B41"/>
    <w:rsid w:val="00EE5D58"/>
    <w:rsid w:val="00EE6370"/>
    <w:rsid w:val="00EE76BE"/>
    <w:rsid w:val="00EE7C39"/>
    <w:rsid w:val="00EE7E11"/>
    <w:rsid w:val="00EF02C3"/>
    <w:rsid w:val="00EF18FA"/>
    <w:rsid w:val="00EF19FC"/>
    <w:rsid w:val="00EF1EDE"/>
    <w:rsid w:val="00EF2822"/>
    <w:rsid w:val="00EF40D6"/>
    <w:rsid w:val="00EF43FE"/>
    <w:rsid w:val="00EF4783"/>
    <w:rsid w:val="00EF6D9D"/>
    <w:rsid w:val="00EF6E0D"/>
    <w:rsid w:val="00EF74A7"/>
    <w:rsid w:val="00EF7991"/>
    <w:rsid w:val="00EF7FA2"/>
    <w:rsid w:val="00F007D4"/>
    <w:rsid w:val="00F00F1B"/>
    <w:rsid w:val="00F032A1"/>
    <w:rsid w:val="00F03403"/>
    <w:rsid w:val="00F048A1"/>
    <w:rsid w:val="00F056B0"/>
    <w:rsid w:val="00F06970"/>
    <w:rsid w:val="00F06DCB"/>
    <w:rsid w:val="00F0749F"/>
    <w:rsid w:val="00F11093"/>
    <w:rsid w:val="00F113E1"/>
    <w:rsid w:val="00F11A55"/>
    <w:rsid w:val="00F1208C"/>
    <w:rsid w:val="00F12535"/>
    <w:rsid w:val="00F12CCF"/>
    <w:rsid w:val="00F13148"/>
    <w:rsid w:val="00F138D5"/>
    <w:rsid w:val="00F13A17"/>
    <w:rsid w:val="00F14AB8"/>
    <w:rsid w:val="00F150FD"/>
    <w:rsid w:val="00F154F1"/>
    <w:rsid w:val="00F158A1"/>
    <w:rsid w:val="00F15929"/>
    <w:rsid w:val="00F16778"/>
    <w:rsid w:val="00F168B1"/>
    <w:rsid w:val="00F20278"/>
    <w:rsid w:val="00F20B32"/>
    <w:rsid w:val="00F2102A"/>
    <w:rsid w:val="00F21190"/>
    <w:rsid w:val="00F23735"/>
    <w:rsid w:val="00F24128"/>
    <w:rsid w:val="00F244EF"/>
    <w:rsid w:val="00F24534"/>
    <w:rsid w:val="00F24DEF"/>
    <w:rsid w:val="00F2584B"/>
    <w:rsid w:val="00F264B6"/>
    <w:rsid w:val="00F2768E"/>
    <w:rsid w:val="00F27C81"/>
    <w:rsid w:val="00F27D04"/>
    <w:rsid w:val="00F27DFB"/>
    <w:rsid w:val="00F30390"/>
    <w:rsid w:val="00F30550"/>
    <w:rsid w:val="00F30BB9"/>
    <w:rsid w:val="00F31412"/>
    <w:rsid w:val="00F324D8"/>
    <w:rsid w:val="00F3268D"/>
    <w:rsid w:val="00F32A0F"/>
    <w:rsid w:val="00F34889"/>
    <w:rsid w:val="00F350D4"/>
    <w:rsid w:val="00F350EA"/>
    <w:rsid w:val="00F35363"/>
    <w:rsid w:val="00F35829"/>
    <w:rsid w:val="00F36299"/>
    <w:rsid w:val="00F37765"/>
    <w:rsid w:val="00F37A31"/>
    <w:rsid w:val="00F37E06"/>
    <w:rsid w:val="00F4073C"/>
    <w:rsid w:val="00F42C3A"/>
    <w:rsid w:val="00F44B16"/>
    <w:rsid w:val="00F4519A"/>
    <w:rsid w:val="00F45710"/>
    <w:rsid w:val="00F466F0"/>
    <w:rsid w:val="00F4686E"/>
    <w:rsid w:val="00F46FA6"/>
    <w:rsid w:val="00F501FB"/>
    <w:rsid w:val="00F50771"/>
    <w:rsid w:val="00F507F1"/>
    <w:rsid w:val="00F50FF3"/>
    <w:rsid w:val="00F53907"/>
    <w:rsid w:val="00F53C99"/>
    <w:rsid w:val="00F54895"/>
    <w:rsid w:val="00F5489D"/>
    <w:rsid w:val="00F55170"/>
    <w:rsid w:val="00F5766F"/>
    <w:rsid w:val="00F60EAA"/>
    <w:rsid w:val="00F61ED2"/>
    <w:rsid w:val="00F63326"/>
    <w:rsid w:val="00F637C2"/>
    <w:rsid w:val="00F638D7"/>
    <w:rsid w:val="00F63E6D"/>
    <w:rsid w:val="00F65185"/>
    <w:rsid w:val="00F655A7"/>
    <w:rsid w:val="00F65B90"/>
    <w:rsid w:val="00F66A37"/>
    <w:rsid w:val="00F66BE2"/>
    <w:rsid w:val="00F7001B"/>
    <w:rsid w:val="00F71587"/>
    <w:rsid w:val="00F721BD"/>
    <w:rsid w:val="00F73665"/>
    <w:rsid w:val="00F747FC"/>
    <w:rsid w:val="00F74B10"/>
    <w:rsid w:val="00F762DB"/>
    <w:rsid w:val="00F7650B"/>
    <w:rsid w:val="00F7688B"/>
    <w:rsid w:val="00F76FD1"/>
    <w:rsid w:val="00F77548"/>
    <w:rsid w:val="00F77A85"/>
    <w:rsid w:val="00F77F34"/>
    <w:rsid w:val="00F815BB"/>
    <w:rsid w:val="00F82BC1"/>
    <w:rsid w:val="00F82E56"/>
    <w:rsid w:val="00F82FCA"/>
    <w:rsid w:val="00F832E2"/>
    <w:rsid w:val="00F8358B"/>
    <w:rsid w:val="00F8384F"/>
    <w:rsid w:val="00F847E5"/>
    <w:rsid w:val="00F84ADE"/>
    <w:rsid w:val="00F85B57"/>
    <w:rsid w:val="00F872C8"/>
    <w:rsid w:val="00F875A6"/>
    <w:rsid w:val="00F90CB8"/>
    <w:rsid w:val="00F928BA"/>
    <w:rsid w:val="00F92B53"/>
    <w:rsid w:val="00F940FC"/>
    <w:rsid w:val="00F945AF"/>
    <w:rsid w:val="00F947DD"/>
    <w:rsid w:val="00F94D4B"/>
    <w:rsid w:val="00F94EDA"/>
    <w:rsid w:val="00F953FB"/>
    <w:rsid w:val="00F96283"/>
    <w:rsid w:val="00F96343"/>
    <w:rsid w:val="00F97727"/>
    <w:rsid w:val="00F97C3E"/>
    <w:rsid w:val="00FA007A"/>
    <w:rsid w:val="00FA06CA"/>
    <w:rsid w:val="00FA0ACB"/>
    <w:rsid w:val="00FA0B3D"/>
    <w:rsid w:val="00FA0B56"/>
    <w:rsid w:val="00FA1AE3"/>
    <w:rsid w:val="00FA230C"/>
    <w:rsid w:val="00FA2A2D"/>
    <w:rsid w:val="00FA2E2A"/>
    <w:rsid w:val="00FA2F7D"/>
    <w:rsid w:val="00FA6ECE"/>
    <w:rsid w:val="00FA7A03"/>
    <w:rsid w:val="00FB011A"/>
    <w:rsid w:val="00FB02A0"/>
    <w:rsid w:val="00FB0F5F"/>
    <w:rsid w:val="00FB1D01"/>
    <w:rsid w:val="00FB253B"/>
    <w:rsid w:val="00FB2F8E"/>
    <w:rsid w:val="00FB444D"/>
    <w:rsid w:val="00FB4CC3"/>
    <w:rsid w:val="00FB586B"/>
    <w:rsid w:val="00FB5A6C"/>
    <w:rsid w:val="00FB5A82"/>
    <w:rsid w:val="00FB66A2"/>
    <w:rsid w:val="00FB67C6"/>
    <w:rsid w:val="00FB6A10"/>
    <w:rsid w:val="00FB768C"/>
    <w:rsid w:val="00FB7B83"/>
    <w:rsid w:val="00FB7D20"/>
    <w:rsid w:val="00FC0A65"/>
    <w:rsid w:val="00FC10F1"/>
    <w:rsid w:val="00FC1DB4"/>
    <w:rsid w:val="00FC2C52"/>
    <w:rsid w:val="00FC2D2D"/>
    <w:rsid w:val="00FC37C5"/>
    <w:rsid w:val="00FC5DDB"/>
    <w:rsid w:val="00FC607A"/>
    <w:rsid w:val="00FC61B9"/>
    <w:rsid w:val="00FC7832"/>
    <w:rsid w:val="00FD0AD1"/>
    <w:rsid w:val="00FD0D66"/>
    <w:rsid w:val="00FD2456"/>
    <w:rsid w:val="00FD30B8"/>
    <w:rsid w:val="00FD3359"/>
    <w:rsid w:val="00FD3D42"/>
    <w:rsid w:val="00FD3DEC"/>
    <w:rsid w:val="00FD42B2"/>
    <w:rsid w:val="00FD44CA"/>
    <w:rsid w:val="00FD44FB"/>
    <w:rsid w:val="00FD4A2D"/>
    <w:rsid w:val="00FD4BA6"/>
    <w:rsid w:val="00FD5AE1"/>
    <w:rsid w:val="00FD72BA"/>
    <w:rsid w:val="00FD7676"/>
    <w:rsid w:val="00FD7EDF"/>
    <w:rsid w:val="00FE1627"/>
    <w:rsid w:val="00FE1C7E"/>
    <w:rsid w:val="00FE1C9B"/>
    <w:rsid w:val="00FE268F"/>
    <w:rsid w:val="00FE2A15"/>
    <w:rsid w:val="00FE2FF9"/>
    <w:rsid w:val="00FE3034"/>
    <w:rsid w:val="00FE45F4"/>
    <w:rsid w:val="00FE4805"/>
    <w:rsid w:val="00FE563D"/>
    <w:rsid w:val="00FE6660"/>
    <w:rsid w:val="00FE6B8C"/>
    <w:rsid w:val="00FF02B2"/>
    <w:rsid w:val="00FF03C9"/>
    <w:rsid w:val="00FF0675"/>
    <w:rsid w:val="00FF0898"/>
    <w:rsid w:val="00FF1164"/>
    <w:rsid w:val="00FF2911"/>
    <w:rsid w:val="00FF2D29"/>
    <w:rsid w:val="00FF4447"/>
    <w:rsid w:val="00FF47B2"/>
    <w:rsid w:val="00FF4863"/>
    <w:rsid w:val="00FF4F7F"/>
    <w:rsid w:val="00FF55D3"/>
    <w:rsid w:val="00FF6888"/>
    <w:rsid w:val="00FF6B2F"/>
    <w:rsid w:val="00FF7864"/>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20856C"/>
  <w15:docId w15:val="{A58C8915-2FA1-4EBB-9E3C-D35FEABD9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3B9"/>
    <w:rPr>
      <w:color w:val="404040" w:themeColor="text1" w:themeTint="BF"/>
      <w:sz w:val="22"/>
    </w:rPr>
  </w:style>
  <w:style w:type="paragraph" w:styleId="Heading1">
    <w:name w:val="heading 1"/>
    <w:basedOn w:val="Normal"/>
    <w:next w:val="Normal"/>
    <w:link w:val="Heading1Char"/>
    <w:uiPriority w:val="9"/>
    <w:qFormat/>
    <w:rsid w:val="00C00941"/>
    <w:pPr>
      <w:keepNext/>
      <w:keepLines/>
      <w:spacing w:before="480" w:line="240" w:lineRule="auto"/>
      <w:outlineLvl w:val="0"/>
    </w:pPr>
    <w:rPr>
      <w:rFonts w:ascii="Montserrat" w:eastAsiaTheme="majorEastAsia" w:hAnsi="Montserrat" w:cstheme="majorBidi"/>
      <w:b/>
      <w:color w:val="864EA8" w:themeColor="accent1" w:themeShade="BF"/>
      <w:sz w:val="32"/>
      <w:szCs w:val="32"/>
    </w:rPr>
  </w:style>
  <w:style w:type="paragraph" w:styleId="Heading2">
    <w:name w:val="heading 2"/>
    <w:basedOn w:val="Normal"/>
    <w:next w:val="Normal"/>
    <w:link w:val="Heading2Char"/>
    <w:uiPriority w:val="9"/>
    <w:unhideWhenUsed/>
    <w:qFormat/>
    <w:rsid w:val="00C00941"/>
    <w:pPr>
      <w:keepNext/>
      <w:keepLines/>
      <w:spacing w:before="80" w:after="0" w:line="240" w:lineRule="auto"/>
      <w:outlineLvl w:val="1"/>
    </w:pPr>
    <w:rPr>
      <w:rFonts w:ascii="Montserrat" w:eastAsiaTheme="majorEastAsia" w:hAnsi="Montserrat" w:cstheme="majorBidi"/>
      <w:b/>
      <w:color w:val="593470" w:themeColor="accent1" w:themeShade="80"/>
      <w:sz w:val="28"/>
      <w:szCs w:val="28"/>
    </w:rPr>
  </w:style>
  <w:style w:type="paragraph" w:styleId="Heading3">
    <w:name w:val="heading 3"/>
    <w:basedOn w:val="Normal"/>
    <w:next w:val="Normal"/>
    <w:link w:val="Heading3Char"/>
    <w:uiPriority w:val="9"/>
    <w:unhideWhenUsed/>
    <w:qFormat/>
    <w:rsid w:val="00080B47"/>
    <w:pPr>
      <w:keepNext/>
      <w:keepLines/>
      <w:spacing w:before="40" w:after="0" w:line="240" w:lineRule="auto"/>
      <w:outlineLvl w:val="2"/>
    </w:pPr>
    <w:rPr>
      <w:rFonts w:asciiTheme="majorHAnsi" w:eastAsiaTheme="majorEastAsia" w:hAnsiTheme="majorHAnsi" w:cstheme="majorBidi"/>
      <w:color w:val="373545" w:themeColor="text2"/>
      <w:sz w:val="24"/>
      <w:szCs w:val="24"/>
    </w:rPr>
  </w:style>
  <w:style w:type="paragraph" w:styleId="Heading4">
    <w:name w:val="heading 4"/>
    <w:basedOn w:val="Normal"/>
    <w:next w:val="Normal"/>
    <w:link w:val="Heading4Char"/>
    <w:uiPriority w:val="9"/>
    <w:unhideWhenUsed/>
    <w:qFormat/>
    <w:rsid w:val="00080B47"/>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semiHidden/>
    <w:unhideWhenUsed/>
    <w:qFormat/>
    <w:rsid w:val="00080B47"/>
    <w:pPr>
      <w:keepNext/>
      <w:keepLines/>
      <w:spacing w:before="40" w:after="0"/>
      <w:outlineLvl w:val="4"/>
    </w:pPr>
    <w:rPr>
      <w:rFonts w:asciiTheme="majorHAnsi" w:eastAsiaTheme="majorEastAsia" w:hAnsiTheme="majorHAnsi" w:cstheme="majorBidi"/>
      <w:color w:val="373545" w:themeColor="text2"/>
      <w:szCs w:val="22"/>
    </w:rPr>
  </w:style>
  <w:style w:type="paragraph" w:styleId="Heading6">
    <w:name w:val="heading 6"/>
    <w:basedOn w:val="Normal"/>
    <w:next w:val="Normal"/>
    <w:link w:val="Heading6Char"/>
    <w:uiPriority w:val="9"/>
    <w:semiHidden/>
    <w:unhideWhenUsed/>
    <w:qFormat/>
    <w:rsid w:val="00080B47"/>
    <w:pPr>
      <w:keepNext/>
      <w:keepLines/>
      <w:spacing w:before="40" w:after="0"/>
      <w:outlineLvl w:val="5"/>
    </w:pPr>
    <w:rPr>
      <w:rFonts w:asciiTheme="majorHAnsi" w:eastAsiaTheme="majorEastAsia" w:hAnsiTheme="majorHAnsi" w:cstheme="majorBidi"/>
      <w:i/>
      <w:iCs/>
      <w:color w:val="373545" w:themeColor="text2"/>
      <w:sz w:val="21"/>
      <w:szCs w:val="21"/>
    </w:rPr>
  </w:style>
  <w:style w:type="paragraph" w:styleId="Heading7">
    <w:name w:val="heading 7"/>
    <w:basedOn w:val="Normal"/>
    <w:next w:val="Normal"/>
    <w:link w:val="Heading7Char"/>
    <w:uiPriority w:val="9"/>
    <w:semiHidden/>
    <w:unhideWhenUsed/>
    <w:qFormat/>
    <w:rsid w:val="00080B47"/>
    <w:pPr>
      <w:keepNext/>
      <w:keepLines/>
      <w:spacing w:before="40" w:after="0"/>
      <w:outlineLvl w:val="6"/>
    </w:pPr>
    <w:rPr>
      <w:rFonts w:asciiTheme="majorHAnsi" w:eastAsiaTheme="majorEastAsia" w:hAnsiTheme="majorHAnsi" w:cstheme="majorBidi"/>
      <w:i/>
      <w:iCs/>
      <w:color w:val="593470" w:themeColor="accent1" w:themeShade="80"/>
      <w:sz w:val="21"/>
      <w:szCs w:val="21"/>
    </w:rPr>
  </w:style>
  <w:style w:type="paragraph" w:styleId="Heading8">
    <w:name w:val="heading 8"/>
    <w:basedOn w:val="Normal"/>
    <w:next w:val="Normal"/>
    <w:link w:val="Heading8Char"/>
    <w:uiPriority w:val="9"/>
    <w:semiHidden/>
    <w:unhideWhenUsed/>
    <w:qFormat/>
    <w:rsid w:val="00080B47"/>
    <w:pPr>
      <w:keepNext/>
      <w:keepLines/>
      <w:spacing w:before="40" w:after="0"/>
      <w:outlineLvl w:val="7"/>
    </w:pPr>
    <w:rPr>
      <w:rFonts w:asciiTheme="majorHAnsi" w:eastAsiaTheme="majorEastAsia" w:hAnsiTheme="majorHAnsi" w:cstheme="majorBidi"/>
      <w:b/>
      <w:bCs/>
      <w:color w:val="373545" w:themeColor="text2"/>
    </w:rPr>
  </w:style>
  <w:style w:type="paragraph" w:styleId="Heading9">
    <w:name w:val="heading 9"/>
    <w:basedOn w:val="Normal"/>
    <w:next w:val="Normal"/>
    <w:link w:val="Heading9Char"/>
    <w:uiPriority w:val="9"/>
    <w:semiHidden/>
    <w:unhideWhenUsed/>
    <w:qFormat/>
    <w:rsid w:val="00080B47"/>
    <w:pPr>
      <w:keepNext/>
      <w:keepLines/>
      <w:spacing w:before="40" w:after="0"/>
      <w:outlineLvl w:val="8"/>
    </w:pPr>
    <w:rPr>
      <w:rFonts w:asciiTheme="majorHAnsi" w:eastAsiaTheme="majorEastAsia" w:hAnsiTheme="majorHAnsi" w:cstheme="majorBidi"/>
      <w:b/>
      <w:bCs/>
      <w:i/>
      <w:iCs/>
      <w:color w:val="373545"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rsid w:val="00AB6E1B"/>
    <w:pPr>
      <w:spacing w:before="600"/>
    </w:pPr>
  </w:style>
  <w:style w:type="character" w:styleId="PlaceholderText">
    <w:name w:val="Placeholder Text"/>
    <w:basedOn w:val="DefaultParagraphFont"/>
    <w:uiPriority w:val="99"/>
    <w:semiHidden/>
    <w:rsid w:val="00AB6E1B"/>
    <w:rPr>
      <w:color w:val="808080"/>
    </w:rPr>
  </w:style>
  <w:style w:type="paragraph" w:styleId="Title">
    <w:name w:val="Title"/>
    <w:basedOn w:val="Normal"/>
    <w:next w:val="Normal"/>
    <w:link w:val="TitleChar"/>
    <w:uiPriority w:val="10"/>
    <w:qFormat/>
    <w:rsid w:val="00C00941"/>
    <w:pPr>
      <w:spacing w:after="0" w:line="240" w:lineRule="auto"/>
      <w:contextualSpacing/>
    </w:pPr>
    <w:rPr>
      <w:rFonts w:ascii="Montserrat" w:eastAsiaTheme="majorEastAsia" w:hAnsi="Montserrat" w:cstheme="majorBidi"/>
      <w:b/>
      <w:color w:val="AD84C6" w:themeColor="accent1"/>
      <w:spacing w:val="-10"/>
      <w:sz w:val="56"/>
      <w:szCs w:val="56"/>
    </w:rPr>
  </w:style>
  <w:style w:type="character" w:customStyle="1" w:styleId="TitleChar">
    <w:name w:val="Title Char"/>
    <w:basedOn w:val="DefaultParagraphFont"/>
    <w:link w:val="Title"/>
    <w:uiPriority w:val="10"/>
    <w:rsid w:val="00C00941"/>
    <w:rPr>
      <w:rFonts w:ascii="Montserrat" w:eastAsiaTheme="majorEastAsia" w:hAnsi="Montserrat" w:cstheme="majorBidi"/>
      <w:b/>
      <w:color w:val="AD84C6" w:themeColor="accent1"/>
      <w:spacing w:val="-10"/>
      <w:sz w:val="56"/>
      <w:szCs w:val="56"/>
    </w:rPr>
  </w:style>
  <w:style w:type="paragraph" w:styleId="Subtitle">
    <w:name w:val="Subtitle"/>
    <w:basedOn w:val="Normal"/>
    <w:next w:val="Normal"/>
    <w:link w:val="SubtitleChar"/>
    <w:uiPriority w:val="11"/>
    <w:qFormat/>
    <w:rsid w:val="00080B47"/>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80B47"/>
    <w:rPr>
      <w:rFonts w:asciiTheme="majorHAnsi" w:eastAsiaTheme="majorEastAsia" w:hAnsiTheme="majorHAnsi" w:cstheme="majorBidi"/>
      <w:sz w:val="24"/>
      <w:szCs w:val="24"/>
    </w:rPr>
  </w:style>
  <w:style w:type="paragraph" w:styleId="NoSpacing">
    <w:name w:val="No Spacing"/>
    <w:link w:val="NoSpacingChar"/>
    <w:uiPriority w:val="1"/>
    <w:qFormat/>
    <w:rsid w:val="00080B47"/>
    <w:pPr>
      <w:spacing w:after="0" w:line="240" w:lineRule="auto"/>
    </w:pPr>
  </w:style>
  <w:style w:type="table" w:styleId="TableGrid">
    <w:name w:val="Table Grid"/>
    <w:basedOn w:val="TableNormal"/>
    <w:uiPriority w:val="39"/>
    <w:rsid w:val="00AB6E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rsid w:val="00AB6E1B"/>
    <w:rPr>
      <w:color w:val="FFFFFF" w:themeColor="background1"/>
      <w:sz w:val="22"/>
      <w:szCs w:val="22"/>
    </w:rPr>
  </w:style>
  <w:style w:type="paragraph" w:customStyle="1" w:styleId="TableSpace">
    <w:name w:val="Table Space"/>
    <w:basedOn w:val="NoSpacing"/>
    <w:uiPriority w:val="99"/>
    <w:rsid w:val="00AB6E1B"/>
    <w:pPr>
      <w:spacing w:line="14" w:lineRule="exact"/>
    </w:pPr>
  </w:style>
  <w:style w:type="paragraph" w:styleId="Header">
    <w:name w:val="header"/>
    <w:basedOn w:val="Normal"/>
    <w:link w:val="HeaderChar"/>
    <w:uiPriority w:val="99"/>
    <w:unhideWhenUsed/>
    <w:rsid w:val="00AB6E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E1B"/>
  </w:style>
  <w:style w:type="paragraph" w:styleId="Footer">
    <w:name w:val="footer"/>
    <w:basedOn w:val="Normal"/>
    <w:link w:val="FooterChar"/>
    <w:uiPriority w:val="99"/>
    <w:unhideWhenUsed/>
    <w:rsid w:val="00AB6E1B"/>
    <w:pPr>
      <w:spacing w:after="0" w:line="240" w:lineRule="auto"/>
    </w:pPr>
    <w:rPr>
      <w:rFonts w:eastAsiaTheme="majorEastAsia" w:cstheme="majorBidi"/>
      <w:caps/>
      <w:color w:val="AD84C6" w:themeColor="accent1"/>
      <w:sz w:val="16"/>
      <w:szCs w:val="16"/>
    </w:rPr>
  </w:style>
  <w:style w:type="character" w:customStyle="1" w:styleId="FooterChar">
    <w:name w:val="Footer Char"/>
    <w:basedOn w:val="DefaultParagraphFont"/>
    <w:link w:val="Footer"/>
    <w:uiPriority w:val="99"/>
    <w:rsid w:val="00AB6E1B"/>
    <w:rPr>
      <w:rFonts w:asciiTheme="majorHAnsi" w:eastAsiaTheme="majorEastAsia" w:hAnsiTheme="majorHAnsi" w:cstheme="majorBidi"/>
      <w:caps/>
      <w:color w:val="AD84C6" w:themeColor="accent1"/>
      <w:sz w:val="16"/>
      <w:szCs w:val="16"/>
    </w:rPr>
  </w:style>
  <w:style w:type="character" w:customStyle="1" w:styleId="Heading1Char">
    <w:name w:val="Heading 1 Char"/>
    <w:basedOn w:val="DefaultParagraphFont"/>
    <w:link w:val="Heading1"/>
    <w:uiPriority w:val="9"/>
    <w:rsid w:val="00C00941"/>
    <w:rPr>
      <w:rFonts w:ascii="Montserrat" w:eastAsiaTheme="majorEastAsia" w:hAnsi="Montserrat" w:cstheme="majorBidi"/>
      <w:b/>
      <w:color w:val="864EA8" w:themeColor="accent1" w:themeShade="BF"/>
      <w:sz w:val="32"/>
      <w:szCs w:val="32"/>
    </w:rPr>
  </w:style>
  <w:style w:type="character" w:customStyle="1" w:styleId="Heading2Char">
    <w:name w:val="Heading 2 Char"/>
    <w:basedOn w:val="DefaultParagraphFont"/>
    <w:link w:val="Heading2"/>
    <w:uiPriority w:val="9"/>
    <w:rsid w:val="00C00941"/>
    <w:rPr>
      <w:rFonts w:ascii="Montserrat" w:eastAsiaTheme="majorEastAsia" w:hAnsi="Montserrat" w:cstheme="majorBidi"/>
      <w:b/>
      <w:color w:val="593470" w:themeColor="accent1" w:themeShade="80"/>
      <w:sz w:val="28"/>
      <w:szCs w:val="28"/>
    </w:rPr>
  </w:style>
  <w:style w:type="paragraph" w:styleId="TOCHeading">
    <w:name w:val="TOC Heading"/>
    <w:basedOn w:val="Heading1"/>
    <w:next w:val="Normal"/>
    <w:uiPriority w:val="39"/>
    <w:unhideWhenUsed/>
    <w:qFormat/>
    <w:rsid w:val="00080B47"/>
    <w:pPr>
      <w:outlineLvl w:val="9"/>
    </w:pPr>
  </w:style>
  <w:style w:type="paragraph" w:styleId="TOC1">
    <w:name w:val="toc 1"/>
    <w:basedOn w:val="Normal"/>
    <w:next w:val="Normal"/>
    <w:autoRedefine/>
    <w:uiPriority w:val="39"/>
    <w:unhideWhenUsed/>
    <w:rsid w:val="009C5654"/>
    <w:pPr>
      <w:spacing w:before="120" w:after="0"/>
    </w:pPr>
    <w:rPr>
      <w:b/>
      <w:bCs/>
      <w:i/>
      <w:iCs/>
      <w:sz w:val="24"/>
      <w:szCs w:val="24"/>
    </w:rPr>
  </w:style>
  <w:style w:type="paragraph" w:styleId="TOC2">
    <w:name w:val="toc 2"/>
    <w:basedOn w:val="Normal"/>
    <w:next w:val="Normal"/>
    <w:autoRedefine/>
    <w:uiPriority w:val="39"/>
    <w:unhideWhenUsed/>
    <w:rsid w:val="00DC3CCB"/>
    <w:pPr>
      <w:spacing w:before="120" w:after="0"/>
      <w:ind w:left="210"/>
    </w:pPr>
    <w:rPr>
      <w:b/>
      <w:bCs/>
      <w:szCs w:val="22"/>
    </w:rPr>
  </w:style>
  <w:style w:type="character" w:styleId="Hyperlink">
    <w:name w:val="Hyperlink"/>
    <w:basedOn w:val="DefaultParagraphFont"/>
    <w:uiPriority w:val="99"/>
    <w:unhideWhenUsed/>
    <w:rsid w:val="00AB6E1B"/>
    <w:rPr>
      <w:color w:val="69A020" w:themeColor="hyperlink"/>
      <w:u w:val="single"/>
    </w:rPr>
  </w:style>
  <w:style w:type="character" w:customStyle="1" w:styleId="Heading3Char">
    <w:name w:val="Heading 3 Char"/>
    <w:basedOn w:val="DefaultParagraphFont"/>
    <w:link w:val="Heading3"/>
    <w:uiPriority w:val="9"/>
    <w:rsid w:val="00080B47"/>
    <w:rPr>
      <w:rFonts w:asciiTheme="majorHAnsi" w:eastAsiaTheme="majorEastAsia" w:hAnsiTheme="majorHAnsi" w:cstheme="majorBidi"/>
      <w:color w:val="373545" w:themeColor="text2"/>
      <w:sz w:val="24"/>
      <w:szCs w:val="24"/>
    </w:rPr>
  </w:style>
  <w:style w:type="paragraph" w:customStyle="1" w:styleId="LogoAlt">
    <w:name w:val="Logo Alt."/>
    <w:basedOn w:val="Normal"/>
    <w:uiPriority w:val="99"/>
    <w:unhideWhenUsed/>
    <w:rsid w:val="00AB6E1B"/>
    <w:pPr>
      <w:spacing w:before="720" w:line="240" w:lineRule="auto"/>
    </w:pPr>
  </w:style>
  <w:style w:type="paragraph" w:customStyle="1" w:styleId="FooterAlt">
    <w:name w:val="Footer Alt."/>
    <w:basedOn w:val="Normal"/>
    <w:uiPriority w:val="99"/>
    <w:unhideWhenUsed/>
    <w:rsid w:val="00AB6E1B"/>
    <w:pPr>
      <w:spacing w:after="0" w:line="240" w:lineRule="auto"/>
    </w:pPr>
    <w:rPr>
      <w:i/>
      <w:iCs/>
      <w:sz w:val="18"/>
      <w:szCs w:val="18"/>
    </w:rPr>
  </w:style>
  <w:style w:type="table" w:customStyle="1" w:styleId="TipTable">
    <w:name w:val="Tip Table"/>
    <w:basedOn w:val="TableNormal"/>
    <w:uiPriority w:val="99"/>
    <w:rsid w:val="00AB6E1B"/>
    <w:pPr>
      <w:spacing w:after="0" w:line="240" w:lineRule="auto"/>
    </w:pPr>
    <w:rPr>
      <w:color w:val="404040" w:themeColor="text1" w:themeTint="BF"/>
      <w:sz w:val="18"/>
      <w:szCs w:val="18"/>
    </w:rPr>
    <w:tblPr>
      <w:tblCellMar>
        <w:top w:w="144" w:type="dxa"/>
        <w:left w:w="0" w:type="dxa"/>
        <w:right w:w="0" w:type="dxa"/>
      </w:tblCellMar>
    </w:tblPr>
    <w:tcPr>
      <w:shd w:val="clear" w:color="auto" w:fill="EEE6F3" w:themeFill="accent1" w:themeFillTint="33"/>
    </w:tcPr>
    <w:tblStylePr w:type="firstCol">
      <w:pPr>
        <w:wordWrap/>
        <w:jc w:val="center"/>
      </w:pPr>
    </w:tblStylePr>
  </w:style>
  <w:style w:type="paragraph" w:customStyle="1" w:styleId="TipText">
    <w:name w:val="Tip Text"/>
    <w:basedOn w:val="Normal"/>
    <w:uiPriority w:val="99"/>
    <w:rsid w:val="00AB6E1B"/>
    <w:pPr>
      <w:spacing w:before="160" w:after="160"/>
      <w:ind w:right="576"/>
    </w:pPr>
    <w:rPr>
      <w:rFonts w:eastAsiaTheme="majorEastAsia" w:cstheme="majorBidi"/>
      <w:i/>
      <w:iCs/>
      <w:sz w:val="16"/>
      <w:szCs w:val="16"/>
    </w:rPr>
  </w:style>
  <w:style w:type="paragraph" w:customStyle="1" w:styleId="Icon">
    <w:name w:val="Icon"/>
    <w:basedOn w:val="Normal"/>
    <w:uiPriority w:val="99"/>
    <w:unhideWhenUsed/>
    <w:rsid w:val="00AB6E1B"/>
    <w:pPr>
      <w:spacing w:before="160" w:after="160" w:line="240" w:lineRule="auto"/>
      <w:jc w:val="center"/>
    </w:pPr>
  </w:style>
  <w:style w:type="character" w:customStyle="1" w:styleId="Heading4Char">
    <w:name w:val="Heading 4 Char"/>
    <w:basedOn w:val="DefaultParagraphFont"/>
    <w:link w:val="Heading4"/>
    <w:uiPriority w:val="9"/>
    <w:rsid w:val="00080B47"/>
    <w:rPr>
      <w:rFonts w:asciiTheme="majorHAnsi" w:eastAsiaTheme="majorEastAsia" w:hAnsiTheme="majorHAnsi" w:cstheme="majorBidi"/>
      <w:sz w:val="22"/>
      <w:szCs w:val="22"/>
    </w:rPr>
  </w:style>
  <w:style w:type="table" w:customStyle="1" w:styleId="Tableauar">
    <w:name w:val="Tableau aéré"/>
    <w:basedOn w:val="TableNormal"/>
    <w:uiPriority w:val="99"/>
    <w:rsid w:val="0065525A"/>
    <w:pPr>
      <w:spacing w:before="60" w:after="60" w:line="240" w:lineRule="auto"/>
    </w:pPr>
    <w:rPr>
      <w:rFonts w:ascii="Poppins" w:hAnsi="Poppins"/>
      <w:sz w:val="22"/>
    </w:rPr>
    <w:tblPr>
      <w:tblStyleRowBandSize w:val="1"/>
    </w:tblPr>
    <w:tblStylePr w:type="firstRow">
      <w:rPr>
        <w:rFonts w:asciiTheme="majorHAnsi" w:hAnsiTheme="majorHAnsi"/>
        <w:color w:val="FFFFFF" w:themeColor="background1"/>
        <w:sz w:val="16"/>
      </w:rPr>
      <w:tblPr/>
      <w:tcPr>
        <w:shd w:val="clear" w:color="auto" w:fill="AD84C6" w:themeFill="accent1"/>
      </w:tcPr>
    </w:tblStylePr>
    <w:tblStylePr w:type="lastRow">
      <w:rPr>
        <w:rFonts w:asciiTheme="majorHAnsi" w:hAnsiTheme="majorHAnsi"/>
        <w:b/>
        <w:caps/>
        <w:smallCaps w:val="0"/>
        <w:color w:val="AD84C6" w:themeColor="accent1"/>
        <w:sz w:val="16"/>
      </w:rPr>
      <w:tblPr/>
      <w:tcPr>
        <w:tcBorders>
          <w:top w:val="nil"/>
        </w:tcBorders>
      </w:tcPr>
    </w:tblStylePr>
    <w:tblStylePr w:type="firstCol">
      <w:rPr>
        <w:rFonts w:asciiTheme="majorHAnsi" w:hAnsiTheme="majorHAnsi"/>
        <w:sz w:val="16"/>
      </w:rPr>
    </w:tblStylePr>
    <w:tblStylePr w:type="band1Horz">
      <w:pPr>
        <w:jc w:val="left"/>
      </w:pPr>
      <w:tblPr/>
      <w:tcPr>
        <w:tcBorders>
          <w:bottom w:val="single" w:sz="18" w:space="0" w:color="F2F2F2" w:themeColor="background1" w:themeShade="F2"/>
        </w:tcBorders>
      </w:tcPr>
    </w:tblStylePr>
    <w:tblStylePr w:type="band2Horz">
      <w:tblPr/>
      <w:tcPr>
        <w:tcBorders>
          <w:left w:val="nil"/>
          <w:bottom w:val="single" w:sz="18" w:space="0" w:color="F2F2F2" w:themeColor="background1" w:themeShade="F2"/>
        </w:tcBorders>
        <w:shd w:val="clear" w:color="auto" w:fill="FFFFFF" w:themeFill="background1"/>
      </w:tcPr>
    </w:tblStylePr>
  </w:style>
  <w:style w:type="paragraph" w:styleId="TOC3">
    <w:name w:val="toc 3"/>
    <w:basedOn w:val="Normal"/>
    <w:next w:val="Normal"/>
    <w:autoRedefine/>
    <w:uiPriority w:val="39"/>
    <w:unhideWhenUsed/>
    <w:rsid w:val="00AB6E1B"/>
    <w:pPr>
      <w:spacing w:after="0"/>
      <w:ind w:left="420"/>
    </w:pPr>
    <w:rPr>
      <w:sz w:val="20"/>
    </w:rPr>
  </w:style>
  <w:style w:type="paragraph" w:styleId="TOC4">
    <w:name w:val="toc 4"/>
    <w:basedOn w:val="Normal"/>
    <w:next w:val="Normal"/>
    <w:autoRedefine/>
    <w:uiPriority w:val="39"/>
    <w:unhideWhenUsed/>
    <w:rsid w:val="00AB6E1B"/>
    <w:pPr>
      <w:spacing w:after="0"/>
      <w:ind w:left="630"/>
    </w:pPr>
    <w:rPr>
      <w:sz w:val="20"/>
    </w:rPr>
  </w:style>
  <w:style w:type="paragraph" w:styleId="ListParagraph">
    <w:name w:val="List Paragraph"/>
    <w:basedOn w:val="Normal"/>
    <w:uiPriority w:val="34"/>
    <w:qFormat/>
    <w:rsid w:val="00303CBF"/>
    <w:pPr>
      <w:ind w:left="720"/>
      <w:contextualSpacing/>
    </w:pPr>
  </w:style>
  <w:style w:type="table" w:customStyle="1" w:styleId="Grilledetableauclaire1">
    <w:name w:val="Grille de tableau claire1"/>
    <w:basedOn w:val="TableNormal"/>
    <w:uiPriority w:val="40"/>
    <w:rsid w:val="00953B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FC1DB4"/>
  </w:style>
  <w:style w:type="paragraph" w:styleId="Revision">
    <w:name w:val="Revision"/>
    <w:hidden/>
    <w:uiPriority w:val="99"/>
    <w:semiHidden/>
    <w:rsid w:val="001C38B9"/>
    <w:pPr>
      <w:spacing w:after="0" w:line="240" w:lineRule="auto"/>
    </w:pPr>
    <w:rPr>
      <w:rFonts w:asciiTheme="majorHAnsi" w:hAnsiTheme="majorHAnsi"/>
    </w:rPr>
  </w:style>
  <w:style w:type="paragraph" w:styleId="BalloonText">
    <w:name w:val="Balloon Text"/>
    <w:basedOn w:val="Normal"/>
    <w:link w:val="BalloonTextChar"/>
    <w:uiPriority w:val="99"/>
    <w:semiHidden/>
    <w:unhideWhenUsed/>
    <w:rsid w:val="001C38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8B9"/>
    <w:rPr>
      <w:rFonts w:ascii="Segoe UI" w:hAnsi="Segoe UI" w:cs="Segoe UI"/>
      <w:sz w:val="18"/>
      <w:szCs w:val="18"/>
    </w:rPr>
  </w:style>
  <w:style w:type="paragraph" w:styleId="FootnoteText">
    <w:name w:val="footnote text"/>
    <w:basedOn w:val="Normal"/>
    <w:link w:val="FootnoteTextChar"/>
    <w:uiPriority w:val="99"/>
    <w:semiHidden/>
    <w:unhideWhenUsed/>
    <w:rsid w:val="00E97A65"/>
    <w:pPr>
      <w:spacing w:after="0" w:line="240" w:lineRule="auto"/>
    </w:pPr>
  </w:style>
  <w:style w:type="character" w:customStyle="1" w:styleId="FootnoteTextChar">
    <w:name w:val="Footnote Text Char"/>
    <w:basedOn w:val="DefaultParagraphFont"/>
    <w:link w:val="FootnoteText"/>
    <w:uiPriority w:val="99"/>
    <w:semiHidden/>
    <w:rsid w:val="00E97A65"/>
    <w:rPr>
      <w:rFonts w:asciiTheme="majorHAnsi" w:hAnsiTheme="majorHAnsi"/>
    </w:rPr>
  </w:style>
  <w:style w:type="character" w:styleId="FootnoteReference">
    <w:name w:val="footnote reference"/>
    <w:basedOn w:val="DefaultParagraphFont"/>
    <w:uiPriority w:val="99"/>
    <w:semiHidden/>
    <w:unhideWhenUsed/>
    <w:rsid w:val="00E97A65"/>
    <w:rPr>
      <w:vertAlign w:val="superscript"/>
    </w:rPr>
  </w:style>
  <w:style w:type="character" w:customStyle="1" w:styleId="Mention1">
    <w:name w:val="Mention1"/>
    <w:basedOn w:val="DefaultParagraphFont"/>
    <w:uiPriority w:val="99"/>
    <w:semiHidden/>
    <w:unhideWhenUsed/>
    <w:rsid w:val="001A12FF"/>
    <w:rPr>
      <w:color w:val="2B579A"/>
      <w:shd w:val="clear" w:color="auto" w:fill="E6E6E6"/>
    </w:rPr>
  </w:style>
  <w:style w:type="character" w:styleId="FollowedHyperlink">
    <w:name w:val="FollowedHyperlink"/>
    <w:basedOn w:val="DefaultParagraphFont"/>
    <w:uiPriority w:val="99"/>
    <w:semiHidden/>
    <w:unhideWhenUsed/>
    <w:rsid w:val="00350226"/>
    <w:rPr>
      <w:color w:val="8C8C8C" w:themeColor="followedHyperlink"/>
      <w:u w:val="single"/>
    </w:rPr>
  </w:style>
  <w:style w:type="character" w:styleId="CommentReference">
    <w:name w:val="annotation reference"/>
    <w:basedOn w:val="DefaultParagraphFont"/>
    <w:uiPriority w:val="99"/>
    <w:semiHidden/>
    <w:unhideWhenUsed/>
    <w:rsid w:val="009D5A29"/>
    <w:rPr>
      <w:sz w:val="16"/>
      <w:szCs w:val="16"/>
    </w:rPr>
  </w:style>
  <w:style w:type="paragraph" w:styleId="CommentText">
    <w:name w:val="annotation text"/>
    <w:basedOn w:val="Normal"/>
    <w:link w:val="CommentTextChar"/>
    <w:uiPriority w:val="99"/>
    <w:unhideWhenUsed/>
    <w:rsid w:val="009D5A29"/>
    <w:pPr>
      <w:spacing w:line="240" w:lineRule="auto"/>
    </w:pPr>
    <w:rPr>
      <w:sz w:val="20"/>
    </w:rPr>
  </w:style>
  <w:style w:type="character" w:customStyle="1" w:styleId="CommentTextChar">
    <w:name w:val="Comment Text Char"/>
    <w:basedOn w:val="DefaultParagraphFont"/>
    <w:link w:val="CommentText"/>
    <w:uiPriority w:val="99"/>
    <w:rsid w:val="009D5A29"/>
    <w:rPr>
      <w:rFonts w:asciiTheme="majorHAnsi" w:hAnsiTheme="majorHAnsi"/>
    </w:rPr>
  </w:style>
  <w:style w:type="paragraph" w:styleId="CommentSubject">
    <w:name w:val="annotation subject"/>
    <w:basedOn w:val="CommentText"/>
    <w:next w:val="CommentText"/>
    <w:link w:val="CommentSubjectChar"/>
    <w:uiPriority w:val="99"/>
    <w:semiHidden/>
    <w:unhideWhenUsed/>
    <w:rsid w:val="009D5A29"/>
    <w:rPr>
      <w:b/>
      <w:bCs/>
    </w:rPr>
  </w:style>
  <w:style w:type="character" w:customStyle="1" w:styleId="CommentSubjectChar">
    <w:name w:val="Comment Subject Char"/>
    <w:basedOn w:val="CommentTextChar"/>
    <w:link w:val="CommentSubject"/>
    <w:uiPriority w:val="99"/>
    <w:semiHidden/>
    <w:rsid w:val="009D5A29"/>
    <w:rPr>
      <w:rFonts w:asciiTheme="majorHAnsi" w:hAnsiTheme="majorHAnsi"/>
      <w:b/>
      <w:bCs/>
    </w:rPr>
  </w:style>
  <w:style w:type="character" w:customStyle="1" w:styleId="Mentionnonrsolue1">
    <w:name w:val="Mention non résolue1"/>
    <w:basedOn w:val="DefaultParagraphFont"/>
    <w:uiPriority w:val="99"/>
    <w:semiHidden/>
    <w:unhideWhenUsed/>
    <w:rsid w:val="002A0692"/>
    <w:rPr>
      <w:color w:val="808080"/>
      <w:shd w:val="clear" w:color="auto" w:fill="E6E6E6"/>
    </w:rPr>
  </w:style>
  <w:style w:type="character" w:styleId="UnresolvedMention">
    <w:name w:val="Unresolved Mention"/>
    <w:basedOn w:val="DefaultParagraphFont"/>
    <w:uiPriority w:val="99"/>
    <w:semiHidden/>
    <w:unhideWhenUsed/>
    <w:rsid w:val="00CB6E84"/>
    <w:rPr>
      <w:color w:val="605E5C"/>
      <w:shd w:val="clear" w:color="auto" w:fill="E1DFDD"/>
    </w:rPr>
  </w:style>
  <w:style w:type="paragraph" w:styleId="EndnoteText">
    <w:name w:val="endnote text"/>
    <w:basedOn w:val="Normal"/>
    <w:link w:val="EndnoteTextChar"/>
    <w:uiPriority w:val="99"/>
    <w:semiHidden/>
    <w:unhideWhenUsed/>
    <w:rsid w:val="00C77A82"/>
    <w:pPr>
      <w:spacing w:after="0" w:line="240" w:lineRule="auto"/>
    </w:pPr>
    <w:rPr>
      <w:sz w:val="20"/>
    </w:rPr>
  </w:style>
  <w:style w:type="character" w:customStyle="1" w:styleId="EndnoteTextChar">
    <w:name w:val="Endnote Text Char"/>
    <w:basedOn w:val="DefaultParagraphFont"/>
    <w:link w:val="EndnoteText"/>
    <w:uiPriority w:val="99"/>
    <w:semiHidden/>
    <w:rsid w:val="00C77A82"/>
    <w:rPr>
      <w:rFonts w:ascii="Open Sans" w:hAnsi="Open Sans"/>
    </w:rPr>
  </w:style>
  <w:style w:type="character" w:styleId="EndnoteReference">
    <w:name w:val="endnote reference"/>
    <w:basedOn w:val="DefaultParagraphFont"/>
    <w:uiPriority w:val="99"/>
    <w:semiHidden/>
    <w:unhideWhenUsed/>
    <w:rsid w:val="00C77A82"/>
    <w:rPr>
      <w:vertAlign w:val="superscript"/>
    </w:rPr>
  </w:style>
  <w:style w:type="paragraph" w:customStyle="1" w:styleId="Default">
    <w:name w:val="Default"/>
    <w:rsid w:val="00FF55D3"/>
    <w:pPr>
      <w:autoSpaceDE w:val="0"/>
      <w:autoSpaceDN w:val="0"/>
      <w:adjustRightInd w:val="0"/>
      <w:spacing w:after="0" w:line="240" w:lineRule="auto"/>
    </w:pPr>
    <w:rPr>
      <w:rFonts w:ascii="Arial" w:hAnsi="Arial" w:cs="Arial"/>
      <w:color w:val="000000"/>
      <w:sz w:val="24"/>
      <w:szCs w:val="24"/>
      <w:lang w:val="fr-CA"/>
    </w:rPr>
  </w:style>
  <w:style w:type="table" w:styleId="GridTable4-Accent1">
    <w:name w:val="Grid Table 4 Accent 1"/>
    <w:basedOn w:val="TableNormal"/>
    <w:uiPriority w:val="49"/>
    <w:rsid w:val="00D51CC4"/>
    <w:pPr>
      <w:spacing w:after="0" w:line="240" w:lineRule="auto"/>
    </w:pPr>
    <w:tblPr>
      <w:tblStyleRowBandSize w:val="1"/>
      <w:tblStyleColBandSize w:val="1"/>
    </w:tblPr>
    <w:tblStylePr w:type="firstRow">
      <w:rPr>
        <w:b/>
        <w:bCs/>
        <w:color w:val="FFFFFF" w:themeColor="background1"/>
      </w:rPr>
      <w:tblPr/>
      <w:tcPr>
        <w:tcBorders>
          <w:top w:val="nil"/>
          <w:left w:val="nil"/>
          <w:bottom w:val="nil"/>
          <w:right w:val="nil"/>
          <w:insideH w:val="nil"/>
          <w:insideV w:val="nil"/>
          <w:tl2br w:val="nil"/>
          <w:tr2bl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Horz">
      <w:tblPr/>
      <w:tcPr>
        <w:tcBorders>
          <w:top w:val="nil"/>
          <w:left w:val="nil"/>
          <w:bottom w:val="nil"/>
          <w:right w:val="nil"/>
          <w:insideH w:val="nil"/>
          <w:insideV w:val="nil"/>
          <w:tl2br w:val="nil"/>
          <w:tr2bl w:val="nil"/>
        </w:tcBorders>
        <w:shd w:val="clear" w:color="auto" w:fill="F5F5F5"/>
      </w:tcPr>
    </w:tblStylePr>
    <w:tblStylePr w:type="band2Horz">
      <w:tblPr/>
      <w:tcPr>
        <w:tcBorders>
          <w:top w:val="nil"/>
          <w:left w:val="nil"/>
          <w:bottom w:val="nil"/>
          <w:right w:val="nil"/>
          <w:insideH w:val="nil"/>
          <w:insideV w:val="nil"/>
          <w:tl2br w:val="nil"/>
          <w:tr2bl w:val="nil"/>
        </w:tcBorders>
      </w:tcPr>
    </w:tblStylePr>
  </w:style>
  <w:style w:type="table" w:customStyle="1" w:styleId="FinancialTable">
    <w:name w:val="Financial Table"/>
    <w:basedOn w:val="TableNormal"/>
    <w:uiPriority w:val="99"/>
    <w:rsid w:val="00483742"/>
    <w:pPr>
      <w:spacing w:before="60" w:after="60" w:line="240" w:lineRule="auto"/>
    </w:pPr>
    <w:rPr>
      <w:rFonts w:asciiTheme="majorHAnsi" w:hAnsiTheme="majorHAnsi"/>
      <w:sz w:val="22"/>
    </w:rPr>
    <w:tblPr>
      <w:tblStyleRowBandSize w:val="1"/>
      <w:tblBorders>
        <w:top w:val="single" w:sz="4" w:space="0" w:color="A9A7BB" w:themeColor="text2" w:themeTint="66"/>
        <w:left w:val="single" w:sz="4" w:space="0" w:color="A9A7BB" w:themeColor="text2" w:themeTint="66"/>
        <w:bottom w:val="single" w:sz="4" w:space="0" w:color="A9A7BB" w:themeColor="text2" w:themeTint="66"/>
        <w:right w:val="single" w:sz="4" w:space="0" w:color="A9A7BB" w:themeColor="text2" w:themeTint="66"/>
        <w:insideV w:val="single" w:sz="4" w:space="0" w:color="A9A7BB" w:themeColor="text2" w:themeTint="66"/>
      </w:tblBorders>
    </w:tblPr>
    <w:tblStylePr w:type="firstRow">
      <w:rPr>
        <w:rFonts w:asciiTheme="majorHAnsi" w:hAnsiTheme="majorHAnsi"/>
        <w:color w:val="FFFFFF" w:themeColor="background1"/>
        <w:sz w:val="16"/>
      </w:rPr>
      <w:tblPr/>
      <w:tcPr>
        <w:shd w:val="clear" w:color="auto" w:fill="AD84C6" w:themeFill="accent1"/>
      </w:tcPr>
    </w:tblStylePr>
    <w:tblStylePr w:type="lastRow">
      <w:rPr>
        <w:rFonts w:asciiTheme="majorHAnsi" w:hAnsiTheme="majorHAnsi"/>
        <w:b/>
        <w:caps/>
        <w:smallCaps w:val="0"/>
        <w:color w:val="AD84C6"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8A7718"/>
  </w:style>
  <w:style w:type="paragraph" w:styleId="TOC5">
    <w:name w:val="toc 5"/>
    <w:basedOn w:val="Normal"/>
    <w:next w:val="Normal"/>
    <w:autoRedefine/>
    <w:uiPriority w:val="39"/>
    <w:unhideWhenUsed/>
    <w:rsid w:val="004A6DA2"/>
    <w:pPr>
      <w:spacing w:after="0"/>
      <w:ind w:left="840"/>
    </w:pPr>
    <w:rPr>
      <w:sz w:val="20"/>
    </w:rPr>
  </w:style>
  <w:style w:type="paragraph" w:styleId="TOC6">
    <w:name w:val="toc 6"/>
    <w:basedOn w:val="Normal"/>
    <w:next w:val="Normal"/>
    <w:autoRedefine/>
    <w:uiPriority w:val="39"/>
    <w:unhideWhenUsed/>
    <w:rsid w:val="004A6DA2"/>
    <w:pPr>
      <w:spacing w:after="0"/>
      <w:ind w:left="1050"/>
    </w:pPr>
    <w:rPr>
      <w:sz w:val="20"/>
    </w:rPr>
  </w:style>
  <w:style w:type="paragraph" w:styleId="TOC7">
    <w:name w:val="toc 7"/>
    <w:basedOn w:val="Normal"/>
    <w:next w:val="Normal"/>
    <w:autoRedefine/>
    <w:uiPriority w:val="39"/>
    <w:unhideWhenUsed/>
    <w:rsid w:val="004A6DA2"/>
    <w:pPr>
      <w:spacing w:after="0"/>
      <w:ind w:left="1260"/>
    </w:pPr>
    <w:rPr>
      <w:sz w:val="20"/>
    </w:rPr>
  </w:style>
  <w:style w:type="paragraph" w:styleId="TOC8">
    <w:name w:val="toc 8"/>
    <w:basedOn w:val="Normal"/>
    <w:next w:val="Normal"/>
    <w:autoRedefine/>
    <w:uiPriority w:val="39"/>
    <w:unhideWhenUsed/>
    <w:rsid w:val="004A6DA2"/>
    <w:pPr>
      <w:spacing w:after="0"/>
      <w:ind w:left="1470"/>
    </w:pPr>
    <w:rPr>
      <w:sz w:val="20"/>
    </w:rPr>
  </w:style>
  <w:style w:type="paragraph" w:styleId="TOC9">
    <w:name w:val="toc 9"/>
    <w:basedOn w:val="Normal"/>
    <w:next w:val="Normal"/>
    <w:autoRedefine/>
    <w:uiPriority w:val="39"/>
    <w:unhideWhenUsed/>
    <w:rsid w:val="004A6DA2"/>
    <w:pPr>
      <w:spacing w:after="0"/>
      <w:ind w:left="1680"/>
    </w:pPr>
    <w:rPr>
      <w:sz w:val="20"/>
    </w:rPr>
  </w:style>
  <w:style w:type="character" w:customStyle="1" w:styleId="Heading5Char">
    <w:name w:val="Heading 5 Char"/>
    <w:basedOn w:val="DefaultParagraphFont"/>
    <w:link w:val="Heading5"/>
    <w:uiPriority w:val="9"/>
    <w:semiHidden/>
    <w:rsid w:val="00080B47"/>
    <w:rPr>
      <w:rFonts w:asciiTheme="majorHAnsi" w:eastAsiaTheme="majorEastAsia" w:hAnsiTheme="majorHAnsi" w:cstheme="majorBidi"/>
      <w:color w:val="373545" w:themeColor="text2"/>
      <w:sz w:val="22"/>
      <w:szCs w:val="22"/>
    </w:rPr>
  </w:style>
  <w:style w:type="character" w:customStyle="1" w:styleId="Heading6Char">
    <w:name w:val="Heading 6 Char"/>
    <w:basedOn w:val="DefaultParagraphFont"/>
    <w:link w:val="Heading6"/>
    <w:uiPriority w:val="9"/>
    <w:semiHidden/>
    <w:rsid w:val="00080B47"/>
    <w:rPr>
      <w:rFonts w:asciiTheme="majorHAnsi" w:eastAsiaTheme="majorEastAsia" w:hAnsiTheme="majorHAnsi" w:cstheme="majorBidi"/>
      <w:i/>
      <w:iCs/>
      <w:color w:val="373545" w:themeColor="text2"/>
      <w:sz w:val="21"/>
      <w:szCs w:val="21"/>
    </w:rPr>
  </w:style>
  <w:style w:type="character" w:customStyle="1" w:styleId="Heading7Char">
    <w:name w:val="Heading 7 Char"/>
    <w:basedOn w:val="DefaultParagraphFont"/>
    <w:link w:val="Heading7"/>
    <w:uiPriority w:val="9"/>
    <w:semiHidden/>
    <w:rsid w:val="00080B47"/>
    <w:rPr>
      <w:rFonts w:asciiTheme="majorHAnsi" w:eastAsiaTheme="majorEastAsia" w:hAnsiTheme="majorHAnsi" w:cstheme="majorBidi"/>
      <w:i/>
      <w:iCs/>
      <w:color w:val="593470" w:themeColor="accent1" w:themeShade="80"/>
      <w:sz w:val="21"/>
      <w:szCs w:val="21"/>
    </w:rPr>
  </w:style>
  <w:style w:type="character" w:customStyle="1" w:styleId="Heading8Char">
    <w:name w:val="Heading 8 Char"/>
    <w:basedOn w:val="DefaultParagraphFont"/>
    <w:link w:val="Heading8"/>
    <w:uiPriority w:val="9"/>
    <w:semiHidden/>
    <w:rsid w:val="00080B47"/>
    <w:rPr>
      <w:rFonts w:asciiTheme="majorHAnsi" w:eastAsiaTheme="majorEastAsia" w:hAnsiTheme="majorHAnsi" w:cstheme="majorBidi"/>
      <w:b/>
      <w:bCs/>
      <w:color w:val="373545" w:themeColor="text2"/>
    </w:rPr>
  </w:style>
  <w:style w:type="character" w:customStyle="1" w:styleId="Heading9Char">
    <w:name w:val="Heading 9 Char"/>
    <w:basedOn w:val="DefaultParagraphFont"/>
    <w:link w:val="Heading9"/>
    <w:uiPriority w:val="9"/>
    <w:semiHidden/>
    <w:rsid w:val="00080B47"/>
    <w:rPr>
      <w:rFonts w:asciiTheme="majorHAnsi" w:eastAsiaTheme="majorEastAsia" w:hAnsiTheme="majorHAnsi" w:cstheme="majorBidi"/>
      <w:b/>
      <w:bCs/>
      <w:i/>
      <w:iCs/>
      <w:color w:val="373545" w:themeColor="text2"/>
    </w:rPr>
  </w:style>
  <w:style w:type="paragraph" w:styleId="Caption">
    <w:name w:val="caption"/>
    <w:basedOn w:val="Normal"/>
    <w:next w:val="Normal"/>
    <w:uiPriority w:val="35"/>
    <w:semiHidden/>
    <w:unhideWhenUsed/>
    <w:qFormat/>
    <w:rsid w:val="00080B47"/>
    <w:pPr>
      <w:spacing w:line="240" w:lineRule="auto"/>
    </w:pPr>
    <w:rPr>
      <w:b/>
      <w:bCs/>
      <w:smallCaps/>
      <w:color w:val="595959" w:themeColor="text1" w:themeTint="A6"/>
      <w:spacing w:val="6"/>
    </w:rPr>
  </w:style>
  <w:style w:type="character" w:styleId="Strong">
    <w:name w:val="Strong"/>
    <w:basedOn w:val="DefaultParagraphFont"/>
    <w:uiPriority w:val="22"/>
    <w:qFormat/>
    <w:rsid w:val="00080B47"/>
    <w:rPr>
      <w:b/>
      <w:bCs/>
    </w:rPr>
  </w:style>
  <w:style w:type="character" w:styleId="Emphasis">
    <w:name w:val="Emphasis"/>
    <w:basedOn w:val="DefaultParagraphFont"/>
    <w:uiPriority w:val="20"/>
    <w:qFormat/>
    <w:rsid w:val="00080B47"/>
    <w:rPr>
      <w:i/>
      <w:iCs/>
    </w:rPr>
  </w:style>
  <w:style w:type="paragraph" w:styleId="Quote">
    <w:name w:val="Quote"/>
    <w:basedOn w:val="Normal"/>
    <w:next w:val="Normal"/>
    <w:link w:val="QuoteChar"/>
    <w:uiPriority w:val="29"/>
    <w:qFormat/>
    <w:rsid w:val="00080B47"/>
    <w:pPr>
      <w:spacing w:before="160"/>
      <w:ind w:left="720" w:right="720"/>
    </w:pPr>
    <w:rPr>
      <w:i/>
      <w:iCs/>
    </w:rPr>
  </w:style>
  <w:style w:type="character" w:customStyle="1" w:styleId="QuoteChar">
    <w:name w:val="Quote Char"/>
    <w:basedOn w:val="DefaultParagraphFont"/>
    <w:link w:val="Quote"/>
    <w:uiPriority w:val="29"/>
    <w:rsid w:val="00080B47"/>
    <w:rPr>
      <w:i/>
      <w:iCs/>
      <w:color w:val="404040" w:themeColor="text1" w:themeTint="BF"/>
    </w:rPr>
  </w:style>
  <w:style w:type="paragraph" w:styleId="IntenseQuote">
    <w:name w:val="Intense Quote"/>
    <w:basedOn w:val="Normal"/>
    <w:next w:val="Normal"/>
    <w:link w:val="IntenseQuoteChar"/>
    <w:uiPriority w:val="30"/>
    <w:qFormat/>
    <w:rsid w:val="00080B47"/>
    <w:pPr>
      <w:pBdr>
        <w:left w:val="single" w:sz="18" w:space="12" w:color="AD84C6" w:themeColor="accent1"/>
      </w:pBdr>
      <w:spacing w:before="100" w:beforeAutospacing="1" w:line="300" w:lineRule="auto"/>
      <w:ind w:left="1224" w:right="1224"/>
    </w:pPr>
    <w:rPr>
      <w:rFonts w:asciiTheme="majorHAnsi" w:eastAsiaTheme="majorEastAsia" w:hAnsiTheme="majorHAnsi" w:cstheme="majorBidi"/>
      <w:color w:val="AD84C6" w:themeColor="accent1"/>
      <w:sz w:val="28"/>
      <w:szCs w:val="28"/>
    </w:rPr>
  </w:style>
  <w:style w:type="character" w:customStyle="1" w:styleId="IntenseQuoteChar">
    <w:name w:val="Intense Quote Char"/>
    <w:basedOn w:val="DefaultParagraphFont"/>
    <w:link w:val="IntenseQuote"/>
    <w:uiPriority w:val="30"/>
    <w:rsid w:val="00080B47"/>
    <w:rPr>
      <w:rFonts w:asciiTheme="majorHAnsi" w:eastAsiaTheme="majorEastAsia" w:hAnsiTheme="majorHAnsi" w:cstheme="majorBidi"/>
      <w:color w:val="AD84C6" w:themeColor="accent1"/>
      <w:sz w:val="28"/>
      <w:szCs w:val="28"/>
    </w:rPr>
  </w:style>
  <w:style w:type="character" w:styleId="SubtleEmphasis">
    <w:name w:val="Subtle Emphasis"/>
    <w:basedOn w:val="DefaultParagraphFont"/>
    <w:uiPriority w:val="19"/>
    <w:qFormat/>
    <w:rsid w:val="00080B47"/>
    <w:rPr>
      <w:i/>
      <w:iCs/>
      <w:color w:val="404040" w:themeColor="text1" w:themeTint="BF"/>
    </w:rPr>
  </w:style>
  <w:style w:type="character" w:styleId="IntenseEmphasis">
    <w:name w:val="Intense Emphasis"/>
    <w:basedOn w:val="DefaultParagraphFont"/>
    <w:uiPriority w:val="21"/>
    <w:qFormat/>
    <w:rsid w:val="00080B47"/>
    <w:rPr>
      <w:b/>
      <w:bCs/>
      <w:i/>
      <w:iCs/>
    </w:rPr>
  </w:style>
  <w:style w:type="character" w:styleId="SubtleReference">
    <w:name w:val="Subtle Reference"/>
    <w:basedOn w:val="DefaultParagraphFont"/>
    <w:uiPriority w:val="31"/>
    <w:qFormat/>
    <w:rsid w:val="00080B4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80B47"/>
    <w:rPr>
      <w:b/>
      <w:bCs/>
      <w:smallCaps/>
      <w:spacing w:val="5"/>
      <w:u w:val="single"/>
    </w:rPr>
  </w:style>
  <w:style w:type="character" w:styleId="BookTitle">
    <w:name w:val="Book Title"/>
    <w:basedOn w:val="DefaultParagraphFont"/>
    <w:uiPriority w:val="33"/>
    <w:qFormat/>
    <w:rsid w:val="00080B47"/>
    <w:rPr>
      <w:b/>
      <w:bCs/>
      <w:smallCaps/>
    </w:rPr>
  </w:style>
  <w:style w:type="paragraph" w:styleId="NormalWeb">
    <w:name w:val="Normal (Web)"/>
    <w:basedOn w:val="Normal"/>
    <w:uiPriority w:val="99"/>
    <w:semiHidden/>
    <w:unhideWhenUsed/>
    <w:rsid w:val="00EB3B6F"/>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paragraph" w:customStyle="1" w:styleId="BodyText1-justify">
    <w:name w:val="Body Text 1 - justify"/>
    <w:qFormat/>
    <w:rsid w:val="001D6EFE"/>
    <w:pPr>
      <w:spacing w:after="0" w:line="300" w:lineRule="exact"/>
      <w:jc w:val="both"/>
    </w:pPr>
    <w:rPr>
      <w:rFonts w:ascii="Nunito" w:eastAsiaTheme="majorEastAsia" w:hAnsi="Nunito" w:cs="Times New Roman (Headings CS)"/>
      <w:sz w:val="18"/>
      <w:szCs w:val="56"/>
      <w:lang w:val="en-ID" w:eastAsia="en-US"/>
    </w:rPr>
  </w:style>
  <w:style w:type="paragraph" w:customStyle="1" w:styleId="Heading1-left">
    <w:name w:val="Heading 1 - left"/>
    <w:qFormat/>
    <w:rsid w:val="001D6EFE"/>
    <w:pPr>
      <w:spacing w:after="0" w:line="560" w:lineRule="exact"/>
    </w:pPr>
    <w:rPr>
      <w:rFonts w:ascii="Nunito" w:eastAsiaTheme="majorEastAsia" w:hAnsi="Nunito" w:cs="Times New Roman (Headings CS)"/>
      <w:sz w:val="44"/>
      <w:szCs w:val="56"/>
      <w:lang w:eastAsia="en-US"/>
    </w:rPr>
  </w:style>
  <w:style w:type="paragraph" w:customStyle="1" w:styleId="Title1-left">
    <w:name w:val="Title 1 - left"/>
    <w:qFormat/>
    <w:rsid w:val="001D6EFE"/>
    <w:pPr>
      <w:spacing w:after="0" w:line="1280" w:lineRule="exact"/>
    </w:pPr>
    <w:rPr>
      <w:rFonts w:ascii="Nunito" w:eastAsiaTheme="majorEastAsia" w:hAnsi="Nunito" w:cs="Times New Roman (Headings CS)"/>
      <w:color w:val="000000" w:themeColor="text1"/>
      <w:spacing w:val="240"/>
      <w:sz w:val="116"/>
      <w:szCs w:val="26"/>
      <w:lang w:val="en-ID" w:eastAsia="en-US"/>
    </w:rPr>
  </w:style>
  <w:style w:type="character" w:customStyle="1" w:styleId="Fontused-regular">
    <w:name w:val="Font used - regular"/>
    <w:basedOn w:val="DefaultParagraphFont"/>
    <w:uiPriority w:val="1"/>
    <w:qFormat/>
    <w:rsid w:val="001D6EFE"/>
    <w:rPr>
      <w:position w:val="2"/>
    </w:rPr>
  </w:style>
  <w:style w:type="character" w:customStyle="1" w:styleId="Fontused-bold">
    <w:name w:val="Font used - bold"/>
    <w:basedOn w:val="Fontused-regular"/>
    <w:uiPriority w:val="1"/>
    <w:qFormat/>
    <w:rsid w:val="001D6EFE"/>
    <w:rPr>
      <w:b/>
      <w:position w:val="2"/>
    </w:rPr>
  </w:style>
  <w:style w:type="paragraph" w:customStyle="1" w:styleId="Heading3-right">
    <w:name w:val="Heading 3 - right"/>
    <w:basedOn w:val="Normal"/>
    <w:qFormat/>
    <w:rsid w:val="001D6EFE"/>
    <w:pPr>
      <w:spacing w:after="0" w:line="400" w:lineRule="exact"/>
      <w:jc w:val="right"/>
    </w:pPr>
    <w:rPr>
      <w:rFonts w:ascii="Nunito" w:eastAsiaTheme="majorEastAsia" w:hAnsi="Nunito" w:cs="Times New Roman (Headings CS)"/>
      <w:color w:val="000000" w:themeColor="text1"/>
      <w:sz w:val="28"/>
      <w:szCs w:val="26"/>
      <w:lang w:val="en-ID" w:eastAsia="en-US"/>
    </w:rPr>
  </w:style>
  <w:style w:type="paragraph" w:customStyle="1" w:styleId="Heading4-right">
    <w:name w:val="Heading 4 - right"/>
    <w:basedOn w:val="Normal"/>
    <w:qFormat/>
    <w:rsid w:val="001D6EFE"/>
    <w:pPr>
      <w:spacing w:after="0" w:line="360" w:lineRule="exact"/>
      <w:jc w:val="right"/>
    </w:pPr>
    <w:rPr>
      <w:rFonts w:ascii="Nunito" w:eastAsiaTheme="minorHAnsi" w:hAnsi="Nunito" w:cs="Times New Roman (Body CS)"/>
      <w:color w:val="000000" w:themeColor="text1"/>
      <w:sz w:val="24"/>
      <w:szCs w:val="24"/>
      <w:lang w:val="en-ID" w:eastAsia="en-US"/>
    </w:rPr>
  </w:style>
  <w:style w:type="paragraph" w:customStyle="1" w:styleId="Bodytext1-right">
    <w:name w:val="Body text 1 - right"/>
    <w:basedOn w:val="BodyText1-justify"/>
    <w:qFormat/>
    <w:rsid w:val="001D6EFE"/>
    <w:pPr>
      <w:jc w:val="right"/>
    </w:pPr>
  </w:style>
  <w:style w:type="character" w:customStyle="1" w:styleId="ts-alignment-element">
    <w:name w:val="ts-alignment-element"/>
    <w:basedOn w:val="DefaultParagraphFont"/>
    <w:rsid w:val="00DB3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11611">
      <w:bodyDiv w:val="1"/>
      <w:marLeft w:val="0"/>
      <w:marRight w:val="0"/>
      <w:marTop w:val="0"/>
      <w:marBottom w:val="0"/>
      <w:divBdr>
        <w:top w:val="none" w:sz="0" w:space="0" w:color="auto"/>
        <w:left w:val="none" w:sz="0" w:space="0" w:color="auto"/>
        <w:bottom w:val="none" w:sz="0" w:space="0" w:color="auto"/>
        <w:right w:val="none" w:sz="0" w:space="0" w:color="auto"/>
      </w:divBdr>
    </w:div>
    <w:div w:id="138500250">
      <w:bodyDiv w:val="1"/>
      <w:marLeft w:val="0"/>
      <w:marRight w:val="0"/>
      <w:marTop w:val="0"/>
      <w:marBottom w:val="0"/>
      <w:divBdr>
        <w:top w:val="none" w:sz="0" w:space="0" w:color="auto"/>
        <w:left w:val="none" w:sz="0" w:space="0" w:color="auto"/>
        <w:bottom w:val="none" w:sz="0" w:space="0" w:color="auto"/>
        <w:right w:val="none" w:sz="0" w:space="0" w:color="auto"/>
      </w:divBdr>
    </w:div>
    <w:div w:id="147522089">
      <w:bodyDiv w:val="1"/>
      <w:marLeft w:val="0"/>
      <w:marRight w:val="0"/>
      <w:marTop w:val="0"/>
      <w:marBottom w:val="0"/>
      <w:divBdr>
        <w:top w:val="none" w:sz="0" w:space="0" w:color="auto"/>
        <w:left w:val="none" w:sz="0" w:space="0" w:color="auto"/>
        <w:bottom w:val="none" w:sz="0" w:space="0" w:color="auto"/>
        <w:right w:val="none" w:sz="0" w:space="0" w:color="auto"/>
      </w:divBdr>
    </w:div>
    <w:div w:id="224076107">
      <w:bodyDiv w:val="1"/>
      <w:marLeft w:val="0"/>
      <w:marRight w:val="0"/>
      <w:marTop w:val="0"/>
      <w:marBottom w:val="0"/>
      <w:divBdr>
        <w:top w:val="none" w:sz="0" w:space="0" w:color="auto"/>
        <w:left w:val="none" w:sz="0" w:space="0" w:color="auto"/>
        <w:bottom w:val="none" w:sz="0" w:space="0" w:color="auto"/>
        <w:right w:val="none" w:sz="0" w:space="0" w:color="auto"/>
      </w:divBdr>
    </w:div>
    <w:div w:id="481234667">
      <w:bodyDiv w:val="1"/>
      <w:marLeft w:val="0"/>
      <w:marRight w:val="0"/>
      <w:marTop w:val="0"/>
      <w:marBottom w:val="0"/>
      <w:divBdr>
        <w:top w:val="none" w:sz="0" w:space="0" w:color="auto"/>
        <w:left w:val="none" w:sz="0" w:space="0" w:color="auto"/>
        <w:bottom w:val="none" w:sz="0" w:space="0" w:color="auto"/>
        <w:right w:val="none" w:sz="0" w:space="0" w:color="auto"/>
      </w:divBdr>
    </w:div>
    <w:div w:id="490488804">
      <w:bodyDiv w:val="1"/>
      <w:marLeft w:val="0"/>
      <w:marRight w:val="0"/>
      <w:marTop w:val="0"/>
      <w:marBottom w:val="0"/>
      <w:divBdr>
        <w:top w:val="none" w:sz="0" w:space="0" w:color="auto"/>
        <w:left w:val="none" w:sz="0" w:space="0" w:color="auto"/>
        <w:bottom w:val="none" w:sz="0" w:space="0" w:color="auto"/>
        <w:right w:val="none" w:sz="0" w:space="0" w:color="auto"/>
      </w:divBdr>
    </w:div>
    <w:div w:id="686516703">
      <w:bodyDiv w:val="1"/>
      <w:marLeft w:val="0"/>
      <w:marRight w:val="0"/>
      <w:marTop w:val="0"/>
      <w:marBottom w:val="0"/>
      <w:divBdr>
        <w:top w:val="none" w:sz="0" w:space="0" w:color="auto"/>
        <w:left w:val="none" w:sz="0" w:space="0" w:color="auto"/>
        <w:bottom w:val="none" w:sz="0" w:space="0" w:color="auto"/>
        <w:right w:val="none" w:sz="0" w:space="0" w:color="auto"/>
      </w:divBdr>
    </w:div>
    <w:div w:id="728043033">
      <w:bodyDiv w:val="1"/>
      <w:marLeft w:val="0"/>
      <w:marRight w:val="0"/>
      <w:marTop w:val="0"/>
      <w:marBottom w:val="0"/>
      <w:divBdr>
        <w:top w:val="none" w:sz="0" w:space="0" w:color="auto"/>
        <w:left w:val="none" w:sz="0" w:space="0" w:color="auto"/>
        <w:bottom w:val="none" w:sz="0" w:space="0" w:color="auto"/>
        <w:right w:val="none" w:sz="0" w:space="0" w:color="auto"/>
      </w:divBdr>
    </w:div>
    <w:div w:id="735010693">
      <w:bodyDiv w:val="1"/>
      <w:marLeft w:val="0"/>
      <w:marRight w:val="0"/>
      <w:marTop w:val="0"/>
      <w:marBottom w:val="0"/>
      <w:divBdr>
        <w:top w:val="none" w:sz="0" w:space="0" w:color="auto"/>
        <w:left w:val="none" w:sz="0" w:space="0" w:color="auto"/>
        <w:bottom w:val="none" w:sz="0" w:space="0" w:color="auto"/>
        <w:right w:val="none" w:sz="0" w:space="0" w:color="auto"/>
      </w:divBdr>
      <w:divsChild>
        <w:div w:id="954874252">
          <w:marLeft w:val="0"/>
          <w:marRight w:val="0"/>
          <w:marTop w:val="0"/>
          <w:marBottom w:val="0"/>
          <w:divBdr>
            <w:top w:val="none" w:sz="0" w:space="0" w:color="auto"/>
            <w:left w:val="none" w:sz="0" w:space="0" w:color="auto"/>
            <w:bottom w:val="none" w:sz="0" w:space="0" w:color="auto"/>
            <w:right w:val="none" w:sz="0" w:space="0" w:color="auto"/>
          </w:divBdr>
          <w:divsChild>
            <w:div w:id="2069331354">
              <w:marLeft w:val="0"/>
              <w:marRight w:val="0"/>
              <w:marTop w:val="0"/>
              <w:marBottom w:val="0"/>
              <w:divBdr>
                <w:top w:val="none" w:sz="0" w:space="0" w:color="auto"/>
                <w:left w:val="none" w:sz="0" w:space="0" w:color="auto"/>
                <w:bottom w:val="none" w:sz="0" w:space="0" w:color="auto"/>
                <w:right w:val="none" w:sz="0" w:space="0" w:color="auto"/>
              </w:divBdr>
              <w:divsChild>
                <w:div w:id="845481170">
                  <w:marLeft w:val="0"/>
                  <w:marRight w:val="0"/>
                  <w:marTop w:val="0"/>
                  <w:marBottom w:val="0"/>
                  <w:divBdr>
                    <w:top w:val="none" w:sz="0" w:space="0" w:color="auto"/>
                    <w:left w:val="none" w:sz="0" w:space="0" w:color="auto"/>
                    <w:bottom w:val="none" w:sz="0" w:space="0" w:color="auto"/>
                    <w:right w:val="none" w:sz="0" w:space="0" w:color="auto"/>
                  </w:divBdr>
                  <w:divsChild>
                    <w:div w:id="762802278">
                      <w:marLeft w:val="0"/>
                      <w:marRight w:val="0"/>
                      <w:marTop w:val="0"/>
                      <w:marBottom w:val="0"/>
                      <w:divBdr>
                        <w:top w:val="single" w:sz="6" w:space="0" w:color="CCCCCC"/>
                        <w:left w:val="single" w:sz="6" w:space="0" w:color="CCCCCC"/>
                        <w:bottom w:val="single" w:sz="6" w:space="0" w:color="CCCCCC"/>
                        <w:right w:val="single" w:sz="6" w:space="0" w:color="CCCCCC"/>
                      </w:divBdr>
                      <w:divsChild>
                        <w:div w:id="485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122407">
          <w:marLeft w:val="0"/>
          <w:marRight w:val="0"/>
          <w:marTop w:val="0"/>
          <w:marBottom w:val="0"/>
          <w:divBdr>
            <w:top w:val="none" w:sz="0" w:space="0" w:color="auto"/>
            <w:left w:val="none" w:sz="0" w:space="0" w:color="auto"/>
            <w:bottom w:val="none" w:sz="0" w:space="0" w:color="auto"/>
            <w:right w:val="none" w:sz="0" w:space="0" w:color="auto"/>
          </w:divBdr>
        </w:div>
      </w:divsChild>
    </w:div>
    <w:div w:id="1035499284">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123693411">
      <w:bodyDiv w:val="1"/>
      <w:marLeft w:val="0"/>
      <w:marRight w:val="0"/>
      <w:marTop w:val="0"/>
      <w:marBottom w:val="0"/>
      <w:divBdr>
        <w:top w:val="none" w:sz="0" w:space="0" w:color="auto"/>
        <w:left w:val="none" w:sz="0" w:space="0" w:color="auto"/>
        <w:bottom w:val="none" w:sz="0" w:space="0" w:color="auto"/>
        <w:right w:val="none" w:sz="0" w:space="0" w:color="auto"/>
      </w:divBdr>
    </w:div>
    <w:div w:id="1179659604">
      <w:bodyDiv w:val="1"/>
      <w:marLeft w:val="0"/>
      <w:marRight w:val="0"/>
      <w:marTop w:val="0"/>
      <w:marBottom w:val="0"/>
      <w:divBdr>
        <w:top w:val="none" w:sz="0" w:space="0" w:color="auto"/>
        <w:left w:val="none" w:sz="0" w:space="0" w:color="auto"/>
        <w:bottom w:val="none" w:sz="0" w:space="0" w:color="auto"/>
        <w:right w:val="none" w:sz="0" w:space="0" w:color="auto"/>
      </w:divBdr>
    </w:div>
    <w:div w:id="1292126742">
      <w:bodyDiv w:val="1"/>
      <w:marLeft w:val="0"/>
      <w:marRight w:val="0"/>
      <w:marTop w:val="0"/>
      <w:marBottom w:val="0"/>
      <w:divBdr>
        <w:top w:val="none" w:sz="0" w:space="0" w:color="auto"/>
        <w:left w:val="none" w:sz="0" w:space="0" w:color="auto"/>
        <w:bottom w:val="none" w:sz="0" w:space="0" w:color="auto"/>
        <w:right w:val="none" w:sz="0" w:space="0" w:color="auto"/>
      </w:divBdr>
    </w:div>
    <w:div w:id="133545631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1584422">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06937572">
      <w:bodyDiv w:val="1"/>
      <w:marLeft w:val="0"/>
      <w:marRight w:val="0"/>
      <w:marTop w:val="0"/>
      <w:marBottom w:val="0"/>
      <w:divBdr>
        <w:top w:val="none" w:sz="0" w:space="0" w:color="auto"/>
        <w:left w:val="none" w:sz="0" w:space="0" w:color="auto"/>
        <w:bottom w:val="none" w:sz="0" w:space="0" w:color="auto"/>
        <w:right w:val="none" w:sz="0" w:space="0" w:color="auto"/>
      </w:divBdr>
    </w:div>
    <w:div w:id="1633946208">
      <w:bodyDiv w:val="1"/>
      <w:marLeft w:val="0"/>
      <w:marRight w:val="0"/>
      <w:marTop w:val="0"/>
      <w:marBottom w:val="0"/>
      <w:divBdr>
        <w:top w:val="none" w:sz="0" w:space="0" w:color="auto"/>
        <w:left w:val="none" w:sz="0" w:space="0" w:color="auto"/>
        <w:bottom w:val="none" w:sz="0" w:space="0" w:color="auto"/>
        <w:right w:val="none" w:sz="0" w:space="0" w:color="auto"/>
      </w:divBdr>
    </w:div>
    <w:div w:id="1638952513">
      <w:bodyDiv w:val="1"/>
      <w:marLeft w:val="0"/>
      <w:marRight w:val="0"/>
      <w:marTop w:val="0"/>
      <w:marBottom w:val="0"/>
      <w:divBdr>
        <w:top w:val="none" w:sz="0" w:space="0" w:color="auto"/>
        <w:left w:val="none" w:sz="0" w:space="0" w:color="auto"/>
        <w:bottom w:val="none" w:sz="0" w:space="0" w:color="auto"/>
        <w:right w:val="none" w:sz="0" w:space="0" w:color="auto"/>
      </w:divBdr>
    </w:div>
    <w:div w:id="1749426890">
      <w:bodyDiv w:val="1"/>
      <w:marLeft w:val="0"/>
      <w:marRight w:val="0"/>
      <w:marTop w:val="0"/>
      <w:marBottom w:val="0"/>
      <w:divBdr>
        <w:top w:val="none" w:sz="0" w:space="0" w:color="auto"/>
        <w:left w:val="none" w:sz="0" w:space="0" w:color="auto"/>
        <w:bottom w:val="none" w:sz="0" w:space="0" w:color="auto"/>
        <w:right w:val="none" w:sz="0" w:space="0" w:color="auto"/>
      </w:divBdr>
    </w:div>
    <w:div w:id="1815947429">
      <w:bodyDiv w:val="1"/>
      <w:marLeft w:val="0"/>
      <w:marRight w:val="0"/>
      <w:marTop w:val="0"/>
      <w:marBottom w:val="0"/>
      <w:divBdr>
        <w:top w:val="none" w:sz="0" w:space="0" w:color="auto"/>
        <w:left w:val="none" w:sz="0" w:space="0" w:color="auto"/>
        <w:bottom w:val="none" w:sz="0" w:space="0" w:color="auto"/>
        <w:right w:val="none" w:sz="0" w:space="0" w:color="auto"/>
      </w:divBdr>
    </w:div>
    <w:div w:id="1834754151">
      <w:bodyDiv w:val="1"/>
      <w:marLeft w:val="0"/>
      <w:marRight w:val="0"/>
      <w:marTop w:val="0"/>
      <w:marBottom w:val="0"/>
      <w:divBdr>
        <w:top w:val="none" w:sz="0" w:space="0" w:color="auto"/>
        <w:left w:val="none" w:sz="0" w:space="0" w:color="auto"/>
        <w:bottom w:val="none" w:sz="0" w:space="0" w:color="auto"/>
        <w:right w:val="none" w:sz="0" w:space="0" w:color="auto"/>
      </w:divBdr>
    </w:div>
    <w:div w:id="1904371144">
      <w:bodyDiv w:val="1"/>
      <w:marLeft w:val="0"/>
      <w:marRight w:val="0"/>
      <w:marTop w:val="0"/>
      <w:marBottom w:val="0"/>
      <w:divBdr>
        <w:top w:val="none" w:sz="0" w:space="0" w:color="auto"/>
        <w:left w:val="none" w:sz="0" w:space="0" w:color="auto"/>
        <w:bottom w:val="none" w:sz="0" w:space="0" w:color="auto"/>
        <w:right w:val="none" w:sz="0" w:space="0" w:color="auto"/>
      </w:divBdr>
    </w:div>
    <w:div w:id="1909225952">
      <w:bodyDiv w:val="1"/>
      <w:marLeft w:val="0"/>
      <w:marRight w:val="0"/>
      <w:marTop w:val="0"/>
      <w:marBottom w:val="0"/>
      <w:divBdr>
        <w:top w:val="none" w:sz="0" w:space="0" w:color="auto"/>
        <w:left w:val="none" w:sz="0" w:space="0" w:color="auto"/>
        <w:bottom w:val="none" w:sz="0" w:space="0" w:color="auto"/>
        <w:right w:val="none" w:sz="0" w:space="0" w:color="auto"/>
      </w:divBdr>
    </w:div>
    <w:div w:id="1916669297">
      <w:bodyDiv w:val="1"/>
      <w:marLeft w:val="0"/>
      <w:marRight w:val="0"/>
      <w:marTop w:val="0"/>
      <w:marBottom w:val="0"/>
      <w:divBdr>
        <w:top w:val="none" w:sz="0" w:space="0" w:color="auto"/>
        <w:left w:val="none" w:sz="0" w:space="0" w:color="auto"/>
        <w:bottom w:val="none" w:sz="0" w:space="0" w:color="auto"/>
        <w:right w:val="none" w:sz="0" w:space="0" w:color="auto"/>
      </w:divBdr>
    </w:div>
    <w:div w:id="1946115935">
      <w:bodyDiv w:val="1"/>
      <w:marLeft w:val="0"/>
      <w:marRight w:val="0"/>
      <w:marTop w:val="0"/>
      <w:marBottom w:val="0"/>
      <w:divBdr>
        <w:top w:val="none" w:sz="0" w:space="0" w:color="auto"/>
        <w:left w:val="none" w:sz="0" w:space="0" w:color="auto"/>
        <w:bottom w:val="none" w:sz="0" w:space="0" w:color="auto"/>
        <w:right w:val="none" w:sz="0" w:space="0" w:color="auto"/>
      </w:divBdr>
    </w:div>
    <w:div w:id="2122071716">
      <w:bodyDiv w:val="1"/>
      <w:marLeft w:val="0"/>
      <w:marRight w:val="0"/>
      <w:marTop w:val="0"/>
      <w:marBottom w:val="0"/>
      <w:divBdr>
        <w:top w:val="none" w:sz="0" w:space="0" w:color="auto"/>
        <w:left w:val="none" w:sz="0" w:space="0" w:color="auto"/>
        <w:bottom w:val="none" w:sz="0" w:space="0" w:color="auto"/>
        <w:right w:val="none" w:sz="0" w:space="0" w:color="auto"/>
      </w:divBdr>
    </w:div>
    <w:div w:id="212241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2.xml"/><Relationship Id="rId26" Type="http://schemas.microsoft.com/office/2011/relationships/commentsExtended" Target="commentsExtended.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comments" Target="comments.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7.png"/><Relationship Id="rId28" Type="http://schemas.microsoft.com/office/2018/08/relationships/commentsExtensible" Target="commentsExtensible.xml"/><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6.svg"/><Relationship Id="rId27" Type="http://schemas.microsoft.com/office/2016/09/relationships/commentsIds" Target="commentsIds.xml"/><Relationship Id="rId30" Type="http://schemas.openxmlformats.org/officeDocument/2006/relationships/image" Target="media/image10.svg"/><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ime\AppData\Roaming\Microsoft\Templates\Business%20plan.dotx" TargetMode="External"/></Relationships>
</file>

<file path=word/theme/theme1.xml><?xml version="1.0" encoding="utf-8"?>
<a:theme xmlns:a="http://schemas.openxmlformats.org/drawingml/2006/main" name="Red Business Set">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Personnalisé 1">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admin@opiasolutions.com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db10999-143a-48fe-9d83-73b638a10a2e">
      <Terms xmlns="http://schemas.microsoft.com/office/infopath/2007/PartnerControls"/>
    </lcf76f155ced4ddcb4097134ff3c332f>
    <TaxCatchAll xmlns="63b36d93-a4d7-4e76-912d-9594c0d8d710" xsi:nil="true"/>
  </documentManagement>
</p:properties>
</file>

<file path=customXml/item3.xml><?xml version="1.0" encoding="utf-8"?>
<b:Sources xmlns:b="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21T10:51:43.738"/>
    </inkml:context>
    <inkml:brush xml:id="br0">
      <inkml:brushProperty name="width" value="0.028" units="cm"/>
      <inkml:brushProperty name="height" value="0.028" units="cm"/>
      <inkml:brushProperty name="color" value="#ED1C24"/>
      <inkml:brushProperty name="ignorePressure" value="1"/>
    </inkml:brush>
  </inkml:definitions>
  <inkml:trace contextRef="#ctx0" brushRef="#br0">4588 429</inkml:trace>
</inkml:ink>
</file>

<file path=customXml/item6.xml><?xml version="1.0" encoding="utf-8"?>
<ct:contentTypeSchema xmlns:ct="http://schemas.microsoft.com/office/2006/metadata/contentType" xmlns:ma="http://schemas.microsoft.com/office/2006/metadata/properties/metaAttributes" ct:_="" ma:_="" ma:contentTypeName="Document" ma:contentTypeID="0x010100F0C6E704BC4CF940B0640EF487FB32DF" ma:contentTypeVersion="18" ma:contentTypeDescription="Crée un document." ma:contentTypeScope="" ma:versionID="2f00eca9327dc3d0bc619258df19bebf">
  <xsd:schema xmlns:xsd="http://www.w3.org/2001/XMLSchema" xmlns:xs="http://www.w3.org/2001/XMLSchema" xmlns:p="http://schemas.microsoft.com/office/2006/metadata/properties" xmlns:ns2="6db10999-143a-48fe-9d83-73b638a10a2e" xmlns:ns3="63b36d93-a4d7-4e76-912d-9594c0d8d710" targetNamespace="http://schemas.microsoft.com/office/2006/metadata/properties" ma:root="true" ma:fieldsID="283ee420a42b0897d87dd3de592e919c" ns2:_="" ns3:_="">
    <xsd:import namespace="6db10999-143a-48fe-9d83-73b638a10a2e"/>
    <xsd:import namespace="63b36d93-a4d7-4e76-912d-9594c0d8d71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b10999-143a-48fe-9d83-73b638a10a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3481f85e-4767-47a6-9c86-564b0b1a3ca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3b36d93-a4d7-4e76-912d-9594c0d8d710" elementFormDefault="qualified">
    <xsd:import namespace="http://schemas.microsoft.com/office/2006/documentManagement/types"/>
    <xsd:import namespace="http://schemas.microsoft.com/office/infopath/2007/PartnerControls"/>
    <xsd:element name="SharedWithUsers" ma:index="15"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899e2997-b493-4080-9ac0-b459a57c6c47}" ma:internalName="TaxCatchAll" ma:showField="CatchAllData" ma:web="63b36d93-a4d7-4e76-912d-9594c0d8d7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68EF3A-36A4-43E9-8447-DB714113E2B4}">
  <ds:schemaRefs>
    <ds:schemaRef ds:uri="http://schemas.microsoft.com/office/2006/metadata/properties"/>
    <ds:schemaRef ds:uri="http://schemas.microsoft.com/office/infopath/2007/PartnerControls"/>
    <ds:schemaRef ds:uri="6db10999-143a-48fe-9d83-73b638a10a2e"/>
    <ds:schemaRef ds:uri="63b36d93-a4d7-4e76-912d-9594c0d8d710"/>
  </ds:schemaRefs>
</ds:datastoreItem>
</file>

<file path=customXml/itemProps3.xml><?xml version="1.0" encoding="utf-8"?>
<ds:datastoreItem xmlns:ds="http://schemas.openxmlformats.org/officeDocument/2006/customXml" ds:itemID="{C492257A-7825-4D19-8EB9-47EB1291D863}">
  <ds:schemaRefs>
    <ds:schemaRef ds:uri="http://schemas.openxmlformats.org/officeDocument/2006/bibliography"/>
  </ds:schemaRefs>
</ds:datastoreItem>
</file>

<file path=customXml/itemProps4.xml><?xml version="1.0" encoding="utf-8"?>
<ds:datastoreItem xmlns:ds="http://schemas.openxmlformats.org/officeDocument/2006/customXml" ds:itemID="{6845E580-261A-4B1C-ABB9-EA5A9D762E36}">
  <ds:schemaRefs>
    <ds:schemaRef ds:uri="http://schemas.microsoft.com/sharepoint/v3/contenttype/forms"/>
  </ds:schemaRefs>
</ds:datastoreItem>
</file>

<file path=customXml/itemProps5.xml><?xml version="1.0" encoding="utf-8"?>
<ds:datastoreItem xmlns:ds="http://schemas.openxmlformats.org/officeDocument/2006/customXml" ds:itemID="{1CCD504C-B1AF-4AA9-90DD-F042B7646A92}">
  <ds:schemaRefs>
    <ds:schemaRef ds:uri="http://www.w3.org/2003/InkML"/>
  </ds:schemaRefs>
</ds:datastoreItem>
</file>

<file path=customXml/itemProps6.xml><?xml version="1.0" encoding="utf-8"?>
<ds:datastoreItem xmlns:ds="http://schemas.openxmlformats.org/officeDocument/2006/customXml" ds:itemID="{5E64B12C-D699-45B0-9EA0-0B46700264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b10999-143a-48fe-9d83-73b638a10a2e"/>
    <ds:schemaRef ds:uri="63b36d93-a4d7-4e76-912d-9594c0d8d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C:\Users\Maxime\AppData\Roaming\Microsoft\Templates\Business plan.dotx</Template>
  <TotalTime>4876</TotalTime>
  <Pages>15</Pages>
  <Words>2855</Words>
  <Characters>16274</Characters>
  <Application>Microsoft Office Word</Application>
  <DocSecurity>0</DocSecurity>
  <Lines>135</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politique d’aménagement du temps de travail</vt:lpstr>
      <vt:lpstr>Development – Report for Managers</vt:lpstr>
    </vt:vector>
  </TitlesOfParts>
  <Company/>
  <LinksUpToDate>false</LinksUpToDate>
  <CharactersWithSpaces>19091</CharactersWithSpaces>
  <SharedDoc>false</SharedDoc>
  <HLinks>
    <vt:vector size="36" baseType="variant">
      <vt:variant>
        <vt:i4>65538</vt:i4>
      </vt:variant>
      <vt:variant>
        <vt:i4>15</vt:i4>
      </vt:variant>
      <vt:variant>
        <vt:i4>0</vt:i4>
      </vt:variant>
      <vt:variant>
        <vt:i4>5</vt:i4>
      </vt:variant>
      <vt:variant>
        <vt:lpwstr>https://support.amelio.co/support/amelio/ShowHomePage.do?insideReactApp=true&amp;articlestatus=latest&amp;rootcategoryId=553744000000644737&amp;categoryId=553744000022169009</vt:lpwstr>
      </vt:variant>
      <vt:variant>
        <vt:lpwstr>Solutions/dv/553744000025535003/fr-ca</vt:lpwstr>
      </vt:variant>
      <vt:variant>
        <vt:i4>131072</vt:i4>
      </vt:variant>
      <vt:variant>
        <vt:i4>12</vt:i4>
      </vt:variant>
      <vt:variant>
        <vt:i4>0</vt:i4>
      </vt:variant>
      <vt:variant>
        <vt:i4>5</vt:i4>
      </vt:variant>
      <vt:variant>
        <vt:lpwstr>https://support.amelio.co/support/amelio/ShowHomePage.do?insideReactApp=true&amp;articlestatus=latest&amp;rootcategoryId=553744000000644737&amp;categoryId=553744000022169009</vt:lpwstr>
      </vt:variant>
      <vt:variant>
        <vt:lpwstr>Solutions/dv/553744000014323001/fr-ca</vt:lpwstr>
      </vt:variant>
      <vt:variant>
        <vt:i4>5177349</vt:i4>
      </vt:variant>
      <vt:variant>
        <vt:i4>9</vt:i4>
      </vt:variant>
      <vt:variant>
        <vt:i4>0</vt:i4>
      </vt:variant>
      <vt:variant>
        <vt:i4>5</vt:i4>
      </vt:variant>
      <vt:variant>
        <vt:lpwstr>https://support.amelio.co/portal/fr-ca/kb/articles/le-score-tnr-enps-identifier-le-niveau-de-fierte-des-employes</vt:lpwstr>
      </vt:variant>
      <vt:variant>
        <vt:lpwstr/>
      </vt:variant>
      <vt:variant>
        <vt:i4>7143461</vt:i4>
      </vt:variant>
      <vt:variant>
        <vt:i4>6</vt:i4>
      </vt:variant>
      <vt:variant>
        <vt:i4>0</vt:i4>
      </vt:variant>
      <vt:variant>
        <vt:i4>5</vt:i4>
      </vt:variant>
      <vt:variant>
        <vt:lpwstr>https://support.amelio.co/portal/fr-ca/kb/articles/comprendre-les-sondages</vt:lpwstr>
      </vt:variant>
      <vt:variant>
        <vt:lpwstr/>
      </vt:variant>
      <vt:variant>
        <vt:i4>4128886</vt:i4>
      </vt:variant>
      <vt:variant>
        <vt:i4>3</vt:i4>
      </vt:variant>
      <vt:variant>
        <vt:i4>0</vt:i4>
      </vt:variant>
      <vt:variant>
        <vt:i4>5</vt:i4>
      </vt:variant>
      <vt:variant>
        <vt:lpwstr>https://amelio.co/fr/facteurs-de-mobilisation/</vt:lpwstr>
      </vt:variant>
      <vt:variant>
        <vt:lpwstr/>
      </vt:variant>
      <vt:variant>
        <vt:i4>1507349</vt:i4>
      </vt:variant>
      <vt:variant>
        <vt:i4>0</vt:i4>
      </vt:variant>
      <vt:variant>
        <vt:i4>0</vt:i4>
      </vt:variant>
      <vt:variant>
        <vt:i4>5</vt:i4>
      </vt:variant>
      <vt:variant>
        <vt:lpwstr>https://p.amelio.co/demo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politique d’aménagement du temps de travail</dc:title>
  <dc:subject/>
  <dc:creator>Maxime</dc:creator>
  <cp:keywords/>
  <dc:description/>
  <cp:lastModifiedBy>Sunil Thapa</cp:lastModifiedBy>
  <cp:revision>105</cp:revision>
  <cp:lastPrinted>2022-12-23T13:21:00Z</cp:lastPrinted>
  <dcterms:created xsi:type="dcterms:W3CDTF">2024-06-07T15:07:00Z</dcterms:created>
  <dcterms:modified xsi:type="dcterms:W3CDTF">2024-10-02T04:30:00Z</dcterms:modified>
  <cp:contentStatus>http://opiasolutions.com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0x010100F0C6E704BC4CF940B0640EF487FB32DF</vt:lpwstr>
  </property>
  <property fmtid="{D5CDD505-2E9C-101B-9397-08002B2CF9AE}" pid="4" name="MediaServiceImageTags">
    <vt:lpwstr/>
  </property>
  <property fmtid="{D5CDD505-2E9C-101B-9397-08002B2CF9AE}" pid="5" name="GrammarlyDocumentId">
    <vt:lpwstr>4d2b40d3293704ad1074519f80d23f896c3e02a49833fb5a9f190dd84fb1a8d0</vt:lpwstr>
  </property>
</Properties>
</file>